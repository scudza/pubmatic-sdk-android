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360" w:type="dxa"/>
        <w:tblCellMar>
          <w:top w:w="15" w:type="dxa"/>
          <w:left w:w="15" w:type="dxa"/>
          <w:bottom w:w="15" w:type="dxa"/>
          <w:right w:w="15" w:type="dxa"/>
        </w:tblCellMar>
        <w:tblLook w:val="04A0" w:firstRow="1" w:lastRow="0" w:firstColumn="1" w:lastColumn="0" w:noHBand="0" w:noVBand="1"/>
      </w:tblPr>
      <w:tblGrid>
        <w:gridCol w:w="9390"/>
      </w:tblGrid>
      <w:tr w:rsidR="000C42A9" w:rsidRPr="00070330" w14:paraId="5CC67C9F" w14:textId="77777777" w:rsidTr="4A5F4DD2">
        <w:tc>
          <w:tcPr>
            <w:tcW w:w="0" w:type="auto"/>
            <w:vAlign w:val="center"/>
            <w:hideMark/>
          </w:tcPr>
          <w:tbl>
            <w:tblPr>
              <w:tblW w:w="9330" w:type="dxa"/>
              <w:tblCellMar>
                <w:top w:w="15" w:type="dxa"/>
                <w:left w:w="15" w:type="dxa"/>
                <w:bottom w:w="15" w:type="dxa"/>
                <w:right w:w="15" w:type="dxa"/>
              </w:tblCellMar>
              <w:tblLook w:val="04A0" w:firstRow="1" w:lastRow="0" w:firstColumn="1" w:lastColumn="0" w:noHBand="0" w:noVBand="1"/>
            </w:tblPr>
            <w:tblGrid>
              <w:gridCol w:w="9360"/>
            </w:tblGrid>
            <w:tr w:rsidR="003223BD" w:rsidRPr="00070330" w14:paraId="19275C31" w14:textId="77777777" w:rsidTr="4A5F4DD2">
              <w:tc>
                <w:tcPr>
                  <w:tcW w:w="0" w:type="auto"/>
                  <w:vAlign w:val="center"/>
                  <w:hideMark/>
                </w:tcPr>
                <w:tbl>
                  <w:tblPr>
                    <w:tblpPr w:leftFromText="45" w:rightFromText="45" w:vertAnchor="text"/>
                    <w:tblW w:w="0" w:type="auto"/>
                    <w:tblCellSpacing w:w="0" w:type="dxa"/>
                    <w:tblCellMar>
                      <w:top w:w="15" w:type="dxa"/>
                      <w:left w:w="15" w:type="dxa"/>
                      <w:bottom w:w="15" w:type="dxa"/>
                      <w:right w:w="15" w:type="dxa"/>
                    </w:tblCellMar>
                    <w:tblLook w:val="04A0" w:firstRow="1" w:lastRow="0" w:firstColumn="1" w:lastColumn="0" w:noHBand="0" w:noVBand="1"/>
                  </w:tblPr>
                  <w:tblGrid>
                    <w:gridCol w:w="9330"/>
                  </w:tblGrid>
                  <w:tr w:rsidR="003223BD" w:rsidRPr="00070330" w14:paraId="7CE8D6C4" w14:textId="77777777" w:rsidTr="4A5F4DD2">
                    <w:trPr>
                      <w:trHeight w:val="2220"/>
                      <w:tblCellSpacing w:w="0" w:type="dxa"/>
                    </w:trPr>
                    <w:tc>
                      <w:tcPr>
                        <w:tcW w:w="0" w:type="auto"/>
                        <w:vAlign w:val="center"/>
                        <w:hideMark/>
                      </w:tcPr>
                      <w:p w14:paraId="066F7504" w14:textId="77777777" w:rsidR="003223BD" w:rsidRPr="00070330" w:rsidRDefault="003223BD" w:rsidP="006C0108">
                        <w:r w:rsidRPr="00070330">
                          <w:rPr>
                            <w:noProof/>
                          </w:rPr>
                          <w:drawing>
                            <wp:anchor distT="0" distB="0" distL="0" distR="0" simplePos="0" relativeHeight="251677696" behindDoc="0" locked="0" layoutInCell="1" allowOverlap="0" wp14:anchorId="31622A7A" wp14:editId="1E04533A">
                              <wp:simplePos x="0" y="0"/>
                              <wp:positionH relativeFrom="column">
                                <wp:align>left</wp:align>
                              </wp:positionH>
                              <wp:positionV relativeFrom="line">
                                <wp:posOffset>0</wp:posOffset>
                              </wp:positionV>
                              <wp:extent cx="5934075" cy="1333500"/>
                              <wp:effectExtent l="0" t="0" r="9525" b="0"/>
                              <wp:wrapSquare wrapText="bothSides"/>
                              <wp:docPr id="26" name="Picture 12" descr="Description: C:\Projects\Brand Control Dashboard User Guide\!SSL!\Printed_Documentation\!doc_tmp_folder_0\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Projects\Brand Control Dashboard User Guide\!SSL!\Printed_Documentation\!doc_tmp_folder_0\logo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223BD" w:rsidRPr="00070330" w14:paraId="0FF2292E" w14:textId="77777777" w:rsidTr="4A5F4DD2">
                    <w:trPr>
                      <w:trHeight w:val="4500"/>
                      <w:tblCellSpacing w:w="0" w:type="dxa"/>
                    </w:trPr>
                    <w:tc>
                      <w:tcPr>
                        <w:tcW w:w="0" w:type="auto"/>
                        <w:vAlign w:val="bottom"/>
                        <w:hideMark/>
                      </w:tcPr>
                      <w:p w14:paraId="0B8425E0" w14:textId="77777777" w:rsidR="003223BD" w:rsidRPr="00070330" w:rsidRDefault="003223BD" w:rsidP="006C0108">
                        <w:pPr>
                          <w:pStyle w:val="Body"/>
                          <w:jc w:val="right"/>
                          <w:rPr>
                            <w:rFonts w:ascii="Arial" w:hAnsi="Arial" w:cs="Arial"/>
                            <w:b/>
                            <w:bCs/>
                            <w:color w:val="006BAD"/>
                            <w:sz w:val="72"/>
                            <w:szCs w:val="72"/>
                          </w:rPr>
                        </w:pPr>
                        <w:r w:rsidRPr="00070330">
                          <w:rPr>
                            <w:rFonts w:ascii="Arial" w:hAnsi="Arial" w:cs="Arial"/>
                            <w:b/>
                            <w:bCs/>
                            <w:color w:val="006BAD"/>
                            <w:sz w:val="72"/>
                            <w:szCs w:val="72"/>
                          </w:rPr>
                          <w:t xml:space="preserve">PubMatic Android SDK </w:t>
                        </w:r>
                      </w:p>
                      <w:p w14:paraId="67ADC1D6" w14:textId="77777777" w:rsidR="003223BD" w:rsidRPr="00070330" w:rsidRDefault="003223BD" w:rsidP="006C0108">
                        <w:pPr>
                          <w:pStyle w:val="Body"/>
                          <w:jc w:val="right"/>
                          <w:rPr>
                            <w:rFonts w:ascii="Arial Narrow" w:hAnsi="Arial Narrow"/>
                            <w:sz w:val="52"/>
                            <w:szCs w:val="52"/>
                          </w:rPr>
                        </w:pPr>
                        <w:r w:rsidRPr="00070330">
                          <w:rPr>
                            <w:rFonts w:ascii="Arial Narrow" w:hAnsi="Arial Narrow"/>
                            <w:sz w:val="52"/>
                            <w:szCs w:val="52"/>
                          </w:rPr>
                          <w:t>Developer Guide</w:t>
                        </w:r>
                      </w:p>
                    </w:tc>
                  </w:tr>
                  <w:tr w:rsidR="003223BD" w:rsidRPr="00070330" w14:paraId="1ECF38DC" w14:textId="77777777" w:rsidTr="4A5F4DD2">
                    <w:trPr>
                      <w:trHeight w:val="1290"/>
                      <w:tblCellSpacing w:w="0" w:type="dxa"/>
                    </w:trPr>
                    <w:tc>
                      <w:tcPr>
                        <w:tcW w:w="0" w:type="auto"/>
                        <w:vAlign w:val="center"/>
                        <w:hideMark/>
                      </w:tcPr>
                      <w:p w14:paraId="5822758B" w14:textId="77777777" w:rsidR="003223BD" w:rsidRPr="00070330" w:rsidRDefault="004465ED" w:rsidP="006C0108">
                        <w:r>
                          <w:pict w14:anchorId="26F9A7CC">
                            <v:rect id="_x0000_i1025" style="width:468pt;height:1.5pt" o:hralign="center" o:hrstd="t" o:hr="t" fillcolor="#a0a0a0" stroked="f"/>
                          </w:pict>
                        </w:r>
                      </w:p>
                      <w:p w14:paraId="661716B6" w14:textId="2C60B9AE" w:rsidR="003223BD" w:rsidRPr="00070330" w:rsidRDefault="006C2ECA" w:rsidP="006C0108">
                        <w:pPr>
                          <w:pStyle w:val="Body"/>
                          <w:jc w:val="right"/>
                          <w:rPr>
                            <w:rFonts w:ascii="Arial Narrow" w:hAnsi="Arial Narrow"/>
                            <w:sz w:val="40"/>
                            <w:szCs w:val="40"/>
                          </w:rPr>
                        </w:pPr>
                        <w:r>
                          <w:rPr>
                            <w:rFonts w:ascii="Arial Narrow" w:eastAsia="Arial Narrow" w:hAnsi="Arial Narrow" w:cs="Arial Narrow"/>
                            <w:sz w:val="40"/>
                            <w:szCs w:val="40"/>
                          </w:rPr>
                          <w:t>For Android SDK Version 4.4.1</w:t>
                        </w:r>
                      </w:p>
                    </w:tc>
                  </w:tr>
                  <w:tr w:rsidR="003223BD" w:rsidRPr="00070330" w14:paraId="371A71FC" w14:textId="77777777" w:rsidTr="4A5F4DD2">
                    <w:trPr>
                      <w:trHeight w:val="3705"/>
                      <w:tblCellSpacing w:w="0" w:type="dxa"/>
                    </w:trPr>
                    <w:tc>
                      <w:tcPr>
                        <w:tcW w:w="0" w:type="auto"/>
                        <w:vAlign w:val="bottom"/>
                        <w:hideMark/>
                      </w:tcPr>
                      <w:p w14:paraId="0EC50340" w14:textId="2E08FEDE" w:rsidR="003223BD" w:rsidRPr="00070330" w:rsidRDefault="006C2ECA" w:rsidP="4A5F4DD2">
                        <w:pPr>
                          <w:pStyle w:val="Body"/>
                          <w:jc w:val="right"/>
                          <w:rPr>
                            <w:rFonts w:ascii="Arial Narrow" w:eastAsia="Arial Narrow" w:hAnsi="Arial Narrow" w:cs="Arial Narrow"/>
                            <w:color w:val="006BAD"/>
                            <w:sz w:val="36"/>
                            <w:szCs w:val="36"/>
                          </w:rPr>
                        </w:pPr>
                        <w:r>
                          <w:rPr>
                            <w:rFonts w:ascii="Arial Narrow" w:eastAsia="Arial Narrow" w:hAnsi="Arial Narrow" w:cs="Arial Narrow"/>
                            <w:color w:val="006BAD"/>
                            <w:sz w:val="36"/>
                            <w:szCs w:val="36"/>
                          </w:rPr>
                          <w:t>July 26</w:t>
                        </w:r>
                        <w:r w:rsidR="007D1129">
                          <w:rPr>
                            <w:rFonts w:ascii="Arial Narrow" w:eastAsia="Arial Narrow" w:hAnsi="Arial Narrow" w:cs="Arial Narrow"/>
                            <w:color w:val="006BAD"/>
                            <w:sz w:val="36"/>
                            <w:szCs w:val="36"/>
                          </w:rPr>
                          <w:t>, 2016</w:t>
                        </w:r>
                      </w:p>
                    </w:tc>
                  </w:tr>
                </w:tbl>
                <w:p w14:paraId="0C93B22F" w14:textId="77777777" w:rsidR="003223BD" w:rsidRPr="00070330" w:rsidRDefault="003223BD" w:rsidP="006C0108"/>
              </w:tc>
            </w:tr>
          </w:tbl>
          <w:p w14:paraId="1608703C" w14:textId="77777777" w:rsidR="000C42A9" w:rsidRPr="00070330" w:rsidRDefault="000C42A9" w:rsidP="0049609E">
            <w:bookmarkStart w:id="0" w:name="title_page_htm"/>
            <w:bookmarkEnd w:id="0"/>
          </w:p>
        </w:tc>
      </w:tr>
    </w:tbl>
    <w:p w14:paraId="45A7BCE6" w14:textId="77777777" w:rsidR="000C42A9" w:rsidRDefault="000C42A9" w:rsidP="000C42A9">
      <w:pPr>
        <w:pStyle w:val="Body"/>
      </w:pPr>
      <w:r>
        <w:br w:type="page"/>
      </w:r>
    </w:p>
    <w:tbl>
      <w:tblPr>
        <w:tblW w:w="0" w:type="dxa"/>
        <w:tblCellMar>
          <w:top w:w="15" w:type="dxa"/>
          <w:left w:w="15" w:type="dxa"/>
          <w:bottom w:w="15" w:type="dxa"/>
          <w:right w:w="15" w:type="dxa"/>
        </w:tblCellMar>
        <w:tblLook w:val="04A0" w:firstRow="1" w:lastRow="0" w:firstColumn="1" w:lastColumn="0" w:noHBand="0" w:noVBand="1"/>
      </w:tblPr>
      <w:tblGrid>
        <w:gridCol w:w="9390"/>
      </w:tblGrid>
      <w:tr w:rsidR="000C42A9" w14:paraId="0108F163" w14:textId="77777777" w:rsidTr="0049609E">
        <w:tc>
          <w:tcPr>
            <w:tcW w:w="0" w:type="auto"/>
            <w:vAlign w:val="bottom"/>
            <w:hideMark/>
          </w:tcPr>
          <w:p w14:paraId="4F0694ED" w14:textId="77777777" w:rsidR="000C42A9" w:rsidRDefault="000C42A9" w:rsidP="0049609E">
            <w:pPr>
              <w:pStyle w:val="Body"/>
              <w:rPr>
                <w:rFonts w:ascii="Arial" w:hAnsi="Arial" w:cs="Arial"/>
                <w:sz w:val="16"/>
                <w:szCs w:val="16"/>
              </w:rPr>
            </w:pPr>
            <w:r>
              <w:rPr>
                <w:rFonts w:ascii="Arial" w:hAnsi="Arial" w:cs="Arial"/>
                <w:sz w:val="16"/>
                <w:szCs w:val="16"/>
              </w:rPr>
              <w:lastRenderedPageBreak/>
              <w:t> </w:t>
            </w:r>
          </w:p>
          <w:p w14:paraId="4A8C2BFA" w14:textId="77777777" w:rsidR="000C42A9" w:rsidRDefault="000C42A9" w:rsidP="0049609E">
            <w:pPr>
              <w:pStyle w:val="Body"/>
              <w:rPr>
                <w:rFonts w:ascii="Arial" w:hAnsi="Arial" w:cs="Arial"/>
                <w:sz w:val="16"/>
                <w:szCs w:val="16"/>
              </w:rPr>
            </w:pPr>
            <w:r>
              <w:rPr>
                <w:rFonts w:ascii="Arial" w:hAnsi="Arial" w:cs="Arial"/>
                <w:sz w:val="16"/>
                <w:szCs w:val="16"/>
              </w:rPr>
              <w:t> </w:t>
            </w:r>
          </w:p>
          <w:p w14:paraId="7E7FF487" w14:textId="77777777" w:rsidR="000C42A9" w:rsidRDefault="000C42A9" w:rsidP="0049609E">
            <w:pPr>
              <w:pStyle w:val="Body"/>
              <w:rPr>
                <w:rFonts w:ascii="Arial" w:hAnsi="Arial" w:cs="Arial"/>
                <w:sz w:val="16"/>
                <w:szCs w:val="16"/>
              </w:rPr>
            </w:pPr>
            <w:r>
              <w:rPr>
                <w:rFonts w:ascii="Arial" w:hAnsi="Arial" w:cs="Arial"/>
                <w:sz w:val="16"/>
                <w:szCs w:val="16"/>
              </w:rPr>
              <w:t> </w:t>
            </w:r>
          </w:p>
          <w:p w14:paraId="0DD4CFAA" w14:textId="77777777" w:rsidR="000C42A9" w:rsidRDefault="000C42A9" w:rsidP="0049609E">
            <w:pPr>
              <w:pStyle w:val="Body"/>
              <w:rPr>
                <w:rFonts w:ascii="Arial" w:hAnsi="Arial" w:cs="Arial"/>
                <w:sz w:val="16"/>
                <w:szCs w:val="16"/>
              </w:rPr>
            </w:pPr>
            <w:r>
              <w:rPr>
                <w:rFonts w:ascii="Arial" w:hAnsi="Arial" w:cs="Arial"/>
                <w:sz w:val="16"/>
                <w:szCs w:val="16"/>
              </w:rPr>
              <w:t> </w:t>
            </w:r>
          </w:p>
          <w:p w14:paraId="382F6089" w14:textId="77777777" w:rsidR="000C42A9" w:rsidRDefault="000C42A9" w:rsidP="0049609E">
            <w:pPr>
              <w:pStyle w:val="Body"/>
              <w:rPr>
                <w:rFonts w:ascii="Arial" w:hAnsi="Arial" w:cs="Arial"/>
                <w:sz w:val="16"/>
                <w:szCs w:val="16"/>
              </w:rPr>
            </w:pPr>
            <w:r>
              <w:rPr>
                <w:rFonts w:ascii="Arial" w:hAnsi="Arial" w:cs="Arial"/>
                <w:sz w:val="16"/>
                <w:szCs w:val="16"/>
              </w:rPr>
              <w:t> </w:t>
            </w:r>
          </w:p>
          <w:p w14:paraId="0C972EF4" w14:textId="77777777" w:rsidR="000C42A9" w:rsidRDefault="000C42A9" w:rsidP="0049609E">
            <w:pPr>
              <w:pStyle w:val="Body"/>
              <w:rPr>
                <w:rFonts w:ascii="Arial" w:hAnsi="Arial" w:cs="Arial"/>
                <w:sz w:val="16"/>
                <w:szCs w:val="16"/>
              </w:rPr>
            </w:pPr>
            <w:r>
              <w:rPr>
                <w:rFonts w:ascii="Arial" w:hAnsi="Arial" w:cs="Arial"/>
                <w:sz w:val="16"/>
                <w:szCs w:val="16"/>
              </w:rPr>
              <w:t> </w:t>
            </w:r>
          </w:p>
          <w:p w14:paraId="1EF10F8C" w14:textId="77777777" w:rsidR="000C42A9" w:rsidRDefault="000C42A9" w:rsidP="0049609E">
            <w:pPr>
              <w:pStyle w:val="Body"/>
              <w:rPr>
                <w:rFonts w:ascii="Arial" w:hAnsi="Arial" w:cs="Arial"/>
                <w:sz w:val="16"/>
                <w:szCs w:val="16"/>
              </w:rPr>
            </w:pPr>
            <w:r>
              <w:rPr>
                <w:rFonts w:ascii="Arial" w:hAnsi="Arial" w:cs="Arial"/>
                <w:sz w:val="16"/>
                <w:szCs w:val="16"/>
              </w:rPr>
              <w:t> </w:t>
            </w:r>
          </w:p>
          <w:p w14:paraId="20EE3D96" w14:textId="77777777" w:rsidR="000C42A9" w:rsidRDefault="000C42A9" w:rsidP="0049609E">
            <w:pPr>
              <w:pStyle w:val="Body"/>
              <w:rPr>
                <w:rFonts w:ascii="Arial" w:hAnsi="Arial" w:cs="Arial"/>
                <w:sz w:val="16"/>
                <w:szCs w:val="16"/>
              </w:rPr>
            </w:pPr>
            <w:r>
              <w:rPr>
                <w:rFonts w:ascii="Arial" w:hAnsi="Arial" w:cs="Arial"/>
                <w:sz w:val="16"/>
                <w:szCs w:val="16"/>
              </w:rPr>
              <w:t> </w:t>
            </w:r>
          </w:p>
          <w:p w14:paraId="6EBD6128" w14:textId="77777777" w:rsidR="000C42A9" w:rsidRDefault="000C42A9" w:rsidP="0049609E">
            <w:pPr>
              <w:pStyle w:val="Body"/>
              <w:rPr>
                <w:rFonts w:ascii="Arial" w:hAnsi="Arial" w:cs="Arial"/>
                <w:sz w:val="16"/>
                <w:szCs w:val="16"/>
              </w:rPr>
            </w:pPr>
            <w:r>
              <w:rPr>
                <w:rFonts w:ascii="Arial" w:hAnsi="Arial" w:cs="Arial"/>
                <w:sz w:val="16"/>
                <w:szCs w:val="16"/>
              </w:rPr>
              <w:t> </w:t>
            </w:r>
          </w:p>
          <w:p w14:paraId="7245282D" w14:textId="77777777" w:rsidR="000C42A9" w:rsidRDefault="000C42A9" w:rsidP="0049609E">
            <w:pPr>
              <w:pStyle w:val="Body"/>
              <w:rPr>
                <w:rFonts w:ascii="Arial" w:hAnsi="Arial" w:cs="Arial"/>
                <w:sz w:val="16"/>
                <w:szCs w:val="16"/>
              </w:rPr>
            </w:pPr>
            <w:r>
              <w:rPr>
                <w:rFonts w:ascii="Arial" w:hAnsi="Arial" w:cs="Arial"/>
                <w:sz w:val="16"/>
                <w:szCs w:val="16"/>
              </w:rPr>
              <w:t> </w:t>
            </w:r>
          </w:p>
          <w:p w14:paraId="62232EDF" w14:textId="77777777" w:rsidR="000C42A9" w:rsidRDefault="000C42A9" w:rsidP="0049609E">
            <w:pPr>
              <w:pStyle w:val="Body"/>
              <w:rPr>
                <w:rFonts w:ascii="Arial" w:hAnsi="Arial" w:cs="Arial"/>
                <w:sz w:val="16"/>
                <w:szCs w:val="16"/>
              </w:rPr>
            </w:pPr>
            <w:r>
              <w:rPr>
                <w:rFonts w:ascii="Arial" w:hAnsi="Arial" w:cs="Arial"/>
                <w:sz w:val="16"/>
                <w:szCs w:val="16"/>
              </w:rPr>
              <w:t>© 2015 PubMatic Inc. All rights reserved. Copyright herein is expressly protected at common law, statute, and under various International and Multi-National Treatises (including, but by no means limited to, the Berne Convention for the Protection of Literary and Artistic Works).</w:t>
            </w:r>
          </w:p>
          <w:p w14:paraId="7ACA09D5" w14:textId="77777777" w:rsidR="000C42A9" w:rsidRDefault="000C42A9" w:rsidP="0049609E">
            <w:pPr>
              <w:pStyle w:val="Body"/>
              <w:rPr>
                <w:rFonts w:ascii="Arial" w:hAnsi="Arial" w:cs="Arial"/>
                <w:sz w:val="16"/>
                <w:szCs w:val="16"/>
              </w:rPr>
            </w:pPr>
            <w:r>
              <w:rPr>
                <w:rFonts w:ascii="Arial" w:hAnsi="Arial" w:cs="Arial"/>
                <w:sz w:val="16"/>
                <w:szCs w:val="16"/>
              </w:rPr>
              <w:t>The following documentation, the content therein and/or the presentation of its information is proprietary to and embodies the confidential processes, designs, and technologies of PubMatic Inc. All copyrights, trademarks, trade names, patents, industrial designs, and other intellectual property rights contained herein are, unless otherwise specified, the exclusive property of PubMatic Inc. The ideas, concepts, and/or their application, embodied within this documentation remain and constitute items of intellectual property which nevertheless belong to PubMatic Inc.</w:t>
            </w:r>
          </w:p>
          <w:p w14:paraId="33E83501" w14:textId="77777777" w:rsidR="000C42A9" w:rsidRDefault="000C42A9" w:rsidP="0049609E">
            <w:pPr>
              <w:pStyle w:val="Body"/>
              <w:rPr>
                <w:rFonts w:ascii="Arial" w:hAnsi="Arial" w:cs="Arial"/>
                <w:sz w:val="16"/>
                <w:szCs w:val="16"/>
              </w:rPr>
            </w:pPr>
            <w:r>
              <w:rPr>
                <w:rFonts w:ascii="Arial" w:hAnsi="Arial" w:cs="Arial"/>
                <w:sz w:val="16"/>
                <w:szCs w:val="16"/>
              </w:rPr>
              <w:t>The information (including, but by no means limited to, data, drawings, specification, documentation, software listings, source and/or object code) shall not be disclosed, manipulated, and/or disseminated in any manner inconsistent with the nature and/or conditions under which this documentation has been issued.</w:t>
            </w:r>
          </w:p>
          <w:p w14:paraId="6E462E51" w14:textId="77777777" w:rsidR="000C42A9" w:rsidRDefault="000C42A9" w:rsidP="0049609E">
            <w:pPr>
              <w:pStyle w:val="Body"/>
              <w:rPr>
                <w:rFonts w:ascii="Arial" w:hAnsi="Arial" w:cs="Arial"/>
                <w:sz w:val="16"/>
                <w:szCs w:val="16"/>
              </w:rPr>
            </w:pPr>
            <w:r>
              <w:rPr>
                <w:rFonts w:ascii="Arial" w:hAnsi="Arial" w:cs="Arial"/>
                <w:sz w:val="16"/>
                <w:szCs w:val="16"/>
              </w:rPr>
              <w:t>The information contained herein is believed to be accurate and reliable. PubMatic Inc. accepts no responsibility for its use in any way whatsoever. PubMatic Inc. shall not be liable for any expenses, damages, and/or related costs, which may result from the use of any information, contained hereafter.</w:t>
            </w:r>
          </w:p>
          <w:p w14:paraId="156BDA28" w14:textId="77777777" w:rsidR="000C42A9" w:rsidRDefault="000C42A9" w:rsidP="0049609E">
            <w:pPr>
              <w:pStyle w:val="Body"/>
              <w:rPr>
                <w:rFonts w:ascii="Arial" w:hAnsi="Arial" w:cs="Arial"/>
                <w:sz w:val="16"/>
                <w:szCs w:val="16"/>
              </w:rPr>
            </w:pPr>
            <w:r>
              <w:rPr>
                <w:rFonts w:ascii="Arial" w:hAnsi="Arial" w:cs="Arial"/>
                <w:sz w:val="16"/>
                <w:szCs w:val="16"/>
              </w:rPr>
              <w:t>PubMatic Inc. reserves the right to make any modification to this manual or the information contained herein at any time without notice.</w:t>
            </w:r>
          </w:p>
          <w:p w14:paraId="659CE667" w14:textId="77777777" w:rsidR="000C42A9" w:rsidRDefault="000C42A9" w:rsidP="0049609E">
            <w:pPr>
              <w:pStyle w:val="Body"/>
              <w:rPr>
                <w:rFonts w:ascii="Arial" w:hAnsi="Arial" w:cs="Arial"/>
              </w:rPr>
            </w:pPr>
            <w:r>
              <w:rPr>
                <w:rFonts w:ascii="Arial" w:hAnsi="Arial" w:cs="Arial"/>
              </w:rPr>
              <w:t> </w:t>
            </w:r>
          </w:p>
          <w:p w14:paraId="4F3FEE42" w14:textId="77777777" w:rsidR="000C42A9" w:rsidRDefault="000C42A9" w:rsidP="0049609E">
            <w:pPr>
              <w:pStyle w:val="Body"/>
              <w:rPr>
                <w:rFonts w:ascii="Arial" w:hAnsi="Arial" w:cs="Arial"/>
              </w:rPr>
            </w:pPr>
            <w:r>
              <w:rPr>
                <w:rFonts w:ascii="Arial" w:hAnsi="Arial" w:cs="Arial"/>
              </w:rPr>
              <w:t> </w:t>
            </w:r>
          </w:p>
          <w:p w14:paraId="62A448F2" w14:textId="77777777" w:rsidR="000C42A9" w:rsidRDefault="000C42A9" w:rsidP="0049609E">
            <w:pPr>
              <w:pStyle w:val="Body"/>
              <w:rPr>
                <w:rFonts w:ascii="Arial" w:hAnsi="Arial" w:cs="Arial"/>
                <w:color w:val="006BAD"/>
                <w:sz w:val="20"/>
                <w:szCs w:val="20"/>
              </w:rPr>
            </w:pPr>
            <w:r>
              <w:rPr>
                <w:rFonts w:ascii="Arial" w:hAnsi="Arial" w:cs="Arial"/>
                <w:color w:val="006BAD"/>
                <w:sz w:val="20"/>
                <w:szCs w:val="20"/>
              </w:rPr>
              <w:t>CORPORATE HEADQUARTERS</w:t>
            </w:r>
          </w:p>
          <w:p w14:paraId="538F4620" w14:textId="77777777" w:rsidR="000C42A9" w:rsidRDefault="000C42A9" w:rsidP="0049609E">
            <w:pPr>
              <w:pStyle w:val="Body"/>
              <w:rPr>
                <w:rFonts w:ascii="Arial" w:hAnsi="Arial" w:cs="Arial"/>
                <w:color w:val="006BAD"/>
                <w:sz w:val="16"/>
                <w:szCs w:val="16"/>
              </w:rPr>
            </w:pPr>
            <w:r>
              <w:rPr>
                <w:rFonts w:ascii="Arial" w:hAnsi="Arial" w:cs="Arial"/>
                <w:color w:val="006BAD"/>
                <w:sz w:val="16"/>
                <w:szCs w:val="16"/>
              </w:rPr>
              <w:t> </w:t>
            </w:r>
          </w:p>
          <w:p w14:paraId="3A822E24" w14:textId="77777777" w:rsidR="000C42A9" w:rsidRDefault="000C42A9" w:rsidP="0049609E">
            <w:pPr>
              <w:pStyle w:val="Body"/>
              <w:rPr>
                <w:rFonts w:ascii="Arial" w:hAnsi="Arial" w:cs="Arial"/>
                <w:sz w:val="16"/>
                <w:szCs w:val="16"/>
              </w:rPr>
            </w:pPr>
            <w:r>
              <w:rPr>
                <w:rFonts w:ascii="Arial" w:hAnsi="Arial" w:cs="Arial"/>
                <w:sz w:val="16"/>
                <w:szCs w:val="16"/>
              </w:rPr>
              <w:t>PubMatic, Inc.</w:t>
            </w:r>
            <w:r>
              <w:rPr>
                <w:rFonts w:ascii="Arial" w:hAnsi="Arial" w:cs="Arial"/>
                <w:sz w:val="16"/>
                <w:szCs w:val="16"/>
              </w:rPr>
              <w:br/>
              <w:t>901 Marshall Street, Suite 100</w:t>
            </w:r>
            <w:r>
              <w:rPr>
                <w:rFonts w:ascii="Arial" w:hAnsi="Arial" w:cs="Arial"/>
                <w:sz w:val="16"/>
                <w:szCs w:val="16"/>
              </w:rPr>
              <w:br/>
              <w:t>Redwood City, CA 94063</w:t>
            </w:r>
            <w:r>
              <w:rPr>
                <w:rFonts w:ascii="Arial" w:hAnsi="Arial" w:cs="Arial"/>
                <w:sz w:val="16"/>
                <w:szCs w:val="16"/>
              </w:rPr>
              <w:br/>
              <w:t>USA</w:t>
            </w:r>
          </w:p>
          <w:p w14:paraId="2F30DFDD" w14:textId="77777777" w:rsidR="000C42A9" w:rsidRDefault="004465ED" w:rsidP="0049609E">
            <w:pPr>
              <w:pStyle w:val="Body"/>
              <w:rPr>
                <w:rFonts w:ascii="Arial" w:hAnsi="Arial" w:cs="Arial"/>
                <w:sz w:val="16"/>
                <w:szCs w:val="16"/>
              </w:rPr>
            </w:pPr>
            <w:hyperlink r:id="rId10" w:tgtFrame="_blank" w:history="1">
              <w:r w:rsidR="000C42A9">
                <w:rPr>
                  <w:rStyle w:val="Hyperlink"/>
                  <w:rFonts w:ascii="Arial" w:hAnsi="Arial" w:cs="Arial"/>
                  <w:sz w:val="16"/>
                  <w:szCs w:val="16"/>
                </w:rPr>
                <w:t>www.pubmatic.com</w:t>
              </w:r>
            </w:hyperlink>
          </w:p>
        </w:tc>
      </w:tr>
    </w:tbl>
    <w:p w14:paraId="4F211D1C" w14:textId="77777777" w:rsidR="000C42A9" w:rsidRDefault="000C42A9" w:rsidP="000C42A9"/>
    <w:p w14:paraId="44669337" w14:textId="77777777" w:rsidR="000C42A9" w:rsidRDefault="000C42A9" w:rsidP="000C42A9">
      <w:pPr>
        <w:sectPr w:rsidR="000C42A9" w:rsidSect="000C42A9">
          <w:footerReference w:type="default" r:id="rId11"/>
          <w:footerReference w:type="first" r:id="rId12"/>
          <w:pgSz w:w="12240" w:h="15840"/>
          <w:pgMar w:top="1440" w:right="1440" w:bottom="1440" w:left="1440" w:header="720" w:footer="720" w:gutter="0"/>
          <w:cols w:space="720"/>
          <w:titlePg/>
          <w:docGrid w:linePitch="360"/>
        </w:sectPr>
      </w:pPr>
    </w:p>
    <w:sdt>
      <w:sdtPr>
        <w:rPr>
          <w:rFonts w:cs="Times New Roman"/>
          <w:b w:val="0"/>
          <w:color w:val="auto"/>
          <w:sz w:val="16"/>
        </w:rPr>
        <w:id w:val="-1252203482"/>
        <w:docPartObj>
          <w:docPartGallery w:val="Table of Contents"/>
          <w:docPartUnique/>
        </w:docPartObj>
      </w:sdtPr>
      <w:sdtEndPr>
        <w:rPr>
          <w:bCs/>
        </w:rPr>
      </w:sdtEndPr>
      <w:sdtContent>
        <w:p w14:paraId="2E2A7455" w14:textId="77777777" w:rsidR="004C1667" w:rsidRDefault="004C1667" w:rsidP="004C1667">
          <w:pPr>
            <w:pStyle w:val="TableofContentsPageTitle"/>
          </w:pPr>
          <w:r>
            <w:t>Table of Contents</w:t>
          </w:r>
        </w:p>
        <w:p w14:paraId="7E13B18B" w14:textId="77777777" w:rsidR="003A7156" w:rsidRDefault="00D86431">
          <w:pPr>
            <w:pStyle w:val="TOC1"/>
            <w:rPr>
              <w:rFonts w:eastAsiaTheme="minorEastAsia" w:cstheme="minorBidi"/>
              <w:b w:val="0"/>
              <w:bCs w:val="0"/>
              <w:lang w:val="en-US"/>
            </w:rPr>
          </w:pPr>
          <w:r>
            <w:fldChar w:fldCharType="begin"/>
          </w:r>
          <w:r>
            <w:instrText xml:space="preserve"> TOC \o "1-3" \h \z \u </w:instrText>
          </w:r>
          <w:r>
            <w:fldChar w:fldCharType="separate"/>
          </w:r>
          <w:hyperlink w:anchor="_Toc457307199" w:history="1">
            <w:r w:rsidR="003A7156" w:rsidRPr="000C6464">
              <w:rPr>
                <w:rStyle w:val="Hyperlink"/>
              </w:rPr>
              <w:t>Overview</w:t>
            </w:r>
            <w:r w:rsidR="003A7156">
              <w:rPr>
                <w:webHidden/>
              </w:rPr>
              <w:tab/>
            </w:r>
            <w:r w:rsidR="003A7156">
              <w:rPr>
                <w:webHidden/>
              </w:rPr>
              <w:fldChar w:fldCharType="begin"/>
            </w:r>
            <w:r w:rsidR="003A7156">
              <w:rPr>
                <w:webHidden/>
              </w:rPr>
              <w:instrText xml:space="preserve"> PAGEREF _Toc457307199 \h </w:instrText>
            </w:r>
            <w:r w:rsidR="003A7156">
              <w:rPr>
                <w:webHidden/>
              </w:rPr>
            </w:r>
            <w:r w:rsidR="003A7156">
              <w:rPr>
                <w:webHidden/>
              </w:rPr>
              <w:fldChar w:fldCharType="separate"/>
            </w:r>
            <w:r w:rsidR="00D6167C">
              <w:rPr>
                <w:webHidden/>
              </w:rPr>
              <w:t>4</w:t>
            </w:r>
            <w:r w:rsidR="003A7156">
              <w:rPr>
                <w:webHidden/>
              </w:rPr>
              <w:fldChar w:fldCharType="end"/>
            </w:r>
          </w:hyperlink>
        </w:p>
        <w:p w14:paraId="548F0FB7" w14:textId="77777777" w:rsidR="003A7156" w:rsidRDefault="003A7156">
          <w:pPr>
            <w:pStyle w:val="TOC1"/>
            <w:rPr>
              <w:rFonts w:eastAsiaTheme="minorEastAsia" w:cstheme="minorBidi"/>
              <w:b w:val="0"/>
              <w:bCs w:val="0"/>
              <w:lang w:val="en-US"/>
            </w:rPr>
          </w:pPr>
          <w:hyperlink w:anchor="_Toc457307200" w:history="1">
            <w:r w:rsidRPr="000C6464">
              <w:rPr>
                <w:rStyle w:val="Hyperlink"/>
              </w:rPr>
              <w:t>Setup</w:t>
            </w:r>
            <w:r>
              <w:rPr>
                <w:webHidden/>
              </w:rPr>
              <w:tab/>
            </w:r>
            <w:r>
              <w:rPr>
                <w:webHidden/>
              </w:rPr>
              <w:fldChar w:fldCharType="begin"/>
            </w:r>
            <w:r>
              <w:rPr>
                <w:webHidden/>
              </w:rPr>
              <w:instrText xml:space="preserve"> PAGEREF _Toc457307200 \h </w:instrText>
            </w:r>
            <w:r>
              <w:rPr>
                <w:webHidden/>
              </w:rPr>
            </w:r>
            <w:r>
              <w:rPr>
                <w:webHidden/>
              </w:rPr>
              <w:fldChar w:fldCharType="separate"/>
            </w:r>
            <w:r w:rsidR="00D6167C">
              <w:rPr>
                <w:webHidden/>
              </w:rPr>
              <w:t>5</w:t>
            </w:r>
            <w:r>
              <w:rPr>
                <w:webHidden/>
              </w:rPr>
              <w:fldChar w:fldCharType="end"/>
            </w:r>
          </w:hyperlink>
        </w:p>
        <w:p w14:paraId="0F5AC0D1" w14:textId="77777777" w:rsidR="003A7156" w:rsidRDefault="003A7156">
          <w:pPr>
            <w:pStyle w:val="TOC2"/>
            <w:rPr>
              <w:rFonts w:eastAsiaTheme="minorEastAsia" w:cstheme="minorBidi"/>
              <w:lang w:val="en-US"/>
            </w:rPr>
          </w:pPr>
          <w:hyperlink w:anchor="_Toc457307201" w:history="1">
            <w:r w:rsidRPr="000C6464">
              <w:rPr>
                <w:rStyle w:val="Hyperlink"/>
              </w:rPr>
              <w:t>What Changed In 4.4.0</w:t>
            </w:r>
            <w:r>
              <w:rPr>
                <w:webHidden/>
              </w:rPr>
              <w:tab/>
            </w:r>
            <w:r>
              <w:rPr>
                <w:webHidden/>
              </w:rPr>
              <w:fldChar w:fldCharType="begin"/>
            </w:r>
            <w:r>
              <w:rPr>
                <w:webHidden/>
              </w:rPr>
              <w:instrText xml:space="preserve"> PAGEREF _Toc457307201 \h </w:instrText>
            </w:r>
            <w:r>
              <w:rPr>
                <w:webHidden/>
              </w:rPr>
            </w:r>
            <w:r>
              <w:rPr>
                <w:webHidden/>
              </w:rPr>
              <w:fldChar w:fldCharType="separate"/>
            </w:r>
            <w:r w:rsidR="00D6167C">
              <w:rPr>
                <w:webHidden/>
              </w:rPr>
              <w:t>5</w:t>
            </w:r>
            <w:r>
              <w:rPr>
                <w:webHidden/>
              </w:rPr>
              <w:fldChar w:fldCharType="end"/>
            </w:r>
          </w:hyperlink>
        </w:p>
        <w:p w14:paraId="27A3C388" w14:textId="77777777" w:rsidR="003A7156" w:rsidRDefault="003A7156">
          <w:pPr>
            <w:pStyle w:val="TOC2"/>
            <w:rPr>
              <w:rFonts w:eastAsiaTheme="minorEastAsia" w:cstheme="minorBidi"/>
              <w:lang w:val="en-US"/>
            </w:rPr>
          </w:pPr>
          <w:hyperlink w:anchor="_Toc457307202" w:history="1">
            <w:r w:rsidRPr="000C6464">
              <w:rPr>
                <w:rStyle w:val="Hyperlink"/>
              </w:rPr>
              <w:t>Upgrading From 4.4.0 &amp; 4.3.9</w:t>
            </w:r>
            <w:r>
              <w:rPr>
                <w:webHidden/>
              </w:rPr>
              <w:tab/>
            </w:r>
            <w:r>
              <w:rPr>
                <w:webHidden/>
              </w:rPr>
              <w:fldChar w:fldCharType="begin"/>
            </w:r>
            <w:r>
              <w:rPr>
                <w:webHidden/>
              </w:rPr>
              <w:instrText xml:space="preserve"> PAGEREF _Toc457307202 \h </w:instrText>
            </w:r>
            <w:r>
              <w:rPr>
                <w:webHidden/>
              </w:rPr>
            </w:r>
            <w:r>
              <w:rPr>
                <w:webHidden/>
              </w:rPr>
              <w:fldChar w:fldCharType="separate"/>
            </w:r>
            <w:r w:rsidR="00D6167C">
              <w:rPr>
                <w:webHidden/>
              </w:rPr>
              <w:t>5</w:t>
            </w:r>
            <w:r>
              <w:rPr>
                <w:webHidden/>
              </w:rPr>
              <w:fldChar w:fldCharType="end"/>
            </w:r>
          </w:hyperlink>
        </w:p>
        <w:p w14:paraId="5090F553" w14:textId="77777777" w:rsidR="003A7156" w:rsidRDefault="003A7156">
          <w:pPr>
            <w:pStyle w:val="TOC2"/>
            <w:rPr>
              <w:rFonts w:eastAsiaTheme="minorEastAsia" w:cstheme="minorBidi"/>
              <w:lang w:val="en-US"/>
            </w:rPr>
          </w:pPr>
          <w:hyperlink w:anchor="_Toc457307203" w:history="1">
            <w:r w:rsidRPr="000C6464">
              <w:rPr>
                <w:rStyle w:val="Hyperlink"/>
              </w:rPr>
              <w:t>Upgrading From 4.3.8 &amp; previous version</w:t>
            </w:r>
            <w:r>
              <w:rPr>
                <w:webHidden/>
              </w:rPr>
              <w:tab/>
            </w:r>
            <w:r>
              <w:rPr>
                <w:webHidden/>
              </w:rPr>
              <w:fldChar w:fldCharType="begin"/>
            </w:r>
            <w:r>
              <w:rPr>
                <w:webHidden/>
              </w:rPr>
              <w:instrText xml:space="preserve"> PAGEREF _Toc457307203 \h </w:instrText>
            </w:r>
            <w:r>
              <w:rPr>
                <w:webHidden/>
              </w:rPr>
            </w:r>
            <w:r>
              <w:rPr>
                <w:webHidden/>
              </w:rPr>
              <w:fldChar w:fldCharType="separate"/>
            </w:r>
            <w:r w:rsidR="00D6167C">
              <w:rPr>
                <w:webHidden/>
              </w:rPr>
              <w:t>5</w:t>
            </w:r>
            <w:r>
              <w:rPr>
                <w:webHidden/>
              </w:rPr>
              <w:fldChar w:fldCharType="end"/>
            </w:r>
          </w:hyperlink>
        </w:p>
        <w:p w14:paraId="64203E7A" w14:textId="77777777" w:rsidR="003A7156" w:rsidRDefault="003A7156">
          <w:pPr>
            <w:pStyle w:val="TOC2"/>
            <w:rPr>
              <w:rFonts w:eastAsiaTheme="minorEastAsia" w:cstheme="minorBidi"/>
              <w:lang w:val="en-US"/>
            </w:rPr>
          </w:pPr>
          <w:hyperlink w:anchor="_Toc457307204" w:history="1">
            <w:r w:rsidRPr="000C6464">
              <w:rPr>
                <w:rStyle w:val="Hyperlink"/>
              </w:rPr>
              <w:t>System Requirements</w:t>
            </w:r>
            <w:r>
              <w:rPr>
                <w:webHidden/>
              </w:rPr>
              <w:tab/>
            </w:r>
            <w:r>
              <w:rPr>
                <w:webHidden/>
              </w:rPr>
              <w:fldChar w:fldCharType="begin"/>
            </w:r>
            <w:r>
              <w:rPr>
                <w:webHidden/>
              </w:rPr>
              <w:instrText xml:space="preserve"> PAGEREF _Toc457307204 \h </w:instrText>
            </w:r>
            <w:r>
              <w:rPr>
                <w:webHidden/>
              </w:rPr>
            </w:r>
            <w:r>
              <w:rPr>
                <w:webHidden/>
              </w:rPr>
              <w:fldChar w:fldCharType="separate"/>
            </w:r>
            <w:r w:rsidR="00D6167C">
              <w:rPr>
                <w:webHidden/>
              </w:rPr>
              <w:t>5</w:t>
            </w:r>
            <w:r>
              <w:rPr>
                <w:webHidden/>
              </w:rPr>
              <w:fldChar w:fldCharType="end"/>
            </w:r>
          </w:hyperlink>
        </w:p>
        <w:p w14:paraId="4409B98B" w14:textId="77777777" w:rsidR="003A7156" w:rsidRDefault="003A7156">
          <w:pPr>
            <w:pStyle w:val="TOC2"/>
            <w:rPr>
              <w:rFonts w:eastAsiaTheme="minorEastAsia" w:cstheme="minorBidi"/>
              <w:lang w:val="en-US"/>
            </w:rPr>
          </w:pPr>
          <w:hyperlink w:anchor="_Toc457307205" w:history="1">
            <w:r w:rsidRPr="000C6464">
              <w:rPr>
                <w:rStyle w:val="Hyperlink"/>
              </w:rPr>
              <w:t>SDK Contents</w:t>
            </w:r>
            <w:r>
              <w:rPr>
                <w:webHidden/>
              </w:rPr>
              <w:tab/>
            </w:r>
            <w:r>
              <w:rPr>
                <w:webHidden/>
              </w:rPr>
              <w:fldChar w:fldCharType="begin"/>
            </w:r>
            <w:r>
              <w:rPr>
                <w:webHidden/>
              </w:rPr>
              <w:instrText xml:space="preserve"> PAGEREF _Toc457307205 \h </w:instrText>
            </w:r>
            <w:r>
              <w:rPr>
                <w:webHidden/>
              </w:rPr>
            </w:r>
            <w:r>
              <w:rPr>
                <w:webHidden/>
              </w:rPr>
              <w:fldChar w:fldCharType="separate"/>
            </w:r>
            <w:r w:rsidR="00D6167C">
              <w:rPr>
                <w:webHidden/>
              </w:rPr>
              <w:t>6</w:t>
            </w:r>
            <w:r>
              <w:rPr>
                <w:webHidden/>
              </w:rPr>
              <w:fldChar w:fldCharType="end"/>
            </w:r>
          </w:hyperlink>
        </w:p>
        <w:p w14:paraId="441FE090" w14:textId="77777777" w:rsidR="003A7156" w:rsidRDefault="003A7156">
          <w:pPr>
            <w:pStyle w:val="TOC2"/>
            <w:rPr>
              <w:rFonts w:eastAsiaTheme="minorEastAsia" w:cstheme="minorBidi"/>
              <w:lang w:val="en-US"/>
            </w:rPr>
          </w:pPr>
          <w:hyperlink w:anchor="_Toc457307206" w:history="1">
            <w:r w:rsidRPr="000C6464">
              <w:rPr>
                <w:rStyle w:val="Hyperlink"/>
              </w:rPr>
              <w:t>Installation Guidelines</w:t>
            </w:r>
            <w:r>
              <w:rPr>
                <w:webHidden/>
              </w:rPr>
              <w:tab/>
            </w:r>
            <w:r>
              <w:rPr>
                <w:webHidden/>
              </w:rPr>
              <w:fldChar w:fldCharType="begin"/>
            </w:r>
            <w:r>
              <w:rPr>
                <w:webHidden/>
              </w:rPr>
              <w:instrText xml:space="preserve"> PAGEREF _Toc457307206 \h </w:instrText>
            </w:r>
            <w:r>
              <w:rPr>
                <w:webHidden/>
              </w:rPr>
            </w:r>
            <w:r>
              <w:rPr>
                <w:webHidden/>
              </w:rPr>
              <w:fldChar w:fldCharType="separate"/>
            </w:r>
            <w:r w:rsidR="00D6167C">
              <w:rPr>
                <w:webHidden/>
              </w:rPr>
              <w:t>7</w:t>
            </w:r>
            <w:r>
              <w:rPr>
                <w:webHidden/>
              </w:rPr>
              <w:fldChar w:fldCharType="end"/>
            </w:r>
          </w:hyperlink>
        </w:p>
        <w:p w14:paraId="15F6D0B4" w14:textId="77777777" w:rsidR="003A7156" w:rsidRDefault="003A7156">
          <w:pPr>
            <w:pStyle w:val="TOC2"/>
            <w:rPr>
              <w:rFonts w:eastAsiaTheme="minorEastAsia" w:cstheme="minorBidi"/>
              <w:lang w:val="en-US"/>
            </w:rPr>
          </w:pPr>
          <w:hyperlink w:anchor="_Toc457307207" w:history="1">
            <w:r w:rsidRPr="000C6464">
              <w:rPr>
                <w:rStyle w:val="Hyperlink"/>
              </w:rPr>
              <w:t>Installing PubMatic Android SDK</w:t>
            </w:r>
            <w:r>
              <w:rPr>
                <w:webHidden/>
              </w:rPr>
              <w:tab/>
            </w:r>
            <w:r>
              <w:rPr>
                <w:webHidden/>
              </w:rPr>
              <w:fldChar w:fldCharType="begin"/>
            </w:r>
            <w:r>
              <w:rPr>
                <w:webHidden/>
              </w:rPr>
              <w:instrText xml:space="preserve"> PAGEREF _Toc457307207 \h </w:instrText>
            </w:r>
            <w:r>
              <w:rPr>
                <w:webHidden/>
              </w:rPr>
            </w:r>
            <w:r>
              <w:rPr>
                <w:webHidden/>
              </w:rPr>
              <w:fldChar w:fldCharType="separate"/>
            </w:r>
            <w:r w:rsidR="00D6167C">
              <w:rPr>
                <w:webHidden/>
              </w:rPr>
              <w:t>7</w:t>
            </w:r>
            <w:r>
              <w:rPr>
                <w:webHidden/>
              </w:rPr>
              <w:fldChar w:fldCharType="end"/>
            </w:r>
          </w:hyperlink>
        </w:p>
        <w:p w14:paraId="38B13B72" w14:textId="77777777" w:rsidR="003A7156" w:rsidRDefault="003A7156">
          <w:pPr>
            <w:pStyle w:val="TOC1"/>
            <w:rPr>
              <w:rFonts w:eastAsiaTheme="minorEastAsia" w:cstheme="minorBidi"/>
              <w:b w:val="0"/>
              <w:bCs w:val="0"/>
              <w:lang w:val="en-US"/>
            </w:rPr>
          </w:pPr>
          <w:hyperlink w:anchor="_Toc457307208" w:history="1">
            <w:r w:rsidRPr="000C6464">
              <w:rPr>
                <w:rStyle w:val="Hyperlink"/>
                <w:kern w:val="28"/>
              </w:rPr>
              <w:t>Getting Started with Development</w:t>
            </w:r>
            <w:r>
              <w:rPr>
                <w:webHidden/>
              </w:rPr>
              <w:tab/>
            </w:r>
            <w:r>
              <w:rPr>
                <w:webHidden/>
              </w:rPr>
              <w:fldChar w:fldCharType="begin"/>
            </w:r>
            <w:r>
              <w:rPr>
                <w:webHidden/>
              </w:rPr>
              <w:instrText xml:space="preserve"> PAGEREF _Toc457307208 \h </w:instrText>
            </w:r>
            <w:r>
              <w:rPr>
                <w:webHidden/>
              </w:rPr>
            </w:r>
            <w:r>
              <w:rPr>
                <w:webHidden/>
              </w:rPr>
              <w:fldChar w:fldCharType="separate"/>
            </w:r>
            <w:r w:rsidR="00D6167C">
              <w:rPr>
                <w:webHidden/>
              </w:rPr>
              <w:t>11</w:t>
            </w:r>
            <w:r>
              <w:rPr>
                <w:webHidden/>
              </w:rPr>
              <w:fldChar w:fldCharType="end"/>
            </w:r>
          </w:hyperlink>
        </w:p>
        <w:p w14:paraId="024244C8" w14:textId="77777777" w:rsidR="003A7156" w:rsidRDefault="003A7156">
          <w:pPr>
            <w:pStyle w:val="TOC2"/>
            <w:rPr>
              <w:rFonts w:eastAsiaTheme="minorEastAsia" w:cstheme="minorBidi"/>
              <w:lang w:val="en-US"/>
            </w:rPr>
          </w:pPr>
          <w:hyperlink w:anchor="_Toc457307209" w:history="1">
            <w:r w:rsidRPr="000C6464">
              <w:rPr>
                <w:rStyle w:val="Hyperlink"/>
              </w:rPr>
              <w:t>User Interface / Layout (Design)</w:t>
            </w:r>
            <w:r>
              <w:rPr>
                <w:webHidden/>
              </w:rPr>
              <w:tab/>
            </w:r>
            <w:r>
              <w:rPr>
                <w:webHidden/>
              </w:rPr>
              <w:fldChar w:fldCharType="begin"/>
            </w:r>
            <w:r>
              <w:rPr>
                <w:webHidden/>
              </w:rPr>
              <w:instrText xml:space="preserve"> PAGEREF _Toc457307209 \h </w:instrText>
            </w:r>
            <w:r>
              <w:rPr>
                <w:webHidden/>
              </w:rPr>
            </w:r>
            <w:r>
              <w:rPr>
                <w:webHidden/>
              </w:rPr>
              <w:fldChar w:fldCharType="separate"/>
            </w:r>
            <w:r w:rsidR="00D6167C">
              <w:rPr>
                <w:webHidden/>
              </w:rPr>
              <w:t>11</w:t>
            </w:r>
            <w:r>
              <w:rPr>
                <w:webHidden/>
              </w:rPr>
              <w:fldChar w:fldCharType="end"/>
            </w:r>
          </w:hyperlink>
        </w:p>
        <w:p w14:paraId="43556142" w14:textId="77777777" w:rsidR="003A7156" w:rsidRDefault="003A7156">
          <w:pPr>
            <w:pStyle w:val="TOC2"/>
            <w:rPr>
              <w:rFonts w:eastAsiaTheme="minorEastAsia" w:cstheme="minorBidi"/>
              <w:lang w:val="en-US"/>
            </w:rPr>
          </w:pPr>
          <w:hyperlink w:anchor="_Toc457307210" w:history="1">
            <w:r w:rsidRPr="000C6464">
              <w:rPr>
                <w:rStyle w:val="Hyperlink"/>
              </w:rPr>
              <w:t>Creating Banner Ad View</w:t>
            </w:r>
            <w:r>
              <w:rPr>
                <w:webHidden/>
              </w:rPr>
              <w:tab/>
            </w:r>
            <w:r>
              <w:rPr>
                <w:webHidden/>
              </w:rPr>
              <w:fldChar w:fldCharType="begin"/>
            </w:r>
            <w:r>
              <w:rPr>
                <w:webHidden/>
              </w:rPr>
              <w:instrText xml:space="preserve"> PAGEREF _Toc457307210 \h </w:instrText>
            </w:r>
            <w:r>
              <w:rPr>
                <w:webHidden/>
              </w:rPr>
            </w:r>
            <w:r>
              <w:rPr>
                <w:webHidden/>
              </w:rPr>
              <w:fldChar w:fldCharType="separate"/>
            </w:r>
            <w:r w:rsidR="00D6167C">
              <w:rPr>
                <w:webHidden/>
              </w:rPr>
              <w:t>13</w:t>
            </w:r>
            <w:r>
              <w:rPr>
                <w:webHidden/>
              </w:rPr>
              <w:fldChar w:fldCharType="end"/>
            </w:r>
          </w:hyperlink>
        </w:p>
        <w:p w14:paraId="3D80E816" w14:textId="77777777" w:rsidR="003A7156" w:rsidRDefault="003A7156">
          <w:pPr>
            <w:pStyle w:val="TOC3"/>
            <w:rPr>
              <w:rFonts w:asciiTheme="minorHAnsi" w:eastAsiaTheme="minorEastAsia" w:hAnsiTheme="minorHAnsi" w:cstheme="minorBidi"/>
              <w:bCs w:val="0"/>
              <w:i w:val="0"/>
              <w:lang w:val="en-US"/>
            </w:rPr>
          </w:pPr>
          <w:hyperlink w:anchor="_Toc457307211" w:history="1">
            <w:r w:rsidRPr="000C6464">
              <w:rPr>
                <w:rStyle w:val="Hyperlink"/>
                <w:b/>
              </w:rPr>
              <w:t>1.</w:t>
            </w:r>
            <w:r>
              <w:rPr>
                <w:rFonts w:asciiTheme="minorHAnsi" w:eastAsiaTheme="minorEastAsia" w:hAnsiTheme="minorHAnsi" w:cstheme="minorBidi"/>
                <w:bCs w:val="0"/>
                <w:i w:val="0"/>
                <w:lang w:val="en-US"/>
              </w:rPr>
              <w:tab/>
            </w:r>
            <w:r w:rsidRPr="000C6464">
              <w:rPr>
                <w:rStyle w:val="Hyperlink"/>
                <w:b/>
              </w:rPr>
              <w:t>Layout Based Ad View Creation</w:t>
            </w:r>
            <w:r>
              <w:rPr>
                <w:webHidden/>
              </w:rPr>
              <w:tab/>
            </w:r>
            <w:r>
              <w:rPr>
                <w:webHidden/>
              </w:rPr>
              <w:fldChar w:fldCharType="begin"/>
            </w:r>
            <w:r>
              <w:rPr>
                <w:webHidden/>
              </w:rPr>
              <w:instrText xml:space="preserve"> PAGEREF _Toc457307211 \h </w:instrText>
            </w:r>
            <w:r>
              <w:rPr>
                <w:webHidden/>
              </w:rPr>
            </w:r>
            <w:r>
              <w:rPr>
                <w:webHidden/>
              </w:rPr>
              <w:fldChar w:fldCharType="separate"/>
            </w:r>
            <w:r w:rsidR="00D6167C">
              <w:rPr>
                <w:webHidden/>
              </w:rPr>
              <w:t>13</w:t>
            </w:r>
            <w:r>
              <w:rPr>
                <w:webHidden/>
              </w:rPr>
              <w:fldChar w:fldCharType="end"/>
            </w:r>
          </w:hyperlink>
        </w:p>
        <w:p w14:paraId="15546CEF" w14:textId="77777777" w:rsidR="003A7156" w:rsidRDefault="003A7156">
          <w:pPr>
            <w:pStyle w:val="TOC3"/>
            <w:rPr>
              <w:rFonts w:asciiTheme="minorHAnsi" w:eastAsiaTheme="minorEastAsia" w:hAnsiTheme="minorHAnsi" w:cstheme="minorBidi"/>
              <w:bCs w:val="0"/>
              <w:i w:val="0"/>
              <w:lang w:val="en-US"/>
            </w:rPr>
          </w:pPr>
          <w:hyperlink w:anchor="_Toc457307212" w:history="1">
            <w:r w:rsidRPr="000C6464">
              <w:rPr>
                <w:rStyle w:val="Hyperlink"/>
                <w:b/>
              </w:rPr>
              <w:t>2.</w:t>
            </w:r>
            <w:r>
              <w:rPr>
                <w:rFonts w:asciiTheme="minorHAnsi" w:eastAsiaTheme="minorEastAsia" w:hAnsiTheme="minorHAnsi" w:cstheme="minorBidi"/>
                <w:bCs w:val="0"/>
                <w:i w:val="0"/>
                <w:lang w:val="en-US"/>
              </w:rPr>
              <w:tab/>
            </w:r>
            <w:r w:rsidRPr="000C6464">
              <w:rPr>
                <w:rStyle w:val="Hyperlink"/>
                <w:b/>
              </w:rPr>
              <w:t>Code Based Ad View Creation</w:t>
            </w:r>
            <w:r>
              <w:rPr>
                <w:webHidden/>
              </w:rPr>
              <w:tab/>
            </w:r>
            <w:r>
              <w:rPr>
                <w:webHidden/>
              </w:rPr>
              <w:fldChar w:fldCharType="begin"/>
            </w:r>
            <w:r>
              <w:rPr>
                <w:webHidden/>
              </w:rPr>
              <w:instrText xml:space="preserve"> PAGEREF _Toc457307212 \h </w:instrText>
            </w:r>
            <w:r>
              <w:rPr>
                <w:webHidden/>
              </w:rPr>
            </w:r>
            <w:r>
              <w:rPr>
                <w:webHidden/>
              </w:rPr>
              <w:fldChar w:fldCharType="separate"/>
            </w:r>
            <w:r w:rsidR="00D6167C">
              <w:rPr>
                <w:webHidden/>
              </w:rPr>
              <w:t>14</w:t>
            </w:r>
            <w:r>
              <w:rPr>
                <w:webHidden/>
              </w:rPr>
              <w:fldChar w:fldCharType="end"/>
            </w:r>
          </w:hyperlink>
        </w:p>
        <w:p w14:paraId="62E3D79A" w14:textId="77777777" w:rsidR="003A7156" w:rsidRDefault="003A7156">
          <w:pPr>
            <w:pStyle w:val="TOC3"/>
            <w:rPr>
              <w:rFonts w:asciiTheme="minorHAnsi" w:eastAsiaTheme="minorEastAsia" w:hAnsiTheme="minorHAnsi" w:cstheme="minorBidi"/>
              <w:bCs w:val="0"/>
              <w:i w:val="0"/>
              <w:lang w:val="en-US"/>
            </w:rPr>
          </w:pPr>
          <w:hyperlink w:anchor="_Toc457307213" w:history="1">
            <w:r w:rsidRPr="000C6464">
              <w:rPr>
                <w:rStyle w:val="Hyperlink"/>
                <w:b/>
              </w:rPr>
              <w:t>3.</w:t>
            </w:r>
            <w:r>
              <w:rPr>
                <w:rFonts w:asciiTheme="minorHAnsi" w:eastAsiaTheme="minorEastAsia" w:hAnsiTheme="minorHAnsi" w:cstheme="minorBidi"/>
                <w:bCs w:val="0"/>
                <w:i w:val="0"/>
                <w:lang w:val="en-US"/>
              </w:rPr>
              <w:tab/>
            </w:r>
            <w:r w:rsidRPr="000C6464">
              <w:rPr>
                <w:rStyle w:val="Hyperlink"/>
                <w:b/>
              </w:rPr>
              <w:t>Displaying Ad View</w:t>
            </w:r>
            <w:r>
              <w:rPr>
                <w:webHidden/>
              </w:rPr>
              <w:tab/>
            </w:r>
            <w:r>
              <w:rPr>
                <w:webHidden/>
              </w:rPr>
              <w:fldChar w:fldCharType="begin"/>
            </w:r>
            <w:r>
              <w:rPr>
                <w:webHidden/>
              </w:rPr>
              <w:instrText xml:space="preserve"> PAGEREF _Toc457307213 \h </w:instrText>
            </w:r>
            <w:r>
              <w:rPr>
                <w:webHidden/>
              </w:rPr>
            </w:r>
            <w:r>
              <w:rPr>
                <w:webHidden/>
              </w:rPr>
              <w:fldChar w:fldCharType="separate"/>
            </w:r>
            <w:r w:rsidR="00D6167C">
              <w:rPr>
                <w:webHidden/>
              </w:rPr>
              <w:t>15</w:t>
            </w:r>
            <w:r>
              <w:rPr>
                <w:webHidden/>
              </w:rPr>
              <w:fldChar w:fldCharType="end"/>
            </w:r>
          </w:hyperlink>
        </w:p>
        <w:p w14:paraId="59D3136C" w14:textId="77777777" w:rsidR="003A7156" w:rsidRDefault="003A7156">
          <w:pPr>
            <w:pStyle w:val="TOC3"/>
            <w:rPr>
              <w:rFonts w:asciiTheme="minorHAnsi" w:eastAsiaTheme="minorEastAsia" w:hAnsiTheme="minorHAnsi" w:cstheme="minorBidi"/>
              <w:bCs w:val="0"/>
              <w:i w:val="0"/>
              <w:lang w:val="en-US"/>
            </w:rPr>
          </w:pPr>
          <w:hyperlink w:anchor="_Toc457307214" w:history="1">
            <w:r w:rsidRPr="000C6464">
              <w:rPr>
                <w:rStyle w:val="Hyperlink"/>
                <w:b/>
              </w:rPr>
              <w:t>4.</w:t>
            </w:r>
            <w:r>
              <w:rPr>
                <w:rFonts w:asciiTheme="minorHAnsi" w:eastAsiaTheme="minorEastAsia" w:hAnsiTheme="minorHAnsi" w:cstheme="minorBidi"/>
                <w:bCs w:val="0"/>
                <w:i w:val="0"/>
                <w:lang w:val="en-US"/>
              </w:rPr>
              <w:tab/>
            </w:r>
            <w:r w:rsidRPr="000C6464">
              <w:rPr>
                <w:rStyle w:val="Hyperlink"/>
                <w:b/>
              </w:rPr>
              <w:t>Getting Initial Ad View Content</w:t>
            </w:r>
            <w:r>
              <w:rPr>
                <w:webHidden/>
              </w:rPr>
              <w:tab/>
            </w:r>
            <w:r>
              <w:rPr>
                <w:webHidden/>
              </w:rPr>
              <w:fldChar w:fldCharType="begin"/>
            </w:r>
            <w:r>
              <w:rPr>
                <w:webHidden/>
              </w:rPr>
              <w:instrText xml:space="preserve"> PAGEREF _Toc457307214 \h </w:instrText>
            </w:r>
            <w:r>
              <w:rPr>
                <w:webHidden/>
              </w:rPr>
            </w:r>
            <w:r>
              <w:rPr>
                <w:webHidden/>
              </w:rPr>
              <w:fldChar w:fldCharType="separate"/>
            </w:r>
            <w:r w:rsidR="00D6167C">
              <w:rPr>
                <w:webHidden/>
              </w:rPr>
              <w:t>15</w:t>
            </w:r>
            <w:r>
              <w:rPr>
                <w:webHidden/>
              </w:rPr>
              <w:fldChar w:fldCharType="end"/>
            </w:r>
          </w:hyperlink>
        </w:p>
        <w:p w14:paraId="119D0655" w14:textId="77777777" w:rsidR="003A7156" w:rsidRDefault="003A7156">
          <w:pPr>
            <w:pStyle w:val="TOC2"/>
            <w:rPr>
              <w:rFonts w:eastAsiaTheme="minorEastAsia" w:cstheme="minorBidi"/>
              <w:lang w:val="en-US"/>
            </w:rPr>
          </w:pPr>
          <w:hyperlink w:anchor="_Toc457307215" w:history="1">
            <w:r w:rsidRPr="000C6464">
              <w:rPr>
                <w:rStyle w:val="Hyperlink"/>
              </w:rPr>
              <w:t>Using Mediation for Banner ad serving</w:t>
            </w:r>
            <w:r>
              <w:rPr>
                <w:webHidden/>
              </w:rPr>
              <w:tab/>
            </w:r>
            <w:r>
              <w:rPr>
                <w:webHidden/>
              </w:rPr>
              <w:fldChar w:fldCharType="begin"/>
            </w:r>
            <w:r>
              <w:rPr>
                <w:webHidden/>
              </w:rPr>
              <w:instrText xml:space="preserve"> PAGEREF _Toc457307215 \h </w:instrText>
            </w:r>
            <w:r>
              <w:rPr>
                <w:webHidden/>
              </w:rPr>
            </w:r>
            <w:r>
              <w:rPr>
                <w:webHidden/>
              </w:rPr>
              <w:fldChar w:fldCharType="separate"/>
            </w:r>
            <w:r w:rsidR="00D6167C">
              <w:rPr>
                <w:webHidden/>
              </w:rPr>
              <w:t>15</w:t>
            </w:r>
            <w:r>
              <w:rPr>
                <w:webHidden/>
              </w:rPr>
              <w:fldChar w:fldCharType="end"/>
            </w:r>
          </w:hyperlink>
        </w:p>
        <w:p w14:paraId="5008942A" w14:textId="77777777" w:rsidR="003A7156" w:rsidRDefault="003A7156">
          <w:pPr>
            <w:pStyle w:val="TOC2"/>
            <w:rPr>
              <w:rFonts w:eastAsiaTheme="minorEastAsia" w:cstheme="minorBidi"/>
              <w:lang w:val="en-US"/>
            </w:rPr>
          </w:pPr>
          <w:hyperlink w:anchor="_Toc457307216" w:history="1">
            <w:r w:rsidRPr="000C6464">
              <w:rPr>
                <w:rStyle w:val="Hyperlink"/>
              </w:rPr>
              <w:t>Creating Interstitial Ad View</w:t>
            </w:r>
            <w:r>
              <w:rPr>
                <w:webHidden/>
              </w:rPr>
              <w:tab/>
            </w:r>
            <w:r>
              <w:rPr>
                <w:webHidden/>
              </w:rPr>
              <w:fldChar w:fldCharType="begin"/>
            </w:r>
            <w:r>
              <w:rPr>
                <w:webHidden/>
              </w:rPr>
              <w:instrText xml:space="preserve"> PAGEREF _Toc457307216 \h </w:instrText>
            </w:r>
            <w:r>
              <w:rPr>
                <w:webHidden/>
              </w:rPr>
            </w:r>
            <w:r>
              <w:rPr>
                <w:webHidden/>
              </w:rPr>
              <w:fldChar w:fldCharType="separate"/>
            </w:r>
            <w:r w:rsidR="00D6167C">
              <w:rPr>
                <w:webHidden/>
              </w:rPr>
              <w:t>17</w:t>
            </w:r>
            <w:r>
              <w:rPr>
                <w:webHidden/>
              </w:rPr>
              <w:fldChar w:fldCharType="end"/>
            </w:r>
          </w:hyperlink>
        </w:p>
        <w:p w14:paraId="7428EC51" w14:textId="77777777" w:rsidR="003A7156" w:rsidRDefault="003A7156">
          <w:pPr>
            <w:pStyle w:val="TOC2"/>
            <w:rPr>
              <w:rFonts w:eastAsiaTheme="minorEastAsia" w:cstheme="minorBidi"/>
              <w:lang w:val="en-US"/>
            </w:rPr>
          </w:pPr>
          <w:hyperlink w:anchor="_Toc457307217" w:history="1">
            <w:r w:rsidRPr="000C6464">
              <w:rPr>
                <w:rStyle w:val="Hyperlink"/>
              </w:rPr>
              <w:t>Handling Rotation Changes for Banner ads</w:t>
            </w:r>
            <w:r>
              <w:rPr>
                <w:webHidden/>
              </w:rPr>
              <w:tab/>
            </w:r>
            <w:r>
              <w:rPr>
                <w:webHidden/>
              </w:rPr>
              <w:fldChar w:fldCharType="begin"/>
            </w:r>
            <w:r>
              <w:rPr>
                <w:webHidden/>
              </w:rPr>
              <w:instrText xml:space="preserve"> PAGEREF _Toc457307217 \h </w:instrText>
            </w:r>
            <w:r>
              <w:rPr>
                <w:webHidden/>
              </w:rPr>
            </w:r>
            <w:r>
              <w:rPr>
                <w:webHidden/>
              </w:rPr>
              <w:fldChar w:fldCharType="separate"/>
            </w:r>
            <w:r w:rsidR="00D6167C">
              <w:rPr>
                <w:webHidden/>
              </w:rPr>
              <w:t>19</w:t>
            </w:r>
            <w:r>
              <w:rPr>
                <w:webHidden/>
              </w:rPr>
              <w:fldChar w:fldCharType="end"/>
            </w:r>
          </w:hyperlink>
        </w:p>
        <w:p w14:paraId="60FED031" w14:textId="77777777" w:rsidR="003A7156" w:rsidRDefault="003A7156">
          <w:pPr>
            <w:pStyle w:val="TOC2"/>
            <w:rPr>
              <w:rFonts w:eastAsiaTheme="minorEastAsia" w:cstheme="minorBidi"/>
              <w:lang w:val="en-US"/>
            </w:rPr>
          </w:pPr>
          <w:hyperlink w:anchor="_Toc457307218" w:history="1">
            <w:r w:rsidRPr="000C6464">
              <w:rPr>
                <w:rStyle w:val="Hyperlink"/>
              </w:rPr>
              <w:t>Detecting Ad Load Failures</w:t>
            </w:r>
            <w:r>
              <w:rPr>
                <w:webHidden/>
              </w:rPr>
              <w:tab/>
            </w:r>
            <w:r>
              <w:rPr>
                <w:webHidden/>
              </w:rPr>
              <w:fldChar w:fldCharType="begin"/>
            </w:r>
            <w:r>
              <w:rPr>
                <w:webHidden/>
              </w:rPr>
              <w:instrText xml:space="preserve"> PAGEREF _Toc457307218 \h </w:instrText>
            </w:r>
            <w:r>
              <w:rPr>
                <w:webHidden/>
              </w:rPr>
            </w:r>
            <w:r>
              <w:rPr>
                <w:webHidden/>
              </w:rPr>
              <w:fldChar w:fldCharType="separate"/>
            </w:r>
            <w:r w:rsidR="00D6167C">
              <w:rPr>
                <w:webHidden/>
              </w:rPr>
              <w:t>20</w:t>
            </w:r>
            <w:r>
              <w:rPr>
                <w:webHidden/>
              </w:rPr>
              <w:fldChar w:fldCharType="end"/>
            </w:r>
          </w:hyperlink>
        </w:p>
        <w:p w14:paraId="2A85CFE1" w14:textId="77777777" w:rsidR="003A7156" w:rsidRDefault="003A7156">
          <w:pPr>
            <w:pStyle w:val="TOC2"/>
            <w:rPr>
              <w:rFonts w:eastAsiaTheme="minorEastAsia" w:cstheme="minorBidi"/>
              <w:lang w:val="en-US"/>
            </w:rPr>
          </w:pPr>
          <w:hyperlink w:anchor="_Toc457307219" w:history="1">
            <w:r w:rsidRPr="000C6464">
              <w:rPr>
                <w:rStyle w:val="Hyperlink"/>
              </w:rPr>
              <w:t>Customize View Appearance</w:t>
            </w:r>
            <w:r>
              <w:rPr>
                <w:webHidden/>
              </w:rPr>
              <w:tab/>
            </w:r>
            <w:r>
              <w:rPr>
                <w:webHidden/>
              </w:rPr>
              <w:fldChar w:fldCharType="begin"/>
            </w:r>
            <w:r>
              <w:rPr>
                <w:webHidden/>
              </w:rPr>
              <w:instrText xml:space="preserve"> PAGEREF _Toc457307219 \h </w:instrText>
            </w:r>
            <w:r>
              <w:rPr>
                <w:webHidden/>
              </w:rPr>
            </w:r>
            <w:r>
              <w:rPr>
                <w:webHidden/>
              </w:rPr>
              <w:fldChar w:fldCharType="separate"/>
            </w:r>
            <w:r w:rsidR="00D6167C">
              <w:rPr>
                <w:webHidden/>
              </w:rPr>
              <w:t>21</w:t>
            </w:r>
            <w:r>
              <w:rPr>
                <w:webHidden/>
              </w:rPr>
              <w:fldChar w:fldCharType="end"/>
            </w:r>
          </w:hyperlink>
        </w:p>
        <w:p w14:paraId="6A84A9AD" w14:textId="77777777" w:rsidR="003A7156" w:rsidRDefault="003A7156">
          <w:pPr>
            <w:pStyle w:val="TOC2"/>
            <w:rPr>
              <w:rFonts w:eastAsiaTheme="minorEastAsia" w:cstheme="minorBidi"/>
              <w:lang w:val="en-US"/>
            </w:rPr>
          </w:pPr>
          <w:hyperlink w:anchor="_Toc457307220" w:history="1">
            <w:r w:rsidRPr="000C6464">
              <w:rPr>
                <w:rStyle w:val="Hyperlink"/>
              </w:rPr>
              <w:t>Customize Ad Network Properties</w:t>
            </w:r>
            <w:r>
              <w:rPr>
                <w:webHidden/>
              </w:rPr>
              <w:tab/>
            </w:r>
            <w:r>
              <w:rPr>
                <w:webHidden/>
              </w:rPr>
              <w:fldChar w:fldCharType="begin"/>
            </w:r>
            <w:r>
              <w:rPr>
                <w:webHidden/>
              </w:rPr>
              <w:instrText xml:space="preserve"> PAGEREF _Toc457307220 \h </w:instrText>
            </w:r>
            <w:r>
              <w:rPr>
                <w:webHidden/>
              </w:rPr>
            </w:r>
            <w:r>
              <w:rPr>
                <w:webHidden/>
              </w:rPr>
              <w:fldChar w:fldCharType="separate"/>
            </w:r>
            <w:r w:rsidR="00D6167C">
              <w:rPr>
                <w:webHidden/>
              </w:rPr>
              <w:t>21</w:t>
            </w:r>
            <w:r>
              <w:rPr>
                <w:webHidden/>
              </w:rPr>
              <w:fldChar w:fldCharType="end"/>
            </w:r>
          </w:hyperlink>
        </w:p>
        <w:p w14:paraId="7E6E41DD" w14:textId="77777777" w:rsidR="003A7156" w:rsidRDefault="003A7156">
          <w:pPr>
            <w:pStyle w:val="TOC2"/>
            <w:rPr>
              <w:rFonts w:eastAsiaTheme="minorEastAsia" w:cstheme="minorBidi"/>
              <w:lang w:val="en-US"/>
            </w:rPr>
          </w:pPr>
          <w:hyperlink w:anchor="_Toc457307221" w:history="1">
            <w:r w:rsidRPr="000C6464">
              <w:rPr>
                <w:rStyle w:val="Hyperlink"/>
              </w:rPr>
              <w:t>Location Detection</w:t>
            </w:r>
            <w:r>
              <w:rPr>
                <w:webHidden/>
              </w:rPr>
              <w:tab/>
            </w:r>
            <w:r>
              <w:rPr>
                <w:webHidden/>
              </w:rPr>
              <w:fldChar w:fldCharType="begin"/>
            </w:r>
            <w:r>
              <w:rPr>
                <w:webHidden/>
              </w:rPr>
              <w:instrText xml:space="preserve"> PAGEREF _Toc457307221 \h </w:instrText>
            </w:r>
            <w:r>
              <w:rPr>
                <w:webHidden/>
              </w:rPr>
            </w:r>
            <w:r>
              <w:rPr>
                <w:webHidden/>
              </w:rPr>
              <w:fldChar w:fldCharType="separate"/>
            </w:r>
            <w:r w:rsidR="00D6167C">
              <w:rPr>
                <w:webHidden/>
              </w:rPr>
              <w:t>21</w:t>
            </w:r>
            <w:r>
              <w:rPr>
                <w:webHidden/>
              </w:rPr>
              <w:fldChar w:fldCharType="end"/>
            </w:r>
          </w:hyperlink>
        </w:p>
        <w:p w14:paraId="66E1AA54" w14:textId="77777777" w:rsidR="003A7156" w:rsidRDefault="003A7156">
          <w:pPr>
            <w:pStyle w:val="TOC2"/>
            <w:rPr>
              <w:rFonts w:eastAsiaTheme="minorEastAsia" w:cstheme="minorBidi"/>
              <w:lang w:val="en-US"/>
            </w:rPr>
          </w:pPr>
          <w:hyperlink w:anchor="_Toc457307222" w:history="1">
            <w:r w:rsidRPr="000C6464">
              <w:rPr>
                <w:rStyle w:val="Hyperlink"/>
              </w:rPr>
              <w:t>Custom Close Button</w:t>
            </w:r>
            <w:r>
              <w:rPr>
                <w:webHidden/>
              </w:rPr>
              <w:tab/>
            </w:r>
            <w:r>
              <w:rPr>
                <w:webHidden/>
              </w:rPr>
              <w:fldChar w:fldCharType="begin"/>
            </w:r>
            <w:r>
              <w:rPr>
                <w:webHidden/>
              </w:rPr>
              <w:instrText xml:space="preserve"> PAGEREF _Toc457307222 \h </w:instrText>
            </w:r>
            <w:r>
              <w:rPr>
                <w:webHidden/>
              </w:rPr>
            </w:r>
            <w:r>
              <w:rPr>
                <w:webHidden/>
              </w:rPr>
              <w:fldChar w:fldCharType="separate"/>
            </w:r>
            <w:r w:rsidR="00D6167C">
              <w:rPr>
                <w:webHidden/>
              </w:rPr>
              <w:t>22</w:t>
            </w:r>
            <w:r>
              <w:rPr>
                <w:webHidden/>
              </w:rPr>
              <w:fldChar w:fldCharType="end"/>
            </w:r>
          </w:hyperlink>
        </w:p>
        <w:p w14:paraId="7A5039D8" w14:textId="77777777" w:rsidR="003A7156" w:rsidRDefault="003A7156">
          <w:pPr>
            <w:pStyle w:val="TOC2"/>
            <w:rPr>
              <w:rFonts w:eastAsiaTheme="minorEastAsia" w:cstheme="minorBidi"/>
              <w:lang w:val="en-US"/>
            </w:rPr>
          </w:pPr>
          <w:hyperlink w:anchor="_Toc457307223" w:history="1">
            <w:r w:rsidRPr="000C6464">
              <w:rPr>
                <w:rStyle w:val="Hyperlink"/>
              </w:rPr>
              <w:t>Device Detection</w:t>
            </w:r>
            <w:r>
              <w:rPr>
                <w:webHidden/>
              </w:rPr>
              <w:tab/>
            </w:r>
            <w:r>
              <w:rPr>
                <w:webHidden/>
              </w:rPr>
              <w:fldChar w:fldCharType="begin"/>
            </w:r>
            <w:r>
              <w:rPr>
                <w:webHidden/>
              </w:rPr>
              <w:instrText xml:space="preserve"> PAGEREF _Toc457307223 \h </w:instrText>
            </w:r>
            <w:r>
              <w:rPr>
                <w:webHidden/>
              </w:rPr>
            </w:r>
            <w:r>
              <w:rPr>
                <w:webHidden/>
              </w:rPr>
              <w:fldChar w:fldCharType="separate"/>
            </w:r>
            <w:r w:rsidR="00D6167C">
              <w:rPr>
                <w:webHidden/>
              </w:rPr>
              <w:t>22</w:t>
            </w:r>
            <w:r>
              <w:rPr>
                <w:webHidden/>
              </w:rPr>
              <w:fldChar w:fldCharType="end"/>
            </w:r>
          </w:hyperlink>
        </w:p>
        <w:p w14:paraId="72C811CC" w14:textId="77777777" w:rsidR="003A7156" w:rsidRDefault="003A7156">
          <w:pPr>
            <w:pStyle w:val="TOC2"/>
            <w:rPr>
              <w:rFonts w:eastAsiaTheme="minorEastAsia" w:cstheme="minorBidi"/>
              <w:lang w:val="en-US"/>
            </w:rPr>
          </w:pPr>
          <w:hyperlink w:anchor="_Toc457307224" w:history="1">
            <w:r w:rsidRPr="000C6464">
              <w:rPr>
                <w:rStyle w:val="Hyperlink"/>
              </w:rPr>
              <w:t>Native Ads Integration</w:t>
            </w:r>
            <w:r>
              <w:rPr>
                <w:webHidden/>
              </w:rPr>
              <w:tab/>
            </w:r>
            <w:r>
              <w:rPr>
                <w:webHidden/>
              </w:rPr>
              <w:fldChar w:fldCharType="begin"/>
            </w:r>
            <w:r>
              <w:rPr>
                <w:webHidden/>
              </w:rPr>
              <w:instrText xml:space="preserve"> PAGEREF _Toc457307224 \h </w:instrText>
            </w:r>
            <w:r>
              <w:rPr>
                <w:webHidden/>
              </w:rPr>
            </w:r>
            <w:r>
              <w:rPr>
                <w:webHidden/>
              </w:rPr>
              <w:fldChar w:fldCharType="separate"/>
            </w:r>
            <w:r w:rsidR="00D6167C">
              <w:rPr>
                <w:webHidden/>
              </w:rPr>
              <w:t>23</w:t>
            </w:r>
            <w:r>
              <w:rPr>
                <w:webHidden/>
              </w:rPr>
              <w:fldChar w:fldCharType="end"/>
            </w:r>
          </w:hyperlink>
        </w:p>
        <w:p w14:paraId="005FA28B" w14:textId="77777777" w:rsidR="003A7156" w:rsidRDefault="003A7156">
          <w:pPr>
            <w:pStyle w:val="TOC3"/>
            <w:rPr>
              <w:rFonts w:asciiTheme="minorHAnsi" w:eastAsiaTheme="minorEastAsia" w:hAnsiTheme="minorHAnsi" w:cstheme="minorBidi"/>
              <w:bCs w:val="0"/>
              <w:i w:val="0"/>
              <w:lang w:val="en-US"/>
            </w:rPr>
          </w:pPr>
          <w:hyperlink w:anchor="_Toc457307225" w:history="1">
            <w:r w:rsidRPr="000C6464">
              <w:rPr>
                <w:rStyle w:val="Hyperlink"/>
                <w:b/>
              </w:rPr>
              <w:t>1.</w:t>
            </w:r>
            <w:r>
              <w:rPr>
                <w:rFonts w:asciiTheme="minorHAnsi" w:eastAsiaTheme="minorEastAsia" w:hAnsiTheme="minorHAnsi" w:cstheme="minorBidi"/>
                <w:bCs w:val="0"/>
                <w:i w:val="0"/>
                <w:lang w:val="en-US"/>
              </w:rPr>
              <w:tab/>
            </w:r>
            <w:r w:rsidRPr="000C6464">
              <w:rPr>
                <w:rStyle w:val="Hyperlink"/>
                <w:b/>
              </w:rPr>
              <w:t>Initialize MASTNativeAd</w:t>
            </w:r>
            <w:r>
              <w:rPr>
                <w:webHidden/>
              </w:rPr>
              <w:tab/>
            </w:r>
            <w:r>
              <w:rPr>
                <w:webHidden/>
              </w:rPr>
              <w:fldChar w:fldCharType="begin"/>
            </w:r>
            <w:r>
              <w:rPr>
                <w:webHidden/>
              </w:rPr>
              <w:instrText xml:space="preserve"> PAGEREF _Toc457307225 \h </w:instrText>
            </w:r>
            <w:r>
              <w:rPr>
                <w:webHidden/>
              </w:rPr>
            </w:r>
            <w:r>
              <w:rPr>
                <w:webHidden/>
              </w:rPr>
              <w:fldChar w:fldCharType="separate"/>
            </w:r>
            <w:r w:rsidR="00D6167C">
              <w:rPr>
                <w:webHidden/>
              </w:rPr>
              <w:t>23</w:t>
            </w:r>
            <w:r>
              <w:rPr>
                <w:webHidden/>
              </w:rPr>
              <w:fldChar w:fldCharType="end"/>
            </w:r>
          </w:hyperlink>
        </w:p>
        <w:p w14:paraId="6FEB6378" w14:textId="77777777" w:rsidR="003A7156" w:rsidRDefault="003A7156">
          <w:pPr>
            <w:pStyle w:val="TOC3"/>
            <w:rPr>
              <w:rFonts w:asciiTheme="minorHAnsi" w:eastAsiaTheme="minorEastAsia" w:hAnsiTheme="minorHAnsi" w:cstheme="minorBidi"/>
              <w:bCs w:val="0"/>
              <w:i w:val="0"/>
              <w:lang w:val="en-US"/>
            </w:rPr>
          </w:pPr>
          <w:hyperlink w:anchor="_Toc457307226" w:history="1">
            <w:r w:rsidRPr="000C6464">
              <w:rPr>
                <w:rStyle w:val="Hyperlink"/>
                <w:b/>
              </w:rPr>
              <w:t>2.</w:t>
            </w:r>
            <w:r>
              <w:rPr>
                <w:rFonts w:asciiTheme="minorHAnsi" w:eastAsiaTheme="minorEastAsia" w:hAnsiTheme="minorHAnsi" w:cstheme="minorBidi"/>
                <w:bCs w:val="0"/>
                <w:i w:val="0"/>
                <w:lang w:val="en-US"/>
              </w:rPr>
              <w:tab/>
            </w:r>
            <w:r w:rsidRPr="000C6464">
              <w:rPr>
                <w:rStyle w:val="Hyperlink"/>
                <w:b/>
              </w:rPr>
              <w:t>Request for native assets</w:t>
            </w:r>
            <w:r>
              <w:rPr>
                <w:webHidden/>
              </w:rPr>
              <w:tab/>
            </w:r>
            <w:r>
              <w:rPr>
                <w:webHidden/>
              </w:rPr>
              <w:fldChar w:fldCharType="begin"/>
            </w:r>
            <w:r>
              <w:rPr>
                <w:webHidden/>
              </w:rPr>
              <w:instrText xml:space="preserve"> PAGEREF _Toc457307226 \h </w:instrText>
            </w:r>
            <w:r>
              <w:rPr>
                <w:webHidden/>
              </w:rPr>
            </w:r>
            <w:r>
              <w:rPr>
                <w:webHidden/>
              </w:rPr>
              <w:fldChar w:fldCharType="separate"/>
            </w:r>
            <w:r w:rsidR="00D6167C">
              <w:rPr>
                <w:webHidden/>
              </w:rPr>
              <w:t>23</w:t>
            </w:r>
            <w:r>
              <w:rPr>
                <w:webHidden/>
              </w:rPr>
              <w:fldChar w:fldCharType="end"/>
            </w:r>
          </w:hyperlink>
        </w:p>
        <w:p w14:paraId="3453DC8B" w14:textId="77777777" w:rsidR="003A7156" w:rsidRDefault="003A7156">
          <w:pPr>
            <w:pStyle w:val="TOC3"/>
            <w:rPr>
              <w:rFonts w:asciiTheme="minorHAnsi" w:eastAsiaTheme="minorEastAsia" w:hAnsiTheme="minorHAnsi" w:cstheme="minorBidi"/>
              <w:bCs w:val="0"/>
              <w:i w:val="0"/>
              <w:lang w:val="en-US"/>
            </w:rPr>
          </w:pPr>
          <w:hyperlink w:anchor="_Toc457307227" w:history="1">
            <w:r w:rsidRPr="000C6464">
              <w:rPr>
                <w:rStyle w:val="Hyperlink"/>
                <w:b/>
              </w:rPr>
              <w:t>3.</w:t>
            </w:r>
            <w:r>
              <w:rPr>
                <w:rFonts w:asciiTheme="minorHAnsi" w:eastAsiaTheme="minorEastAsia" w:hAnsiTheme="minorHAnsi" w:cstheme="minorBidi"/>
                <w:bCs w:val="0"/>
                <w:i w:val="0"/>
                <w:lang w:val="en-US"/>
              </w:rPr>
              <w:tab/>
            </w:r>
            <w:r w:rsidRPr="000C6464">
              <w:rPr>
                <w:rStyle w:val="Hyperlink"/>
                <w:b/>
              </w:rPr>
              <w:t>Make the ad request</w:t>
            </w:r>
            <w:r>
              <w:rPr>
                <w:webHidden/>
              </w:rPr>
              <w:tab/>
            </w:r>
            <w:r>
              <w:rPr>
                <w:webHidden/>
              </w:rPr>
              <w:fldChar w:fldCharType="begin"/>
            </w:r>
            <w:r>
              <w:rPr>
                <w:webHidden/>
              </w:rPr>
              <w:instrText xml:space="preserve"> PAGEREF _Toc457307227 \h </w:instrText>
            </w:r>
            <w:r>
              <w:rPr>
                <w:webHidden/>
              </w:rPr>
            </w:r>
            <w:r>
              <w:rPr>
                <w:webHidden/>
              </w:rPr>
              <w:fldChar w:fldCharType="separate"/>
            </w:r>
            <w:r w:rsidR="00D6167C">
              <w:rPr>
                <w:webHidden/>
              </w:rPr>
              <w:t>24</w:t>
            </w:r>
            <w:r>
              <w:rPr>
                <w:webHidden/>
              </w:rPr>
              <w:fldChar w:fldCharType="end"/>
            </w:r>
          </w:hyperlink>
        </w:p>
        <w:p w14:paraId="1040A295" w14:textId="77777777" w:rsidR="003A7156" w:rsidRDefault="003A7156">
          <w:pPr>
            <w:pStyle w:val="TOC3"/>
            <w:rPr>
              <w:rFonts w:asciiTheme="minorHAnsi" w:eastAsiaTheme="minorEastAsia" w:hAnsiTheme="minorHAnsi" w:cstheme="minorBidi"/>
              <w:bCs w:val="0"/>
              <w:i w:val="0"/>
              <w:lang w:val="en-US"/>
            </w:rPr>
          </w:pPr>
          <w:hyperlink w:anchor="_Toc457307228" w:history="1">
            <w:r w:rsidRPr="000C6464">
              <w:rPr>
                <w:rStyle w:val="Hyperlink"/>
                <w:b/>
              </w:rPr>
              <w:t>4.</w:t>
            </w:r>
            <w:r>
              <w:rPr>
                <w:rFonts w:asciiTheme="minorHAnsi" w:eastAsiaTheme="minorEastAsia" w:hAnsiTheme="minorHAnsi" w:cstheme="minorBidi"/>
                <w:bCs w:val="0"/>
                <w:i w:val="0"/>
                <w:lang w:val="en-US"/>
              </w:rPr>
              <w:tab/>
            </w:r>
            <w:r w:rsidRPr="000C6464">
              <w:rPr>
                <w:rStyle w:val="Hyperlink"/>
                <w:b/>
              </w:rPr>
              <w:t>Receiving Notification from MASTNativeAd</w:t>
            </w:r>
            <w:r>
              <w:rPr>
                <w:webHidden/>
              </w:rPr>
              <w:tab/>
            </w:r>
            <w:r>
              <w:rPr>
                <w:webHidden/>
              </w:rPr>
              <w:fldChar w:fldCharType="begin"/>
            </w:r>
            <w:r>
              <w:rPr>
                <w:webHidden/>
              </w:rPr>
              <w:instrText xml:space="preserve"> PAGEREF _Toc457307228 \h </w:instrText>
            </w:r>
            <w:r>
              <w:rPr>
                <w:webHidden/>
              </w:rPr>
            </w:r>
            <w:r>
              <w:rPr>
                <w:webHidden/>
              </w:rPr>
              <w:fldChar w:fldCharType="separate"/>
            </w:r>
            <w:r w:rsidR="00D6167C">
              <w:rPr>
                <w:webHidden/>
              </w:rPr>
              <w:t>24</w:t>
            </w:r>
            <w:r>
              <w:rPr>
                <w:webHidden/>
              </w:rPr>
              <w:fldChar w:fldCharType="end"/>
            </w:r>
          </w:hyperlink>
        </w:p>
        <w:p w14:paraId="1AA9D8B1" w14:textId="77777777" w:rsidR="003A7156" w:rsidRDefault="003A7156">
          <w:pPr>
            <w:pStyle w:val="TOC3"/>
            <w:rPr>
              <w:rFonts w:asciiTheme="minorHAnsi" w:eastAsiaTheme="minorEastAsia" w:hAnsiTheme="minorHAnsi" w:cstheme="minorBidi"/>
              <w:bCs w:val="0"/>
              <w:i w:val="0"/>
              <w:lang w:val="en-US"/>
            </w:rPr>
          </w:pPr>
          <w:hyperlink w:anchor="_Toc457307229" w:history="1">
            <w:r w:rsidRPr="000C6464">
              <w:rPr>
                <w:rStyle w:val="Hyperlink"/>
                <w:b/>
              </w:rPr>
              <w:t>5.</w:t>
            </w:r>
            <w:r>
              <w:rPr>
                <w:rFonts w:asciiTheme="minorHAnsi" w:eastAsiaTheme="minorEastAsia" w:hAnsiTheme="minorHAnsi" w:cstheme="minorBidi"/>
                <w:bCs w:val="0"/>
                <w:i w:val="0"/>
                <w:lang w:val="en-US"/>
              </w:rPr>
              <w:tab/>
            </w:r>
            <w:r w:rsidRPr="000C6464">
              <w:rPr>
                <w:rStyle w:val="Hyperlink"/>
                <w:b/>
              </w:rPr>
              <w:t>Rendering native ad response assets:</w:t>
            </w:r>
            <w:r>
              <w:rPr>
                <w:webHidden/>
              </w:rPr>
              <w:tab/>
            </w:r>
            <w:r>
              <w:rPr>
                <w:webHidden/>
              </w:rPr>
              <w:fldChar w:fldCharType="begin"/>
            </w:r>
            <w:r>
              <w:rPr>
                <w:webHidden/>
              </w:rPr>
              <w:instrText xml:space="preserve"> PAGEREF _Toc457307229 \h </w:instrText>
            </w:r>
            <w:r>
              <w:rPr>
                <w:webHidden/>
              </w:rPr>
            </w:r>
            <w:r>
              <w:rPr>
                <w:webHidden/>
              </w:rPr>
              <w:fldChar w:fldCharType="separate"/>
            </w:r>
            <w:r w:rsidR="00D6167C">
              <w:rPr>
                <w:webHidden/>
              </w:rPr>
              <w:t>25</w:t>
            </w:r>
            <w:r>
              <w:rPr>
                <w:webHidden/>
              </w:rPr>
              <w:fldChar w:fldCharType="end"/>
            </w:r>
          </w:hyperlink>
        </w:p>
        <w:p w14:paraId="00EAB860" w14:textId="77777777" w:rsidR="003A7156" w:rsidRDefault="003A7156">
          <w:pPr>
            <w:pStyle w:val="TOC3"/>
            <w:rPr>
              <w:rFonts w:asciiTheme="minorHAnsi" w:eastAsiaTheme="minorEastAsia" w:hAnsiTheme="minorHAnsi" w:cstheme="minorBidi"/>
              <w:bCs w:val="0"/>
              <w:i w:val="0"/>
              <w:lang w:val="en-US"/>
            </w:rPr>
          </w:pPr>
          <w:hyperlink w:anchor="_Toc457307230" w:history="1">
            <w:r w:rsidRPr="000C6464">
              <w:rPr>
                <w:rStyle w:val="Hyperlink"/>
                <w:b/>
              </w:rPr>
              <w:t>6.</w:t>
            </w:r>
            <w:r>
              <w:rPr>
                <w:rFonts w:asciiTheme="minorHAnsi" w:eastAsiaTheme="minorEastAsia" w:hAnsiTheme="minorHAnsi" w:cstheme="minorBidi"/>
                <w:bCs w:val="0"/>
                <w:i w:val="0"/>
                <w:lang w:val="en-US"/>
              </w:rPr>
              <w:tab/>
            </w:r>
            <w:r w:rsidRPr="000C6464">
              <w:rPr>
                <w:rStyle w:val="Hyperlink"/>
                <w:b/>
              </w:rPr>
              <w:t>Track view for interactions</w:t>
            </w:r>
            <w:r>
              <w:rPr>
                <w:webHidden/>
              </w:rPr>
              <w:tab/>
            </w:r>
            <w:r>
              <w:rPr>
                <w:webHidden/>
              </w:rPr>
              <w:fldChar w:fldCharType="begin"/>
            </w:r>
            <w:r>
              <w:rPr>
                <w:webHidden/>
              </w:rPr>
              <w:instrText xml:space="preserve"> PAGEREF _Toc457307230 \h </w:instrText>
            </w:r>
            <w:r>
              <w:rPr>
                <w:webHidden/>
              </w:rPr>
            </w:r>
            <w:r>
              <w:rPr>
                <w:webHidden/>
              </w:rPr>
              <w:fldChar w:fldCharType="separate"/>
            </w:r>
            <w:r w:rsidR="00D6167C">
              <w:rPr>
                <w:webHidden/>
              </w:rPr>
              <w:t>26</w:t>
            </w:r>
            <w:r>
              <w:rPr>
                <w:webHidden/>
              </w:rPr>
              <w:fldChar w:fldCharType="end"/>
            </w:r>
          </w:hyperlink>
        </w:p>
        <w:p w14:paraId="47AFE596" w14:textId="77777777" w:rsidR="003A7156" w:rsidRDefault="003A7156">
          <w:pPr>
            <w:pStyle w:val="TOC3"/>
            <w:rPr>
              <w:rFonts w:asciiTheme="minorHAnsi" w:eastAsiaTheme="minorEastAsia" w:hAnsiTheme="minorHAnsi" w:cstheme="minorBidi"/>
              <w:bCs w:val="0"/>
              <w:i w:val="0"/>
              <w:lang w:val="en-US"/>
            </w:rPr>
          </w:pPr>
          <w:hyperlink w:anchor="_Toc457307231" w:history="1">
            <w:r w:rsidRPr="000C6464">
              <w:rPr>
                <w:rStyle w:val="Hyperlink"/>
                <w:b/>
              </w:rPr>
              <w:t>7.</w:t>
            </w:r>
            <w:r>
              <w:rPr>
                <w:rFonts w:asciiTheme="minorHAnsi" w:eastAsiaTheme="minorEastAsia" w:hAnsiTheme="minorHAnsi" w:cstheme="minorBidi"/>
                <w:bCs w:val="0"/>
                <w:i w:val="0"/>
                <w:lang w:val="en-US"/>
              </w:rPr>
              <w:tab/>
            </w:r>
            <w:r w:rsidRPr="000C6464">
              <w:rPr>
                <w:rStyle w:val="Hyperlink"/>
                <w:b/>
              </w:rPr>
              <w:t>Using Js tracker</w:t>
            </w:r>
            <w:r>
              <w:rPr>
                <w:webHidden/>
              </w:rPr>
              <w:tab/>
            </w:r>
            <w:r>
              <w:rPr>
                <w:webHidden/>
              </w:rPr>
              <w:fldChar w:fldCharType="begin"/>
            </w:r>
            <w:r>
              <w:rPr>
                <w:webHidden/>
              </w:rPr>
              <w:instrText xml:space="preserve"> PAGEREF _Toc457307231 \h </w:instrText>
            </w:r>
            <w:r>
              <w:rPr>
                <w:webHidden/>
              </w:rPr>
            </w:r>
            <w:r>
              <w:rPr>
                <w:webHidden/>
              </w:rPr>
              <w:fldChar w:fldCharType="separate"/>
            </w:r>
            <w:r w:rsidR="00D6167C">
              <w:rPr>
                <w:webHidden/>
              </w:rPr>
              <w:t>27</w:t>
            </w:r>
            <w:r>
              <w:rPr>
                <w:webHidden/>
              </w:rPr>
              <w:fldChar w:fldCharType="end"/>
            </w:r>
          </w:hyperlink>
        </w:p>
        <w:p w14:paraId="42077380" w14:textId="77777777" w:rsidR="003A7156" w:rsidRDefault="003A7156">
          <w:pPr>
            <w:pStyle w:val="TOC3"/>
            <w:rPr>
              <w:rFonts w:asciiTheme="minorHAnsi" w:eastAsiaTheme="minorEastAsia" w:hAnsiTheme="minorHAnsi" w:cstheme="minorBidi"/>
              <w:bCs w:val="0"/>
              <w:i w:val="0"/>
              <w:lang w:val="en-US"/>
            </w:rPr>
          </w:pPr>
          <w:hyperlink w:anchor="_Toc457307232" w:history="1">
            <w:r w:rsidRPr="000C6464">
              <w:rPr>
                <w:rStyle w:val="Hyperlink"/>
                <w:b/>
              </w:rPr>
              <w:t>8.</w:t>
            </w:r>
            <w:r>
              <w:rPr>
                <w:rFonts w:asciiTheme="minorHAnsi" w:eastAsiaTheme="minorEastAsia" w:hAnsiTheme="minorHAnsi" w:cstheme="minorBidi"/>
                <w:bCs w:val="0"/>
                <w:i w:val="0"/>
                <w:lang w:val="en-US"/>
              </w:rPr>
              <w:tab/>
            </w:r>
            <w:r w:rsidRPr="000C6464">
              <w:rPr>
                <w:rStyle w:val="Hyperlink"/>
                <w:b/>
              </w:rPr>
              <w:t>Deallocating MASTNativeAd</w:t>
            </w:r>
            <w:r>
              <w:rPr>
                <w:webHidden/>
              </w:rPr>
              <w:tab/>
            </w:r>
            <w:r>
              <w:rPr>
                <w:webHidden/>
              </w:rPr>
              <w:fldChar w:fldCharType="begin"/>
            </w:r>
            <w:r>
              <w:rPr>
                <w:webHidden/>
              </w:rPr>
              <w:instrText xml:space="preserve"> PAGEREF _Toc457307232 \h </w:instrText>
            </w:r>
            <w:r>
              <w:rPr>
                <w:webHidden/>
              </w:rPr>
            </w:r>
            <w:r>
              <w:rPr>
                <w:webHidden/>
              </w:rPr>
              <w:fldChar w:fldCharType="separate"/>
            </w:r>
            <w:r w:rsidR="00D6167C">
              <w:rPr>
                <w:webHidden/>
              </w:rPr>
              <w:t>27</w:t>
            </w:r>
            <w:r>
              <w:rPr>
                <w:webHidden/>
              </w:rPr>
              <w:fldChar w:fldCharType="end"/>
            </w:r>
          </w:hyperlink>
        </w:p>
        <w:p w14:paraId="32E6C9CC" w14:textId="77777777" w:rsidR="003A7156" w:rsidRDefault="003A7156">
          <w:pPr>
            <w:pStyle w:val="TOC2"/>
            <w:rPr>
              <w:rFonts w:eastAsiaTheme="minorEastAsia" w:cstheme="minorBidi"/>
              <w:lang w:val="en-US"/>
            </w:rPr>
          </w:pPr>
          <w:hyperlink w:anchor="_Toc457307233" w:history="1">
            <w:r w:rsidRPr="000C6464">
              <w:rPr>
                <w:rStyle w:val="Hyperlink"/>
              </w:rPr>
              <w:t>Using Mediation for Native ad serving</w:t>
            </w:r>
            <w:r>
              <w:rPr>
                <w:webHidden/>
              </w:rPr>
              <w:tab/>
            </w:r>
            <w:r>
              <w:rPr>
                <w:webHidden/>
              </w:rPr>
              <w:fldChar w:fldCharType="begin"/>
            </w:r>
            <w:r>
              <w:rPr>
                <w:webHidden/>
              </w:rPr>
              <w:instrText xml:space="preserve"> PAGEREF _Toc457307233 \h </w:instrText>
            </w:r>
            <w:r>
              <w:rPr>
                <w:webHidden/>
              </w:rPr>
            </w:r>
            <w:r>
              <w:rPr>
                <w:webHidden/>
              </w:rPr>
              <w:fldChar w:fldCharType="separate"/>
            </w:r>
            <w:r w:rsidR="00D6167C">
              <w:rPr>
                <w:webHidden/>
              </w:rPr>
              <w:t>28</w:t>
            </w:r>
            <w:r>
              <w:rPr>
                <w:webHidden/>
              </w:rPr>
              <w:fldChar w:fldCharType="end"/>
            </w:r>
          </w:hyperlink>
        </w:p>
        <w:p w14:paraId="5AD857D9" w14:textId="77777777" w:rsidR="003A7156" w:rsidRDefault="003A7156">
          <w:pPr>
            <w:pStyle w:val="TOC1"/>
            <w:rPr>
              <w:rFonts w:eastAsiaTheme="minorEastAsia" w:cstheme="minorBidi"/>
              <w:b w:val="0"/>
              <w:bCs w:val="0"/>
              <w:lang w:val="en-US"/>
            </w:rPr>
          </w:pPr>
          <w:hyperlink w:anchor="_Toc457307234" w:history="1">
            <w:r w:rsidRPr="000C6464">
              <w:rPr>
                <w:rStyle w:val="Hyperlink"/>
              </w:rPr>
              <w:t>Where To Go Next</w:t>
            </w:r>
            <w:r>
              <w:rPr>
                <w:webHidden/>
              </w:rPr>
              <w:tab/>
            </w:r>
            <w:r>
              <w:rPr>
                <w:webHidden/>
              </w:rPr>
              <w:fldChar w:fldCharType="begin"/>
            </w:r>
            <w:r>
              <w:rPr>
                <w:webHidden/>
              </w:rPr>
              <w:instrText xml:space="preserve"> PAGEREF _Toc457307234 \h </w:instrText>
            </w:r>
            <w:r>
              <w:rPr>
                <w:webHidden/>
              </w:rPr>
            </w:r>
            <w:r>
              <w:rPr>
                <w:webHidden/>
              </w:rPr>
              <w:fldChar w:fldCharType="separate"/>
            </w:r>
            <w:r w:rsidR="00D6167C">
              <w:rPr>
                <w:webHidden/>
              </w:rPr>
              <w:t>29</w:t>
            </w:r>
            <w:r>
              <w:rPr>
                <w:webHidden/>
              </w:rPr>
              <w:fldChar w:fldCharType="end"/>
            </w:r>
          </w:hyperlink>
        </w:p>
        <w:p w14:paraId="7DD0F876" w14:textId="77777777" w:rsidR="00D86431" w:rsidRDefault="00D86431">
          <w:r>
            <w:rPr>
              <w:b/>
              <w:bCs/>
            </w:rPr>
            <w:fldChar w:fldCharType="end"/>
          </w:r>
        </w:p>
      </w:sdtContent>
    </w:sdt>
    <w:p w14:paraId="54D8BB61" w14:textId="77777777" w:rsidR="00D86431" w:rsidRPr="00D86431" w:rsidRDefault="00D86431" w:rsidP="00D86431"/>
    <w:p w14:paraId="2C897CEF" w14:textId="77777777" w:rsidR="0049609E" w:rsidRPr="000042A7" w:rsidRDefault="0049609E" w:rsidP="0049609E">
      <w:pPr>
        <w:pStyle w:val="Heading1"/>
        <w:rPr>
          <w:b w:val="0"/>
          <w:bCs/>
          <w:i/>
          <w:sz w:val="26"/>
          <w:szCs w:val="26"/>
        </w:rPr>
      </w:pPr>
      <w:bookmarkStart w:id="1" w:name="_Toc418595850"/>
      <w:bookmarkStart w:id="2" w:name="_Toc418604220"/>
      <w:bookmarkStart w:id="3" w:name="_Toc418607382"/>
      <w:bookmarkStart w:id="4" w:name="RH_PD_TOC_BK"/>
      <w:bookmarkStart w:id="5" w:name="_Toc457307199"/>
      <w:r w:rsidRPr="00961505">
        <w:rPr>
          <w:bCs/>
        </w:rPr>
        <w:t>Overview</w:t>
      </w:r>
      <w:bookmarkEnd w:id="1"/>
      <w:bookmarkEnd w:id="2"/>
      <w:bookmarkEnd w:id="3"/>
      <w:bookmarkEnd w:id="5"/>
    </w:p>
    <w:p w14:paraId="318AB936" w14:textId="77777777" w:rsidR="0049609E" w:rsidRPr="00B44DDB" w:rsidRDefault="0049609E" w:rsidP="0049609E">
      <w:pPr>
        <w:pStyle w:val="Body"/>
      </w:pPr>
      <w:r w:rsidRPr="00B44DDB">
        <w:t>PubMatic is unlike any other mobile ad serving platform available. Developed specifically for mobile devices, the PubMatic Ad Serving Technology streamlines the many moving parts in mobile advertising for publishers, app st</w:t>
      </w:r>
      <w:r>
        <w:t xml:space="preserve">ores, and networks. </w:t>
      </w:r>
      <w:r w:rsidRPr="00B44DDB">
        <w:t>PubMatic was built by mobile advertising experts so that the real opportunity of this exciting new media could be fully harnessed</w:t>
      </w:r>
      <w:r w:rsidRPr="00B44DDB">
        <w:rPr>
          <w:b/>
          <w:bCs/>
        </w:rPr>
        <w:t>.</w:t>
      </w:r>
      <w:r w:rsidRPr="000042A7">
        <w:rPr>
          <w:b/>
          <w:bCs/>
        </w:rPr>
        <w:t xml:space="preserve"> </w:t>
      </w:r>
      <w:r w:rsidRPr="00B44DDB">
        <w:t>The PubMatic Android SDK makes it easy for developers to incorporate mobile ads into Android applications.</w:t>
      </w:r>
    </w:p>
    <w:p w14:paraId="31F02509" w14:textId="77777777" w:rsidR="000C42A9" w:rsidRDefault="000C42A9" w:rsidP="000C42A9">
      <w:pPr>
        <w:pStyle w:val="Body"/>
      </w:pPr>
    </w:p>
    <w:p w14:paraId="22D843D1" w14:textId="77777777" w:rsidR="0049609E" w:rsidRPr="004E7D70" w:rsidRDefault="0049609E" w:rsidP="004E7D70">
      <w:pPr>
        <w:pStyle w:val="Heading1"/>
        <w:pageBreakBefore/>
        <w:ind w:left="357"/>
        <w:rPr>
          <w:bCs/>
        </w:rPr>
      </w:pPr>
      <w:bookmarkStart w:id="6" w:name="_Toc418595851"/>
      <w:bookmarkStart w:id="7" w:name="_Toc418604221"/>
      <w:bookmarkStart w:id="8" w:name="_Toc418607383"/>
      <w:bookmarkStart w:id="9" w:name="_Toc457307200"/>
      <w:r w:rsidRPr="000C0C56">
        <w:rPr>
          <w:bCs/>
        </w:rPr>
        <w:t>Setup</w:t>
      </w:r>
      <w:bookmarkEnd w:id="6"/>
      <w:bookmarkEnd w:id="7"/>
      <w:bookmarkEnd w:id="8"/>
      <w:bookmarkEnd w:id="9"/>
    </w:p>
    <w:p w14:paraId="709C7635" w14:textId="49796EC6" w:rsidR="003D3503" w:rsidRPr="00070330" w:rsidRDefault="003D3503" w:rsidP="003D3503">
      <w:pPr>
        <w:pStyle w:val="Heading2"/>
      </w:pPr>
      <w:bookmarkStart w:id="10" w:name="_Toc457307201"/>
      <w:bookmarkStart w:id="11" w:name="_GoBack"/>
      <w:bookmarkEnd w:id="11"/>
      <w:r>
        <w:t xml:space="preserve">What Changed In </w:t>
      </w:r>
      <w:r w:rsidRPr="00070330">
        <w:t>4.</w:t>
      </w:r>
      <w:r w:rsidR="007D1129">
        <w:t>4.0</w:t>
      </w:r>
      <w:bookmarkEnd w:id="10"/>
    </w:p>
    <w:p w14:paraId="6C6FD69F" w14:textId="77777777" w:rsidR="007D1129" w:rsidRDefault="007D1129" w:rsidP="007D1129">
      <w:pPr>
        <w:pStyle w:val="listmapping"/>
        <w:numPr>
          <w:ilvl w:val="0"/>
          <w:numId w:val="40"/>
        </w:numPr>
        <w:pBdr>
          <w:top w:val="nil"/>
          <w:left w:val="nil"/>
          <w:bottom w:val="nil"/>
          <w:right w:val="nil"/>
          <w:between w:val="nil"/>
          <w:bar w:val="nil"/>
        </w:pBdr>
        <w:spacing w:beforeAutospacing="0" w:afterAutospacing="0"/>
        <w:rPr>
          <w:rFonts w:ascii="Palatino Linotype" w:eastAsia="Palatino Linotype" w:hAnsi="Palatino Linotype" w:cs="Palatino Linotype"/>
          <w:sz w:val="22"/>
          <w:szCs w:val="22"/>
        </w:rPr>
      </w:pPr>
      <w:r>
        <w:rPr>
          <w:rFonts w:ascii="Palatino Linotype" w:eastAsia="Palatino Linotype" w:hAnsi="Palatino Linotype" w:cs="Palatino Linotype"/>
          <w:sz w:val="22"/>
          <w:szCs w:val="22"/>
        </w:rPr>
        <w:t xml:space="preserve">Added support to enable SHA1/MD5/both hashing technique for android aid. </w:t>
      </w:r>
    </w:p>
    <w:p w14:paraId="149A0A54" w14:textId="3C154B93" w:rsidR="00563D70" w:rsidRPr="007D1129" w:rsidRDefault="007D1129" w:rsidP="007D1129">
      <w:pPr>
        <w:pStyle w:val="listmapping"/>
        <w:numPr>
          <w:ilvl w:val="0"/>
          <w:numId w:val="40"/>
        </w:numPr>
        <w:rPr>
          <w:rFonts w:ascii="Palatino Linotype" w:hAnsi="Palatino Linotype"/>
          <w:sz w:val="22"/>
          <w:szCs w:val="22"/>
        </w:rPr>
      </w:pPr>
      <w:r>
        <w:rPr>
          <w:rFonts w:ascii="Palatino Linotype" w:eastAsia="Palatino Linotype" w:hAnsi="Palatino Linotype" w:cs="Palatino Linotype"/>
          <w:sz w:val="22"/>
          <w:szCs w:val="22"/>
        </w:rPr>
        <w:t>Bug fixes.</w:t>
      </w:r>
    </w:p>
    <w:p w14:paraId="7AE2C722" w14:textId="77777777" w:rsidR="003D3503" w:rsidRPr="000E3151" w:rsidRDefault="003D3503" w:rsidP="003D3503">
      <w:pPr>
        <w:pStyle w:val="Note"/>
        <w:rPr>
          <w:color w:val="auto"/>
          <w:szCs w:val="22"/>
        </w:rPr>
      </w:pPr>
      <w:r w:rsidRPr="000E3151">
        <w:rPr>
          <w:color w:val="auto"/>
          <w:szCs w:val="22"/>
        </w:rPr>
        <w:t>Note: See Sources/MASTAdView/ReadMe.txt document for latest build release notes.</w:t>
      </w:r>
    </w:p>
    <w:p w14:paraId="68FE5F0E" w14:textId="15C005CE" w:rsidR="003D3503" w:rsidRPr="00070330" w:rsidRDefault="003D3503" w:rsidP="003D3503">
      <w:pPr>
        <w:pStyle w:val="Heading2"/>
      </w:pPr>
      <w:bookmarkStart w:id="12" w:name="_Toc457307202"/>
      <w:r>
        <w:t>Upgrading From</w:t>
      </w:r>
      <w:r w:rsidR="006C2ECA">
        <w:t xml:space="preserve"> 4.4.0 &amp;</w:t>
      </w:r>
      <w:r>
        <w:t xml:space="preserve"> </w:t>
      </w:r>
      <w:r w:rsidRPr="00070330">
        <w:t>4.</w:t>
      </w:r>
      <w:r w:rsidR="000E3151">
        <w:t>3</w:t>
      </w:r>
      <w:r w:rsidR="00492C16">
        <w:t>.9</w:t>
      </w:r>
      <w:bookmarkEnd w:id="12"/>
    </w:p>
    <w:p w14:paraId="21450B39" w14:textId="7E6B61DD" w:rsidR="00C73C6E" w:rsidRPr="000E3151" w:rsidRDefault="00C73C6E" w:rsidP="00C73C6E">
      <w:pPr>
        <w:pStyle w:val="Body"/>
        <w:numPr>
          <w:ilvl w:val="0"/>
          <w:numId w:val="40"/>
        </w:numPr>
        <w:rPr>
          <w:rFonts w:ascii="Consolas" w:hAnsi="Consolas" w:cs="Consolas"/>
          <w:sz w:val="20"/>
        </w:rPr>
      </w:pPr>
      <w:r>
        <w:t>No special changes are required.</w:t>
      </w:r>
    </w:p>
    <w:p w14:paraId="04B88C8E" w14:textId="423BFBFF" w:rsidR="004332BC" w:rsidRPr="00070330" w:rsidRDefault="004332BC" w:rsidP="004332BC">
      <w:pPr>
        <w:pStyle w:val="Heading2"/>
      </w:pPr>
      <w:bookmarkStart w:id="13" w:name="_Toc436057560"/>
      <w:bookmarkStart w:id="14" w:name="_Toc457307203"/>
      <w:r>
        <w:t xml:space="preserve">Upgrading From </w:t>
      </w:r>
      <w:r w:rsidRPr="00070330">
        <w:t>4.</w:t>
      </w:r>
      <w:r>
        <w:t>3</w:t>
      </w:r>
      <w:bookmarkEnd w:id="13"/>
      <w:r>
        <w:t>.8 &amp; previous</w:t>
      </w:r>
      <w:r w:rsidR="009511BA">
        <w:t xml:space="preserve"> version</w:t>
      </w:r>
      <w:bookmarkEnd w:id="14"/>
    </w:p>
    <w:p w14:paraId="36F4D258" w14:textId="77777777" w:rsidR="004332BC" w:rsidRDefault="004332BC" w:rsidP="004332BC">
      <w:pPr>
        <w:pStyle w:val="Body"/>
        <w:numPr>
          <w:ilvl w:val="0"/>
          <w:numId w:val="40"/>
        </w:numPr>
      </w:pPr>
      <w:r>
        <w:t>While upgrading, remove older 4.3 SDK library project and import new 4.3.5 SDK library project.</w:t>
      </w:r>
    </w:p>
    <w:p w14:paraId="69363AA1" w14:textId="77777777" w:rsidR="004332BC" w:rsidRDefault="004332BC" w:rsidP="004332BC">
      <w:pPr>
        <w:pStyle w:val="Body"/>
        <w:numPr>
          <w:ilvl w:val="0"/>
          <w:numId w:val="40"/>
        </w:numPr>
      </w:pPr>
      <w:r>
        <w:t>If application is using minimum Android SDK version as 8, then update the minimum SDK version to 9 in project's AndroidManifest.xml file.</w:t>
      </w:r>
    </w:p>
    <w:p w14:paraId="60742953" w14:textId="77777777" w:rsidR="004332BC" w:rsidRPr="000E3151" w:rsidRDefault="004332BC" w:rsidP="004332BC">
      <w:pPr>
        <w:pStyle w:val="Body"/>
        <w:ind w:left="720"/>
        <w:rPr>
          <w:rFonts w:ascii="Consolas" w:hAnsi="Consolas" w:cs="Consolas"/>
          <w:sz w:val="20"/>
        </w:rPr>
      </w:pPr>
      <w:r w:rsidRPr="000E3151">
        <w:rPr>
          <w:rFonts w:ascii="Consolas" w:hAnsi="Consolas" w:cs="Consolas"/>
          <w:sz w:val="20"/>
        </w:rPr>
        <w:t>&lt;use</w:t>
      </w:r>
      <w:r>
        <w:rPr>
          <w:rFonts w:ascii="Consolas" w:hAnsi="Consolas" w:cs="Consolas"/>
          <w:sz w:val="20"/>
        </w:rPr>
        <w:t>s-sdk android:minSdkVersion="9"</w:t>
      </w:r>
      <w:r w:rsidRPr="000E3151">
        <w:rPr>
          <w:rFonts w:ascii="Consolas" w:hAnsi="Consolas" w:cs="Consolas"/>
          <w:sz w:val="20"/>
        </w:rPr>
        <w:t>/&gt;</w:t>
      </w:r>
    </w:p>
    <w:p w14:paraId="63623223" w14:textId="77777777" w:rsidR="004332BC" w:rsidRDefault="004332BC" w:rsidP="004332BC">
      <w:pPr>
        <w:pStyle w:val="Body"/>
        <w:numPr>
          <w:ilvl w:val="0"/>
          <w:numId w:val="40"/>
        </w:numPr>
      </w:pPr>
      <w:r>
        <w:t>(Optionally) If you wish to target latest Android SDK version, then set target SDK version to API level 23 in project's AndroidManifest.xml file.</w:t>
      </w:r>
    </w:p>
    <w:p w14:paraId="506DC50A" w14:textId="492A5283" w:rsidR="000E3151" w:rsidRPr="000E3151" w:rsidRDefault="004332BC" w:rsidP="004332BC">
      <w:pPr>
        <w:pStyle w:val="Body"/>
        <w:ind w:left="720"/>
        <w:rPr>
          <w:rFonts w:ascii="Consolas" w:hAnsi="Consolas" w:cs="Consolas"/>
          <w:sz w:val="20"/>
        </w:rPr>
      </w:pPr>
      <w:r w:rsidRPr="000E3151">
        <w:rPr>
          <w:rFonts w:ascii="Consolas" w:hAnsi="Consolas" w:cs="Consolas"/>
          <w:sz w:val="20"/>
        </w:rPr>
        <w:t xml:space="preserve"> &lt;uses-sd</w:t>
      </w:r>
      <w:r>
        <w:rPr>
          <w:rFonts w:ascii="Consolas" w:hAnsi="Consolas" w:cs="Consolas"/>
          <w:sz w:val="20"/>
        </w:rPr>
        <w:t>k android:targetSdkVersion="23"</w:t>
      </w:r>
      <w:r w:rsidRPr="000E3151">
        <w:rPr>
          <w:rFonts w:ascii="Consolas" w:hAnsi="Consolas" w:cs="Consolas"/>
          <w:sz w:val="20"/>
        </w:rPr>
        <w:t>/&gt;</w:t>
      </w:r>
    </w:p>
    <w:p w14:paraId="663A3AB3" w14:textId="6DF93316" w:rsidR="0049609E" w:rsidRPr="000042A7" w:rsidRDefault="0049609E" w:rsidP="004C1667">
      <w:pPr>
        <w:pStyle w:val="Heading2"/>
      </w:pPr>
      <w:bookmarkStart w:id="15" w:name="_Toc291762388"/>
      <w:bookmarkStart w:id="16" w:name="_Toc291762539"/>
      <w:bookmarkStart w:id="17" w:name="_Toc291762868"/>
      <w:bookmarkStart w:id="18" w:name="_Toc418595854"/>
      <w:bookmarkStart w:id="19" w:name="_Toc418604175"/>
      <w:bookmarkStart w:id="20" w:name="_Toc418604224"/>
      <w:bookmarkStart w:id="21" w:name="_Toc418607386"/>
      <w:bookmarkStart w:id="22" w:name="_Toc457307204"/>
      <w:r w:rsidRPr="000042A7">
        <w:t>System Requirements</w:t>
      </w:r>
      <w:bookmarkEnd w:id="15"/>
      <w:bookmarkEnd w:id="16"/>
      <w:bookmarkEnd w:id="17"/>
      <w:bookmarkEnd w:id="18"/>
      <w:bookmarkEnd w:id="19"/>
      <w:bookmarkEnd w:id="20"/>
      <w:bookmarkEnd w:id="21"/>
      <w:bookmarkEnd w:id="22"/>
    </w:p>
    <w:p w14:paraId="0233E8D7" w14:textId="77777777" w:rsidR="000E3151" w:rsidRPr="000E3151" w:rsidRDefault="000E3151" w:rsidP="000E3151">
      <w:pPr>
        <w:pStyle w:val="Body"/>
        <w:numPr>
          <w:ilvl w:val="0"/>
          <w:numId w:val="30"/>
        </w:numPr>
        <w:tabs>
          <w:tab w:val="left" w:pos="720"/>
        </w:tabs>
        <w:spacing w:before="40" w:after="0"/>
        <w:rPr>
          <w:szCs w:val="24"/>
        </w:rPr>
      </w:pPr>
      <w:r w:rsidRPr="000E3151">
        <w:t>Android SDK (Minimum API level 9, platform version 2.3 or later)</w:t>
      </w:r>
      <w:r>
        <w:t xml:space="preserve"> </w:t>
      </w:r>
    </w:p>
    <w:p w14:paraId="79634C0F" w14:textId="1C782C64" w:rsidR="000E3151" w:rsidRDefault="000E3151" w:rsidP="000E3151">
      <w:pPr>
        <w:pStyle w:val="Body"/>
        <w:numPr>
          <w:ilvl w:val="0"/>
          <w:numId w:val="30"/>
        </w:numPr>
        <w:tabs>
          <w:tab w:val="left" w:pos="720"/>
        </w:tabs>
        <w:spacing w:before="40" w:after="0"/>
        <w:rPr>
          <w:szCs w:val="24"/>
        </w:rPr>
      </w:pPr>
      <w:r w:rsidRPr="000E3151">
        <w:rPr>
          <w:szCs w:val="24"/>
        </w:rPr>
        <w:t>Android SDK (Compile with API level 18 or later)</w:t>
      </w:r>
    </w:p>
    <w:p w14:paraId="685A7AC0" w14:textId="30F9190D" w:rsidR="0049609E" w:rsidRPr="00D8684A" w:rsidRDefault="000E3151" w:rsidP="0049609E">
      <w:pPr>
        <w:pStyle w:val="Body"/>
        <w:numPr>
          <w:ilvl w:val="0"/>
          <w:numId w:val="30"/>
        </w:numPr>
        <w:tabs>
          <w:tab w:val="left" w:pos="720"/>
        </w:tabs>
        <w:spacing w:before="40" w:after="0"/>
        <w:rPr>
          <w:szCs w:val="24"/>
        </w:rPr>
      </w:pPr>
      <w:r>
        <w:rPr>
          <w:szCs w:val="24"/>
        </w:rPr>
        <w:t>Eclipse 4.4</w:t>
      </w:r>
      <w:r w:rsidR="0049609E" w:rsidRPr="00D8684A">
        <w:rPr>
          <w:szCs w:val="24"/>
        </w:rPr>
        <w:t xml:space="preserve"> (</w:t>
      </w:r>
      <w:r>
        <w:rPr>
          <w:szCs w:val="24"/>
        </w:rPr>
        <w:t>Luna</w:t>
      </w:r>
      <w:r w:rsidR="0049609E" w:rsidRPr="00D8684A">
        <w:rPr>
          <w:szCs w:val="24"/>
        </w:rPr>
        <w:t>) or later</w:t>
      </w:r>
    </w:p>
    <w:p w14:paraId="722405BE"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10 Mb free disk space</w:t>
      </w:r>
      <w:bookmarkStart w:id="23" w:name="_Toc276729690"/>
      <w:bookmarkEnd w:id="23"/>
    </w:p>
    <w:p w14:paraId="0D16D25E" w14:textId="77777777" w:rsidR="000E3151" w:rsidRDefault="000E3151" w:rsidP="004C1667">
      <w:pPr>
        <w:pStyle w:val="Heading2"/>
      </w:pPr>
      <w:bookmarkStart w:id="24" w:name="_Toc291762389"/>
      <w:bookmarkStart w:id="25" w:name="_Toc291762540"/>
      <w:bookmarkStart w:id="26" w:name="_Toc291762869"/>
      <w:bookmarkStart w:id="27" w:name="_Toc418595855"/>
      <w:bookmarkStart w:id="28" w:name="_Toc418604176"/>
      <w:bookmarkStart w:id="29" w:name="_Toc418604225"/>
      <w:bookmarkStart w:id="30" w:name="_Toc418607387"/>
    </w:p>
    <w:p w14:paraId="6AFD3CBD" w14:textId="0C29CB08" w:rsidR="0049609E" w:rsidRPr="000C0C56" w:rsidRDefault="0049609E" w:rsidP="004C1667">
      <w:pPr>
        <w:pStyle w:val="Heading2"/>
      </w:pPr>
      <w:bookmarkStart w:id="31" w:name="_Toc457307205"/>
      <w:r w:rsidRPr="000C0C56">
        <w:t>SDK Contents</w:t>
      </w:r>
      <w:bookmarkEnd w:id="24"/>
      <w:bookmarkEnd w:id="25"/>
      <w:bookmarkEnd w:id="26"/>
      <w:bookmarkEnd w:id="27"/>
      <w:bookmarkEnd w:id="28"/>
      <w:bookmarkEnd w:id="29"/>
      <w:bookmarkEnd w:id="30"/>
      <w:bookmarkEnd w:id="31"/>
    </w:p>
    <w:p w14:paraId="100FFC19"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 xml:space="preserve">Sources/MASTAdView -PubMatic SDK library files </w:t>
      </w:r>
    </w:p>
    <w:p w14:paraId="5047120A"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Samples - Sample usage/test app</w:t>
      </w:r>
    </w:p>
    <w:p w14:paraId="518BE3FF" w14:textId="03748DBF" w:rsidR="0049609E" w:rsidRPr="00D8684A" w:rsidRDefault="003A18B2" w:rsidP="79361658">
      <w:pPr>
        <w:pStyle w:val="Body"/>
        <w:numPr>
          <w:ilvl w:val="0"/>
          <w:numId w:val="30"/>
        </w:numPr>
        <w:tabs>
          <w:tab w:val="left" w:pos="720"/>
        </w:tabs>
        <w:spacing w:before="40" w:after="0"/>
      </w:pPr>
      <w:r>
        <w:t>Documentation -</w:t>
      </w:r>
      <w:r w:rsidR="79361658">
        <w:t xml:space="preserve"> Developer guide document</w:t>
      </w:r>
    </w:p>
    <w:p w14:paraId="4C62B5AF" w14:textId="4F2B9904" w:rsidR="79361658" w:rsidRPr="003A18B2" w:rsidRDefault="003A18B2" w:rsidP="79361658">
      <w:pPr>
        <w:pStyle w:val="Body"/>
        <w:numPr>
          <w:ilvl w:val="0"/>
          <w:numId w:val="30"/>
        </w:numPr>
        <w:spacing w:before="40" w:after="0"/>
      </w:pPr>
      <w:r>
        <w:t>Adapters -</w:t>
      </w:r>
      <w:r w:rsidR="79361658" w:rsidRPr="003A18B2">
        <w:t xml:space="preserve"> Mocean Adapter for other SDKs</w:t>
      </w:r>
    </w:p>
    <w:p w14:paraId="05C78043" w14:textId="77777777" w:rsidR="00C25CDE" w:rsidRPr="00D8684A" w:rsidRDefault="00C25CDE" w:rsidP="00C25CDE">
      <w:pPr>
        <w:pStyle w:val="Body"/>
        <w:tabs>
          <w:tab w:val="left" w:pos="720"/>
        </w:tabs>
        <w:spacing w:before="40" w:after="0"/>
        <w:ind w:left="720"/>
        <w:rPr>
          <w:szCs w:val="24"/>
        </w:rPr>
      </w:pPr>
      <w:bookmarkStart w:id="32" w:name="_Toc276729691"/>
    </w:p>
    <w:p w14:paraId="691F6968" w14:textId="77777777" w:rsidR="00FE07C4" w:rsidRDefault="00FE07C4">
      <w:pPr>
        <w:keepLines w:val="0"/>
        <w:spacing w:before="0" w:after="0"/>
        <w:ind w:left="0"/>
        <w:rPr>
          <w:b/>
          <w:color w:val="0070C0"/>
          <w:kern w:val="28"/>
          <w:sz w:val="36"/>
          <w:szCs w:val="32"/>
        </w:rPr>
      </w:pPr>
      <w:bookmarkStart w:id="33" w:name="_Toc291762390"/>
      <w:bookmarkStart w:id="34" w:name="_Toc291762541"/>
      <w:bookmarkStart w:id="35" w:name="_Toc291762870"/>
      <w:bookmarkStart w:id="36" w:name="_Toc418595856"/>
      <w:bookmarkStart w:id="37" w:name="_Toc418604177"/>
      <w:bookmarkStart w:id="38" w:name="_Toc418604226"/>
      <w:bookmarkStart w:id="39" w:name="_Toc418607388"/>
      <w:r>
        <w:br w:type="page"/>
      </w:r>
    </w:p>
    <w:p w14:paraId="77706661" w14:textId="3A5EA515" w:rsidR="0049609E" w:rsidRPr="000C0C56" w:rsidRDefault="0049609E" w:rsidP="004C1667">
      <w:pPr>
        <w:pStyle w:val="Heading2"/>
      </w:pPr>
      <w:bookmarkStart w:id="40" w:name="_Toc457307206"/>
      <w:r w:rsidRPr="000C0C56">
        <w:t>Installation Guidelines</w:t>
      </w:r>
      <w:bookmarkEnd w:id="32"/>
      <w:bookmarkEnd w:id="33"/>
      <w:bookmarkEnd w:id="34"/>
      <w:bookmarkEnd w:id="35"/>
      <w:bookmarkEnd w:id="36"/>
      <w:bookmarkEnd w:id="37"/>
      <w:bookmarkEnd w:id="38"/>
      <w:bookmarkEnd w:id="39"/>
      <w:bookmarkEnd w:id="40"/>
    </w:p>
    <w:p w14:paraId="2E149711" w14:textId="77777777" w:rsidR="0049609E" w:rsidRPr="00D8684A" w:rsidRDefault="0049609E" w:rsidP="0049609E">
      <w:pPr>
        <w:pStyle w:val="Body"/>
        <w:rPr>
          <w:i/>
          <w:u w:val="single"/>
        </w:rPr>
      </w:pPr>
      <w:r w:rsidRPr="00D8684A">
        <w:rPr>
          <w:i/>
          <w:u w:val="single"/>
        </w:rPr>
        <w:t>Installing Android SDK &amp; Eclipse IDE with ADT Plugin</w:t>
      </w:r>
    </w:p>
    <w:p w14:paraId="66F43C84" w14:textId="77777777" w:rsidR="0049609E" w:rsidRPr="000042A7" w:rsidRDefault="0049609E" w:rsidP="0049609E">
      <w:pPr>
        <w:pStyle w:val="Body"/>
      </w:pPr>
      <w:r w:rsidRPr="000042A7">
        <w:t xml:space="preserve">Download and install Android SDK and the Eclipse Integrated Develop Environment (IDE) with the ADT Plug-in for Android development following the instructions at: </w:t>
      </w:r>
    </w:p>
    <w:p w14:paraId="42C28FE2" w14:textId="77777777" w:rsidR="0049609E" w:rsidRPr="000042A7" w:rsidRDefault="004465ED" w:rsidP="0049609E">
      <w:pPr>
        <w:pStyle w:val="Body"/>
        <w:rPr>
          <w:rStyle w:val="InternetLink"/>
        </w:rPr>
      </w:pPr>
      <w:hyperlink r:id="rId13">
        <w:r w:rsidR="0049609E" w:rsidRPr="000042A7">
          <w:rPr>
            <w:rStyle w:val="InternetLink"/>
          </w:rPr>
          <w:t>http://developer.android.com/sdk/installing/installing-adt.html</w:t>
        </w:r>
      </w:hyperlink>
    </w:p>
    <w:p w14:paraId="2C26D484" w14:textId="77777777" w:rsidR="0049609E" w:rsidRPr="00B44DDB" w:rsidRDefault="0049609E" w:rsidP="0049609E">
      <w:pPr>
        <w:pStyle w:val="Body"/>
      </w:pPr>
      <w:r w:rsidRPr="00B44DDB">
        <w:t>If you are not comfortable with Android development, we suggest you review the online Android developer documentation available at:</w:t>
      </w:r>
    </w:p>
    <w:p w14:paraId="68B384D2" w14:textId="77777777" w:rsidR="0049609E" w:rsidRPr="00B44DDB" w:rsidRDefault="004465ED" w:rsidP="0049609E">
      <w:pPr>
        <w:pStyle w:val="Body"/>
      </w:pPr>
      <w:hyperlink r:id="rId14">
        <w:r w:rsidR="0049609E" w:rsidRPr="000042A7">
          <w:rPr>
            <w:rStyle w:val="InternetLink"/>
          </w:rPr>
          <w:t>http://developer.android.com/guide/index.html</w:t>
        </w:r>
      </w:hyperlink>
    </w:p>
    <w:p w14:paraId="49FB6752" w14:textId="77777777" w:rsidR="0049609E" w:rsidRPr="00585BDF" w:rsidRDefault="0049609E" w:rsidP="00585BDF">
      <w:pPr>
        <w:pStyle w:val="Body"/>
      </w:pPr>
      <w:r w:rsidRPr="000042A7">
        <w:t xml:space="preserve">Once SDK has been installed follow to the next step to install Android </w:t>
      </w:r>
      <w:r>
        <w:t>PubMatic</w:t>
      </w:r>
      <w:r w:rsidR="00585BDF">
        <w:t xml:space="preserve"> SDK. </w:t>
      </w:r>
    </w:p>
    <w:p w14:paraId="4CB7985E" w14:textId="38A30754" w:rsidR="0049609E" w:rsidRPr="000042A7" w:rsidRDefault="0049609E" w:rsidP="004C1667">
      <w:pPr>
        <w:pStyle w:val="Heading2"/>
      </w:pPr>
      <w:bookmarkStart w:id="41" w:name="_Toc291762391"/>
      <w:bookmarkStart w:id="42" w:name="_Toc291762542"/>
      <w:bookmarkStart w:id="43" w:name="_Toc291762871"/>
      <w:bookmarkStart w:id="44" w:name="_Toc418595857"/>
      <w:bookmarkStart w:id="45" w:name="_Toc418604178"/>
      <w:bookmarkStart w:id="46" w:name="_Toc418604227"/>
      <w:bookmarkStart w:id="47" w:name="_Toc418607389"/>
      <w:bookmarkStart w:id="48" w:name="_Toc457307207"/>
      <w:r w:rsidRPr="000042A7">
        <w:t xml:space="preserve">Installing </w:t>
      </w:r>
      <w:r w:rsidR="000E3151">
        <w:t>PubM</w:t>
      </w:r>
      <w:r>
        <w:t>atic</w:t>
      </w:r>
      <w:r w:rsidRPr="000042A7">
        <w:t xml:space="preserve"> Android SDK</w:t>
      </w:r>
      <w:bookmarkEnd w:id="41"/>
      <w:bookmarkEnd w:id="42"/>
      <w:bookmarkEnd w:id="43"/>
      <w:bookmarkEnd w:id="44"/>
      <w:bookmarkEnd w:id="45"/>
      <w:bookmarkEnd w:id="46"/>
      <w:bookmarkEnd w:id="47"/>
      <w:bookmarkEnd w:id="48"/>
    </w:p>
    <w:p w14:paraId="3A5D3759" w14:textId="77777777" w:rsidR="0049609E" w:rsidRPr="000042A7" w:rsidRDefault="0049609E" w:rsidP="0049609E">
      <w:pPr>
        <w:pStyle w:val="Body"/>
      </w:pPr>
      <w:r w:rsidRPr="000042A7">
        <w:t>The SDK is distributed as a library source code project. To add the SDK to a project, the developer must configure the project properties to indicate the location of SDK files, as well as the names of library dependencies.</w:t>
      </w:r>
    </w:p>
    <w:p w14:paraId="25212C12" w14:textId="77777777" w:rsidR="0049609E" w:rsidRPr="008937D6" w:rsidRDefault="0049609E" w:rsidP="0049609E">
      <w:pPr>
        <w:pStyle w:val="Body"/>
        <w:numPr>
          <w:ilvl w:val="0"/>
          <w:numId w:val="29"/>
        </w:numPr>
        <w:tabs>
          <w:tab w:val="left" w:pos="720"/>
        </w:tabs>
        <w:spacing w:before="40" w:after="0"/>
        <w:rPr>
          <w:szCs w:val="24"/>
        </w:rPr>
      </w:pPr>
      <w:r w:rsidRPr="008937D6">
        <w:rPr>
          <w:szCs w:val="24"/>
        </w:rPr>
        <w:t>Unpack the SDK zip file into a convenient location in your source code working area.</w:t>
      </w:r>
    </w:p>
    <w:p w14:paraId="04A4871C" w14:textId="77777777" w:rsidR="0049609E" w:rsidRPr="008937D6" w:rsidRDefault="0049609E" w:rsidP="0049609E">
      <w:pPr>
        <w:pStyle w:val="Body"/>
        <w:numPr>
          <w:ilvl w:val="0"/>
          <w:numId w:val="29"/>
        </w:numPr>
        <w:tabs>
          <w:tab w:val="left" w:pos="720"/>
        </w:tabs>
        <w:spacing w:before="40" w:after="0"/>
        <w:rPr>
          <w:szCs w:val="24"/>
        </w:rPr>
      </w:pPr>
      <w:r w:rsidRPr="008937D6">
        <w:rPr>
          <w:szCs w:val="24"/>
        </w:rPr>
        <w:t>Open or create a new Android project in the Eclipse development environment.</w:t>
      </w:r>
    </w:p>
    <w:p w14:paraId="36DFE51C" w14:textId="77777777" w:rsidR="0049609E" w:rsidRPr="008937D6" w:rsidRDefault="0049609E" w:rsidP="0049609E">
      <w:pPr>
        <w:pStyle w:val="Body"/>
        <w:numPr>
          <w:ilvl w:val="0"/>
          <w:numId w:val="29"/>
        </w:numPr>
        <w:tabs>
          <w:tab w:val="left" w:pos="720"/>
        </w:tabs>
        <w:spacing w:before="40" w:after="0"/>
        <w:rPr>
          <w:szCs w:val="24"/>
        </w:rPr>
      </w:pPr>
      <w:r w:rsidRPr="008937D6">
        <w:rPr>
          <w:szCs w:val="24"/>
        </w:rPr>
        <w:t>Import the SDK library project into your workspace as an existing Android project.</w:t>
      </w:r>
    </w:p>
    <w:p w14:paraId="466535E5" w14:textId="4927F342" w:rsidR="0049609E" w:rsidRPr="008937D6" w:rsidRDefault="00A60BDB" w:rsidP="0049609E">
      <w:pPr>
        <w:pStyle w:val="Body"/>
        <w:numPr>
          <w:ilvl w:val="1"/>
          <w:numId w:val="29"/>
        </w:numPr>
        <w:tabs>
          <w:tab w:val="left" w:pos="720"/>
        </w:tabs>
        <w:spacing w:before="40" w:after="0"/>
        <w:ind w:left="1080"/>
        <w:rPr>
          <w:szCs w:val="24"/>
        </w:rPr>
      </w:pPr>
      <w:r w:rsidRPr="000042A7">
        <w:rPr>
          <w:noProof/>
          <w:color w:val="000000"/>
        </w:rPr>
        <w:drawing>
          <wp:anchor distT="0" distB="0" distL="114300" distR="114300" simplePos="0" relativeHeight="251662336" behindDoc="0" locked="0" layoutInCell="1" allowOverlap="1" wp14:anchorId="52A6FAC6" wp14:editId="6AEF6A93">
            <wp:simplePos x="0" y="0"/>
            <wp:positionH relativeFrom="margin">
              <wp:posOffset>771525</wp:posOffset>
            </wp:positionH>
            <wp:positionV relativeFrom="paragraph">
              <wp:posOffset>457835</wp:posOffset>
            </wp:positionV>
            <wp:extent cx="4143375" cy="3822065"/>
            <wp:effectExtent l="0" t="0" r="9525" b="6985"/>
            <wp:wrapTopAndBottom/>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143375" cy="382206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49609E" w:rsidRPr="008937D6">
        <w:rPr>
          <w:szCs w:val="24"/>
        </w:rPr>
        <w:t>Choose Import from the File menu, then Existing Android Code Into Workspace item under the Andr</w:t>
      </w:r>
      <w:r w:rsidR="00377863">
        <w:rPr>
          <w:szCs w:val="24"/>
        </w:rPr>
        <w:t>oid heading, as show in Figure</w:t>
      </w:r>
      <w:r w:rsidR="0049609E" w:rsidRPr="008937D6">
        <w:rPr>
          <w:szCs w:val="24"/>
        </w:rPr>
        <w:t xml:space="preserve"> below.</w:t>
      </w:r>
    </w:p>
    <w:p w14:paraId="33D15A0C" w14:textId="6355680F" w:rsidR="0049609E" w:rsidRPr="000042A7" w:rsidRDefault="0049609E" w:rsidP="0049609E">
      <w:pPr>
        <w:pStyle w:val="NoSpacing"/>
        <w:spacing w:line="276" w:lineRule="auto"/>
        <w:contextualSpacing/>
        <w:jc w:val="both"/>
        <w:rPr>
          <w:color w:val="000000"/>
          <w:lang w:val="en-US"/>
        </w:rPr>
      </w:pPr>
    </w:p>
    <w:p w14:paraId="01785F9F" w14:textId="149D3B56"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 xml:space="preserve">Browse to the location where you unpacked the SDK file and import the com.moceanmobile.mast.MASTAdView project; you can also optionally import the Samples project if you want to work with the SDK </w:t>
      </w:r>
      <w:r w:rsidR="00377863">
        <w:rPr>
          <w:szCs w:val="24"/>
        </w:rPr>
        <w:t>sample application. See Figure</w:t>
      </w:r>
      <w:r w:rsidRPr="008937D6">
        <w:rPr>
          <w:szCs w:val="24"/>
        </w:rPr>
        <w:t xml:space="preserve"> below for an example.</w:t>
      </w:r>
    </w:p>
    <w:p w14:paraId="01F90166" w14:textId="5E85E854" w:rsidR="0049609E" w:rsidRPr="000042A7" w:rsidRDefault="00C53FB7" w:rsidP="00C53FB7">
      <w:pPr>
        <w:pStyle w:val="Picture"/>
        <w:ind w:left="1080" w:firstLine="0"/>
      </w:pPr>
      <w:r>
        <w:rPr>
          <w:noProof/>
        </w:rPr>
        <w:drawing>
          <wp:inline distT="0" distB="0" distL="0" distR="0" wp14:anchorId="209DC633" wp14:editId="66F3C7AC">
            <wp:extent cx="5110431" cy="4817660"/>
            <wp:effectExtent l="0" t="0" r="0" b="2540"/>
            <wp:docPr id="5" name="Picture 5" descr="C:\Projects\Mocean SDK -iOS and Android Developer guide document changes\Screenshot from 2015-07-15 151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Mocean SDK -iOS and Android Developer guide document changes\Screenshot from 2015-07-15 15152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0539" cy="4817761"/>
                    </a:xfrm>
                    <a:prstGeom prst="rect">
                      <a:avLst/>
                    </a:prstGeom>
                    <a:noFill/>
                    <a:ln>
                      <a:noFill/>
                    </a:ln>
                  </pic:spPr>
                </pic:pic>
              </a:graphicData>
            </a:graphic>
          </wp:inline>
        </w:drawing>
      </w:r>
    </w:p>
    <w:p w14:paraId="48B76718" w14:textId="77777777"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 xml:space="preserve">To add the SDK as library project, link the imported SDK project in your application project as android library project. </w:t>
      </w:r>
    </w:p>
    <w:p w14:paraId="3EFADC2B" w14:textId="77777777" w:rsidR="0049609E" w:rsidRPr="008937D6" w:rsidRDefault="0049609E" w:rsidP="0049609E">
      <w:pPr>
        <w:pStyle w:val="Body"/>
        <w:numPr>
          <w:ilvl w:val="1"/>
          <w:numId w:val="29"/>
        </w:numPr>
        <w:tabs>
          <w:tab w:val="left" w:pos="720"/>
        </w:tabs>
        <w:spacing w:before="40" w:after="0"/>
        <w:ind w:left="1080"/>
        <w:rPr>
          <w:i/>
          <w:iCs/>
        </w:rPr>
      </w:pPr>
      <w:r w:rsidRPr="008937D6">
        <w:rPr>
          <w:szCs w:val="24"/>
        </w:rPr>
        <w:t>Adding dependencies:</w:t>
      </w:r>
    </w:p>
    <w:p w14:paraId="38DD440D" w14:textId="77777777" w:rsidR="0049609E" w:rsidRPr="008937D6" w:rsidRDefault="0049609E" w:rsidP="0049609E">
      <w:pPr>
        <w:pStyle w:val="Body"/>
        <w:tabs>
          <w:tab w:val="left" w:pos="720"/>
        </w:tabs>
        <w:spacing w:before="40" w:after="0" w:line="276" w:lineRule="auto"/>
        <w:ind w:left="1080"/>
        <w:contextualSpacing/>
        <w:jc w:val="both"/>
        <w:rPr>
          <w:i/>
          <w:iCs/>
        </w:rPr>
      </w:pPr>
      <w:r w:rsidRPr="008937D6">
        <w:t>PubMatic SDK have dependency for following two libraries:</w:t>
      </w:r>
    </w:p>
    <w:p w14:paraId="1B8865D1" w14:textId="77777777" w:rsidR="0049609E" w:rsidRPr="00D8684A" w:rsidRDefault="0049609E" w:rsidP="0049609E">
      <w:pPr>
        <w:pStyle w:val="Body"/>
        <w:numPr>
          <w:ilvl w:val="2"/>
          <w:numId w:val="30"/>
        </w:numPr>
        <w:tabs>
          <w:tab w:val="left" w:pos="720"/>
        </w:tabs>
        <w:spacing w:before="40" w:after="0"/>
        <w:ind w:left="1800"/>
        <w:rPr>
          <w:i/>
          <w:szCs w:val="24"/>
        </w:rPr>
      </w:pPr>
      <w:r w:rsidRPr="00D8684A">
        <w:rPr>
          <w:i/>
          <w:szCs w:val="24"/>
        </w:rPr>
        <w:t>Android Support Library (android-support-v4.jar)</w:t>
      </w:r>
    </w:p>
    <w:p w14:paraId="5AB6B427" w14:textId="77777777" w:rsidR="0049609E" w:rsidRPr="00B44DDB" w:rsidRDefault="0049609E" w:rsidP="0049609E">
      <w:pPr>
        <w:pStyle w:val="Body"/>
        <w:tabs>
          <w:tab w:val="left" w:pos="720"/>
        </w:tabs>
        <w:spacing w:before="40" w:after="0" w:line="276" w:lineRule="auto"/>
        <w:ind w:left="1080"/>
        <w:contextualSpacing/>
        <w:jc w:val="both"/>
      </w:pPr>
      <w:r w:rsidRPr="00B44DDB">
        <w:t>Android support library is already added in libs/ folder of MASTAdView and Samples projects. But if you are facing jar version mismatch issue with this file, then replace this file with android support library file from your Android SDK installation (&lt;your-android-sdk&gt;/extras/android/support/v4/android-support-v4.jar</w:t>
      </w:r>
    </w:p>
    <w:p w14:paraId="2232DD88" w14:textId="49318652" w:rsidR="0049609E" w:rsidRPr="008937D6" w:rsidRDefault="272E92D9" w:rsidP="272E92D9">
      <w:pPr>
        <w:pStyle w:val="Body"/>
        <w:numPr>
          <w:ilvl w:val="1"/>
          <w:numId w:val="29"/>
        </w:numPr>
        <w:tabs>
          <w:tab w:val="left" w:pos="720"/>
        </w:tabs>
        <w:spacing w:before="40" w:after="0"/>
        <w:ind w:left="1080"/>
      </w:pPr>
      <w:r>
        <w:t>IMPORTANT: If using release 18 or later of the Android SDK tools, and if you are susing android SDK as jar library, choose the Order and Export tab of the project, and check the box to export the SDK mastadview.jar (if present)</w:t>
      </w:r>
      <w:r w:rsidR="00485ED4">
        <w:t>.</w:t>
      </w:r>
    </w:p>
    <w:p w14:paraId="14696CB9" w14:textId="77777777" w:rsidR="0049609E" w:rsidRPr="000042A7" w:rsidRDefault="0049609E" w:rsidP="0049609E">
      <w:pPr>
        <w:pStyle w:val="Important"/>
        <w:ind w:left="1440"/>
        <w:rPr>
          <w:b/>
        </w:rPr>
      </w:pPr>
      <w:r w:rsidRPr="000042A7">
        <w:t>Without this, applications will compile but the resulting apk file will not include the required SDK code and the app will crash at runtime due to missing symbols.</w:t>
      </w:r>
      <w:r w:rsidRPr="000042A7">
        <w:rPr>
          <w:b/>
        </w:rPr>
        <w:t xml:space="preserve"> </w:t>
      </w:r>
    </w:p>
    <w:p w14:paraId="2B7C9F2B" w14:textId="77777777"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Updating the manifest file.</w:t>
      </w:r>
    </w:p>
    <w:p w14:paraId="66F303AB" w14:textId="77777777" w:rsidR="0049609E" w:rsidRPr="008937D6" w:rsidRDefault="79361658" w:rsidP="0049609E">
      <w:pPr>
        <w:pStyle w:val="Body"/>
        <w:ind w:left="1080"/>
      </w:pPr>
      <w:r>
        <w:t>Add “minSdkVersion” parameter in project manifest file - AndroidManifest.xml</w:t>
      </w:r>
    </w:p>
    <w:p w14:paraId="284F06E1" w14:textId="77777777" w:rsidR="00C25CDE" w:rsidRDefault="00C25CDE" w:rsidP="0049609E">
      <w:pPr>
        <w:pStyle w:val="TableNormalText"/>
        <w:ind w:left="1080"/>
        <w:rPr>
          <w:rStyle w:val="screentext"/>
        </w:rPr>
      </w:pPr>
    </w:p>
    <w:p w14:paraId="13E0A92A" w14:textId="1B2BDF71" w:rsidR="0049609E" w:rsidRDefault="79361658" w:rsidP="79361658">
      <w:pPr>
        <w:pStyle w:val="TableNormalText"/>
        <w:ind w:left="1080"/>
        <w:jc w:val="center"/>
        <w:rPr>
          <w:rStyle w:val="screentext"/>
        </w:rPr>
      </w:pPr>
      <w:r w:rsidRPr="79361658">
        <w:rPr>
          <w:rStyle w:val="screentext"/>
        </w:rPr>
        <w:t>&lt;u</w:t>
      </w:r>
      <w:r w:rsidR="000E3151">
        <w:rPr>
          <w:rStyle w:val="screentext"/>
        </w:rPr>
        <w:t>ses-sdk android:minSdkVersion="9</w:t>
      </w:r>
      <w:r w:rsidRPr="79361658">
        <w:rPr>
          <w:rStyle w:val="screentext"/>
        </w:rPr>
        <w:t xml:space="preserve">" /&gt; </w:t>
      </w:r>
    </w:p>
    <w:p w14:paraId="7AC7AC3E" w14:textId="77777777" w:rsidR="00C25CDE" w:rsidRPr="00D8684A" w:rsidRDefault="00C25CDE" w:rsidP="0049609E">
      <w:pPr>
        <w:pStyle w:val="TableNormalText"/>
        <w:ind w:left="1080"/>
        <w:rPr>
          <w:rFonts w:cs="Courier New"/>
          <w:bCs/>
          <w:sz w:val="20"/>
          <w:szCs w:val="20"/>
        </w:rPr>
      </w:pPr>
    </w:p>
    <w:p w14:paraId="2CC67545" w14:textId="77777777"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Adding permission in manifest file:</w:t>
      </w:r>
    </w:p>
    <w:p w14:paraId="548D96B5" w14:textId="77777777" w:rsidR="0049609E" w:rsidRDefault="0049609E" w:rsidP="0049609E">
      <w:pPr>
        <w:pStyle w:val="Body"/>
        <w:ind w:left="1080"/>
      </w:pPr>
      <w:r w:rsidRPr="008937D6">
        <w:t xml:space="preserve">Set the security permissions in your manifest file (AndroidManifest.xml). At a minimum, you </w:t>
      </w:r>
      <w:r w:rsidRPr="008937D6">
        <w:rPr>
          <w:b/>
        </w:rPr>
        <w:t>must</w:t>
      </w:r>
      <w:r w:rsidRPr="008937D6">
        <w:t xml:space="preserve"> add these permissions for the ad view to work:</w:t>
      </w:r>
    </w:p>
    <w:tbl>
      <w:tblPr>
        <w:tblW w:w="9356" w:type="dxa"/>
        <w:tblInd w:w="-15" w:type="dxa"/>
        <w:tblBorders>
          <w:top w:val="double" w:sz="4" w:space="0" w:color="A6A6A6"/>
          <w:left w:val="double" w:sz="4" w:space="0" w:color="A6A6A6"/>
          <w:bottom w:val="double" w:sz="4" w:space="0" w:color="A6A6A6"/>
          <w:right w:val="double" w:sz="4" w:space="0" w:color="A6A6A6"/>
          <w:insideH w:val="double" w:sz="4" w:space="0" w:color="A6A6A6"/>
          <w:insideV w:val="double" w:sz="4" w:space="0" w:color="A6A6A6"/>
        </w:tblBorders>
        <w:tblLook w:val="04A0" w:firstRow="1" w:lastRow="0" w:firstColumn="1" w:lastColumn="0" w:noHBand="0" w:noVBand="1"/>
      </w:tblPr>
      <w:tblGrid>
        <w:gridCol w:w="2128"/>
        <w:gridCol w:w="7228"/>
      </w:tblGrid>
      <w:tr w:rsidR="0049609E" w:rsidRPr="00CA743F" w14:paraId="04F13B88" w14:textId="77777777" w:rsidTr="0049609E">
        <w:trPr>
          <w:cantSplit/>
          <w:tblHeader/>
        </w:trPr>
        <w:tc>
          <w:tcPr>
            <w:tcW w:w="1137" w:type="pct"/>
            <w:shd w:val="clear" w:color="auto" w:fill="ECF5FF"/>
            <w:hideMark/>
          </w:tcPr>
          <w:p w14:paraId="56DB71E6" w14:textId="77777777" w:rsidR="0049609E" w:rsidRDefault="0049609E" w:rsidP="0049609E">
            <w:pPr>
              <w:pStyle w:val="TableCellHeading"/>
            </w:pPr>
            <w:r w:rsidRPr="000042A7">
              <w:rPr>
                <w:rFonts w:cs="Courier New"/>
                <w:color w:val="000000"/>
              </w:rPr>
              <w:t>Permission</w:t>
            </w:r>
          </w:p>
        </w:tc>
        <w:tc>
          <w:tcPr>
            <w:tcW w:w="3863" w:type="pct"/>
            <w:shd w:val="clear" w:color="auto" w:fill="ECF5FF"/>
            <w:hideMark/>
          </w:tcPr>
          <w:p w14:paraId="3BAD5DB8" w14:textId="77777777" w:rsidR="0049609E" w:rsidRDefault="0049609E" w:rsidP="0049609E">
            <w:pPr>
              <w:pStyle w:val="TableCellHeading"/>
            </w:pPr>
            <w:r w:rsidRPr="000042A7">
              <w:rPr>
                <w:rFonts w:cs="Courier New"/>
                <w:color w:val="000000"/>
              </w:rPr>
              <w:t>Description &amp; Manifest XML fragment</w:t>
            </w:r>
          </w:p>
        </w:tc>
      </w:tr>
      <w:tr w:rsidR="0049609E" w:rsidRPr="00C34E0B" w14:paraId="303C2A5A" w14:textId="77777777" w:rsidTr="0049609E">
        <w:trPr>
          <w:cantSplit/>
          <w:trHeight w:val="697"/>
        </w:trPr>
        <w:tc>
          <w:tcPr>
            <w:tcW w:w="1137" w:type="pct"/>
            <w:shd w:val="clear" w:color="auto" w:fill="auto"/>
            <w:hideMark/>
          </w:tcPr>
          <w:p w14:paraId="35858229" w14:textId="77777777" w:rsidR="0049609E" w:rsidRPr="00C34E0B" w:rsidRDefault="0049609E" w:rsidP="0049609E">
            <w:pPr>
              <w:pStyle w:val="TableNormalText"/>
            </w:pPr>
            <w:r w:rsidRPr="00A444F8">
              <w:t>INTERNET</w:t>
            </w:r>
          </w:p>
        </w:tc>
        <w:tc>
          <w:tcPr>
            <w:tcW w:w="3863" w:type="pct"/>
            <w:shd w:val="clear" w:color="auto" w:fill="auto"/>
            <w:hideMark/>
          </w:tcPr>
          <w:p w14:paraId="5DDF29BF" w14:textId="77777777" w:rsidR="0049609E" w:rsidRDefault="0049609E" w:rsidP="0049609E">
            <w:pPr>
              <w:pStyle w:val="TableNormalText"/>
            </w:pPr>
            <w:r w:rsidRPr="00A444F8">
              <w:t>Access the Internet. Required for ad content download.</w:t>
            </w:r>
          </w:p>
          <w:p w14:paraId="55516FD5" w14:textId="77777777" w:rsidR="0049609E" w:rsidRPr="00C34E0B" w:rsidRDefault="0049609E" w:rsidP="0049609E">
            <w:pPr>
              <w:pStyle w:val="TableNormalText"/>
              <w:rPr>
                <w:sz w:val="18"/>
                <w:szCs w:val="18"/>
              </w:rPr>
            </w:pPr>
            <w:r w:rsidRPr="00C34E0B">
              <w:rPr>
                <w:rFonts w:cs="Courier New"/>
                <w:color w:val="008080"/>
                <w:sz w:val="18"/>
                <w:szCs w:val="18"/>
              </w:rPr>
              <w:t>&lt;</w:t>
            </w:r>
            <w:r w:rsidRPr="00C34E0B">
              <w:rPr>
                <w:rFonts w:cs="Courier New"/>
                <w:color w:val="3F7F7F"/>
                <w:sz w:val="18"/>
                <w:szCs w:val="18"/>
              </w:rPr>
              <w:t>uses-permission</w:t>
            </w:r>
            <w:r w:rsidRPr="00C34E0B">
              <w:rPr>
                <w:rFonts w:cs="Courier New"/>
                <w:sz w:val="18"/>
                <w:szCs w:val="18"/>
              </w:rPr>
              <w:t xml:space="preserve"> </w:t>
            </w:r>
            <w:r w:rsidRPr="00C34E0B">
              <w:rPr>
                <w:rFonts w:cs="Courier New"/>
                <w:color w:val="7F007F"/>
                <w:sz w:val="18"/>
                <w:szCs w:val="18"/>
              </w:rPr>
              <w:t>android:name</w:t>
            </w:r>
            <w:r w:rsidRPr="00C34E0B">
              <w:rPr>
                <w:rFonts w:cs="Courier New"/>
                <w:color w:val="000000"/>
                <w:sz w:val="18"/>
                <w:szCs w:val="18"/>
              </w:rPr>
              <w:t>=</w:t>
            </w:r>
            <w:r w:rsidRPr="00C34E0B">
              <w:rPr>
                <w:rFonts w:cs="Courier New"/>
                <w:i/>
                <w:iCs/>
                <w:color w:val="2A00FF"/>
                <w:sz w:val="18"/>
                <w:szCs w:val="18"/>
              </w:rPr>
              <w:t>"android.permission.INTERNET"</w:t>
            </w:r>
            <w:r w:rsidRPr="00C34E0B">
              <w:rPr>
                <w:rFonts w:cs="Courier New"/>
                <w:color w:val="008080"/>
                <w:sz w:val="18"/>
                <w:szCs w:val="18"/>
              </w:rPr>
              <w:t>&gt;&lt;/</w:t>
            </w:r>
            <w:r w:rsidRPr="00C34E0B">
              <w:rPr>
                <w:rFonts w:cs="Courier New"/>
                <w:color w:val="3F7F7F"/>
                <w:sz w:val="18"/>
                <w:szCs w:val="18"/>
              </w:rPr>
              <w:t>uses-permission</w:t>
            </w:r>
            <w:r w:rsidRPr="00C34E0B">
              <w:rPr>
                <w:rFonts w:cs="Courier New"/>
                <w:color w:val="008080"/>
                <w:sz w:val="18"/>
                <w:szCs w:val="18"/>
              </w:rPr>
              <w:t>&gt;</w:t>
            </w:r>
          </w:p>
        </w:tc>
      </w:tr>
      <w:tr w:rsidR="0049609E" w:rsidRPr="00C34E0B" w14:paraId="562E33DD" w14:textId="77777777" w:rsidTr="0049609E">
        <w:trPr>
          <w:cantSplit/>
        </w:trPr>
        <w:tc>
          <w:tcPr>
            <w:tcW w:w="1137" w:type="pct"/>
            <w:shd w:val="clear" w:color="auto" w:fill="auto"/>
          </w:tcPr>
          <w:p w14:paraId="0F318EB9" w14:textId="77777777" w:rsidR="0049609E" w:rsidRDefault="0049609E" w:rsidP="0049609E">
            <w:pPr>
              <w:pStyle w:val="TableNormalText"/>
            </w:pPr>
            <w:r w:rsidRPr="00C34E0B">
              <w:t>Network State</w:t>
            </w:r>
          </w:p>
        </w:tc>
        <w:tc>
          <w:tcPr>
            <w:tcW w:w="3863" w:type="pct"/>
            <w:shd w:val="clear" w:color="auto" w:fill="auto"/>
          </w:tcPr>
          <w:p w14:paraId="7B3D0261" w14:textId="77777777" w:rsidR="0049609E" w:rsidRDefault="0049609E" w:rsidP="0049609E">
            <w:pPr>
              <w:pStyle w:val="TableNormalText"/>
            </w:pPr>
            <w:r w:rsidRPr="00C34E0B">
              <w:t>Access the network state. Required for ad request parameter setting, and MRAID support.</w:t>
            </w:r>
          </w:p>
          <w:p w14:paraId="6E9145C3" w14:textId="77777777" w:rsidR="0049609E" w:rsidRPr="00C34E0B" w:rsidRDefault="0049609E" w:rsidP="0049609E">
            <w:pPr>
              <w:pStyle w:val="TableNormalText"/>
              <w:rPr>
                <w:sz w:val="18"/>
                <w:szCs w:val="18"/>
              </w:rPr>
            </w:pPr>
            <w:r w:rsidRPr="00C34E0B">
              <w:rPr>
                <w:rFonts w:cs="Courier New"/>
                <w:color w:val="008080"/>
                <w:sz w:val="18"/>
                <w:szCs w:val="18"/>
              </w:rPr>
              <w:t>&lt;</w:t>
            </w:r>
            <w:r w:rsidRPr="00C34E0B">
              <w:rPr>
                <w:rFonts w:cs="Courier New"/>
                <w:color w:val="3F7F7F"/>
                <w:sz w:val="18"/>
                <w:szCs w:val="18"/>
              </w:rPr>
              <w:t>uses-permission</w:t>
            </w:r>
            <w:r w:rsidRPr="00C34E0B">
              <w:rPr>
                <w:rFonts w:cs="Courier New"/>
                <w:sz w:val="18"/>
                <w:szCs w:val="18"/>
              </w:rPr>
              <w:t xml:space="preserve"> </w:t>
            </w:r>
            <w:r w:rsidRPr="00C34E0B">
              <w:rPr>
                <w:rFonts w:cs="Courier New"/>
                <w:color w:val="7F007F"/>
                <w:sz w:val="18"/>
                <w:szCs w:val="18"/>
              </w:rPr>
              <w:t>android:name</w:t>
            </w:r>
            <w:r w:rsidRPr="00C34E0B">
              <w:rPr>
                <w:rFonts w:cs="Courier New"/>
                <w:color w:val="000000"/>
                <w:sz w:val="18"/>
                <w:szCs w:val="18"/>
              </w:rPr>
              <w:t>=</w:t>
            </w:r>
            <w:r w:rsidRPr="00C34E0B">
              <w:rPr>
                <w:rFonts w:cs="Courier New"/>
                <w:i/>
                <w:iCs/>
                <w:color w:val="2A00FF"/>
                <w:sz w:val="18"/>
                <w:szCs w:val="18"/>
              </w:rPr>
              <w:t>"android.permission.ACCESS_NETWORK_STATE"</w:t>
            </w:r>
            <w:r w:rsidRPr="00C34E0B">
              <w:rPr>
                <w:rFonts w:cs="Courier New"/>
                <w:color w:val="008080"/>
                <w:sz w:val="18"/>
                <w:szCs w:val="18"/>
              </w:rPr>
              <w:t>&gt;&lt;/</w:t>
            </w:r>
            <w:r w:rsidRPr="00C34E0B">
              <w:rPr>
                <w:rFonts w:cs="Courier New"/>
                <w:color w:val="3F7F7F"/>
                <w:sz w:val="18"/>
                <w:szCs w:val="18"/>
              </w:rPr>
              <w:t>uses-permission</w:t>
            </w:r>
            <w:r w:rsidRPr="00C34E0B">
              <w:rPr>
                <w:rFonts w:cs="Courier New"/>
                <w:color w:val="008080"/>
                <w:sz w:val="18"/>
                <w:szCs w:val="18"/>
              </w:rPr>
              <w:t>&gt;</w:t>
            </w:r>
          </w:p>
        </w:tc>
      </w:tr>
    </w:tbl>
    <w:p w14:paraId="45888006" w14:textId="77777777" w:rsidR="0049609E" w:rsidRDefault="0049609E" w:rsidP="00911BD6">
      <w:pPr>
        <w:pStyle w:val="Body"/>
        <w:ind w:left="0"/>
      </w:pPr>
      <w:r w:rsidRPr="000042A7">
        <w:t xml:space="preserve">Depending on the ad content you display in your app, the following </w:t>
      </w:r>
      <w:r w:rsidRPr="008937D6">
        <w:rPr>
          <w:b/>
        </w:rPr>
        <w:t>may</w:t>
      </w:r>
      <w:r w:rsidRPr="000042A7">
        <w:t xml:space="preserve"> also be needed:</w:t>
      </w:r>
    </w:p>
    <w:tbl>
      <w:tblPr>
        <w:tblW w:w="9356" w:type="dxa"/>
        <w:tblInd w:w="-15" w:type="dxa"/>
        <w:tblBorders>
          <w:top w:val="double" w:sz="4" w:space="0" w:color="A6A6A6"/>
          <w:left w:val="double" w:sz="4" w:space="0" w:color="A6A6A6"/>
          <w:bottom w:val="double" w:sz="4" w:space="0" w:color="A6A6A6"/>
          <w:right w:val="double" w:sz="4" w:space="0" w:color="A6A6A6"/>
          <w:insideH w:val="double" w:sz="4" w:space="0" w:color="A6A6A6"/>
          <w:insideV w:val="double" w:sz="4" w:space="0" w:color="A6A6A6"/>
        </w:tblBorders>
        <w:tblLook w:val="04A0" w:firstRow="1" w:lastRow="0" w:firstColumn="1" w:lastColumn="0" w:noHBand="0" w:noVBand="1"/>
      </w:tblPr>
      <w:tblGrid>
        <w:gridCol w:w="2128"/>
        <w:gridCol w:w="7228"/>
      </w:tblGrid>
      <w:tr w:rsidR="0049609E" w:rsidRPr="00CA743F" w14:paraId="441C79A9" w14:textId="77777777" w:rsidTr="0049609E">
        <w:trPr>
          <w:cantSplit/>
          <w:tblHeader/>
        </w:trPr>
        <w:tc>
          <w:tcPr>
            <w:tcW w:w="1137" w:type="pct"/>
            <w:shd w:val="clear" w:color="auto" w:fill="ECF5FF"/>
            <w:hideMark/>
          </w:tcPr>
          <w:p w14:paraId="20A43EBF" w14:textId="77777777" w:rsidR="0049609E" w:rsidRDefault="0049609E" w:rsidP="0049609E">
            <w:pPr>
              <w:pStyle w:val="TableCellHeading"/>
            </w:pPr>
            <w:r w:rsidRPr="000042A7">
              <w:rPr>
                <w:rFonts w:cs="Courier New"/>
                <w:color w:val="000000"/>
              </w:rPr>
              <w:t>Permission</w:t>
            </w:r>
          </w:p>
        </w:tc>
        <w:tc>
          <w:tcPr>
            <w:tcW w:w="3863" w:type="pct"/>
            <w:shd w:val="clear" w:color="auto" w:fill="ECF5FF"/>
            <w:hideMark/>
          </w:tcPr>
          <w:p w14:paraId="5807F3B0" w14:textId="77777777" w:rsidR="0049609E" w:rsidRDefault="0049609E" w:rsidP="0049609E">
            <w:pPr>
              <w:pStyle w:val="TableCellHeading"/>
            </w:pPr>
            <w:r w:rsidRPr="000042A7">
              <w:rPr>
                <w:rFonts w:cs="Courier New"/>
                <w:color w:val="000000"/>
              </w:rPr>
              <w:t>Description &amp; Manifest XML fragment</w:t>
            </w:r>
          </w:p>
        </w:tc>
      </w:tr>
      <w:tr w:rsidR="0049609E" w:rsidRPr="00C34E0B" w14:paraId="6219961B" w14:textId="77777777" w:rsidTr="0049609E">
        <w:trPr>
          <w:cantSplit/>
          <w:trHeight w:val="697"/>
        </w:trPr>
        <w:tc>
          <w:tcPr>
            <w:tcW w:w="1137" w:type="pct"/>
            <w:shd w:val="clear" w:color="auto" w:fill="auto"/>
            <w:hideMark/>
          </w:tcPr>
          <w:p w14:paraId="13741041" w14:textId="77777777" w:rsidR="0049609E" w:rsidRPr="00C34E0B" w:rsidRDefault="0049609E" w:rsidP="0049609E">
            <w:pPr>
              <w:pStyle w:val="TableNormalText"/>
            </w:pPr>
            <w:r w:rsidRPr="00C34E0B">
              <w:t>Fine Location</w:t>
            </w:r>
          </w:p>
        </w:tc>
        <w:tc>
          <w:tcPr>
            <w:tcW w:w="3863" w:type="pct"/>
            <w:shd w:val="clear" w:color="auto" w:fill="auto"/>
            <w:hideMark/>
          </w:tcPr>
          <w:p w14:paraId="66A04881" w14:textId="77777777" w:rsidR="0049609E" w:rsidRDefault="0049609E" w:rsidP="0049609E">
            <w:pPr>
              <w:pStyle w:val="TableNormalText"/>
            </w:pPr>
            <w:r w:rsidRPr="00C34E0B">
              <w:t>Use GPS to obtain location information. Needed if SDK enables location detection; off by default</w:t>
            </w:r>
          </w:p>
          <w:p w14:paraId="2E0A743A" w14:textId="77777777" w:rsidR="0049609E" w:rsidRPr="00C34E0B" w:rsidRDefault="0049609E" w:rsidP="0049609E">
            <w:pPr>
              <w:pStyle w:val="TableNormalText"/>
              <w:rPr>
                <w:sz w:val="18"/>
                <w:szCs w:val="18"/>
              </w:rPr>
            </w:pPr>
            <w:r w:rsidRPr="00C34E0B">
              <w:rPr>
                <w:rFonts w:cs="Courier New"/>
                <w:color w:val="008080"/>
                <w:sz w:val="18"/>
                <w:szCs w:val="18"/>
              </w:rPr>
              <w:t>&lt;</w:t>
            </w:r>
            <w:r w:rsidRPr="00C34E0B">
              <w:rPr>
                <w:rFonts w:cs="Courier New"/>
                <w:color w:val="3F7F7F"/>
                <w:sz w:val="18"/>
                <w:szCs w:val="18"/>
              </w:rPr>
              <w:t>uses-permission</w:t>
            </w:r>
            <w:r w:rsidRPr="00C34E0B">
              <w:rPr>
                <w:rFonts w:cs="Courier New"/>
                <w:sz w:val="18"/>
                <w:szCs w:val="18"/>
              </w:rPr>
              <w:t xml:space="preserve"> </w:t>
            </w:r>
            <w:r w:rsidRPr="00C34E0B">
              <w:rPr>
                <w:rFonts w:cs="Courier New"/>
                <w:color w:val="7F007F"/>
                <w:sz w:val="18"/>
                <w:szCs w:val="18"/>
              </w:rPr>
              <w:t>android:name</w:t>
            </w:r>
            <w:r w:rsidRPr="00C34E0B">
              <w:rPr>
                <w:rFonts w:cs="Courier New"/>
                <w:color w:val="000000"/>
                <w:sz w:val="18"/>
                <w:szCs w:val="18"/>
              </w:rPr>
              <w:t>=</w:t>
            </w:r>
            <w:r w:rsidRPr="00C34E0B">
              <w:rPr>
                <w:rFonts w:cs="Courier New"/>
                <w:i/>
                <w:iCs/>
                <w:color w:val="2A00FF"/>
                <w:sz w:val="18"/>
                <w:szCs w:val="18"/>
              </w:rPr>
              <w:t>"android.permission.ACCESS_FINE_LOCATION"</w:t>
            </w:r>
            <w:r w:rsidRPr="00C34E0B">
              <w:rPr>
                <w:rFonts w:cs="Courier New"/>
                <w:color w:val="008080"/>
                <w:sz w:val="18"/>
                <w:szCs w:val="18"/>
              </w:rPr>
              <w:t>&gt;&lt;/</w:t>
            </w:r>
            <w:r w:rsidRPr="00C34E0B">
              <w:rPr>
                <w:rFonts w:cs="Courier New"/>
                <w:color w:val="3F7F7F"/>
                <w:sz w:val="18"/>
                <w:szCs w:val="18"/>
              </w:rPr>
              <w:t>uses-permission</w:t>
            </w:r>
            <w:r w:rsidRPr="00C34E0B">
              <w:rPr>
                <w:rFonts w:cs="Courier New"/>
                <w:color w:val="008080"/>
                <w:sz w:val="18"/>
                <w:szCs w:val="18"/>
              </w:rPr>
              <w:t>&gt;</w:t>
            </w:r>
          </w:p>
        </w:tc>
      </w:tr>
      <w:tr w:rsidR="0049609E" w:rsidRPr="00C34E0B" w14:paraId="245562C9" w14:textId="77777777" w:rsidTr="0049609E">
        <w:trPr>
          <w:cantSplit/>
        </w:trPr>
        <w:tc>
          <w:tcPr>
            <w:tcW w:w="1137" w:type="pct"/>
            <w:shd w:val="clear" w:color="auto" w:fill="auto"/>
          </w:tcPr>
          <w:p w14:paraId="0AA07D20" w14:textId="77777777" w:rsidR="0049609E" w:rsidRDefault="0049609E" w:rsidP="0049609E">
            <w:pPr>
              <w:pStyle w:val="TableNormalText"/>
            </w:pPr>
            <w:r w:rsidRPr="00C34E0B">
              <w:t>Phone State</w:t>
            </w:r>
          </w:p>
        </w:tc>
        <w:tc>
          <w:tcPr>
            <w:tcW w:w="3863" w:type="pct"/>
            <w:shd w:val="clear" w:color="auto" w:fill="auto"/>
          </w:tcPr>
          <w:p w14:paraId="49ECFD01" w14:textId="77777777" w:rsidR="0049609E" w:rsidRPr="00D8684A" w:rsidRDefault="0049609E" w:rsidP="0049609E">
            <w:pPr>
              <w:pStyle w:val="TableNormalText"/>
            </w:pPr>
            <w:r w:rsidRPr="00D8684A">
              <w:t>Read state of phone data connection. Required for ad request parameter setting.</w:t>
            </w:r>
          </w:p>
          <w:p w14:paraId="23B2FB0A"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"android.permission.READ_PHONE_STATE"</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51AFFD9E" w14:textId="77777777" w:rsidTr="0049609E">
        <w:trPr>
          <w:cantSplit/>
        </w:trPr>
        <w:tc>
          <w:tcPr>
            <w:tcW w:w="1137" w:type="pct"/>
            <w:shd w:val="clear" w:color="auto" w:fill="auto"/>
          </w:tcPr>
          <w:p w14:paraId="7ABB7CAD" w14:textId="77777777" w:rsidR="0049609E" w:rsidRDefault="0049609E" w:rsidP="0049609E">
            <w:pPr>
              <w:pStyle w:val="TableNormalText"/>
            </w:pPr>
            <w:r w:rsidRPr="00C34E0B">
              <w:t>Read Calendar</w:t>
            </w:r>
          </w:p>
        </w:tc>
        <w:tc>
          <w:tcPr>
            <w:tcW w:w="3863" w:type="pct"/>
            <w:shd w:val="clear" w:color="auto" w:fill="auto"/>
          </w:tcPr>
          <w:p w14:paraId="05AAF9E1" w14:textId="77777777" w:rsidR="0049609E" w:rsidRPr="00D8684A" w:rsidRDefault="0049609E" w:rsidP="0049609E">
            <w:pPr>
              <w:pStyle w:val="TableNormalText"/>
            </w:pPr>
            <w:r w:rsidRPr="00D8684A">
              <w:t>Read calendar events. Needed if MRAID ad makes use of calendar features.</w:t>
            </w:r>
          </w:p>
          <w:p w14:paraId="0B40D820"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"android.permission.READ_CALENDAR"</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3E51B207" w14:textId="77777777" w:rsidTr="0049609E">
        <w:trPr>
          <w:cantSplit/>
        </w:trPr>
        <w:tc>
          <w:tcPr>
            <w:tcW w:w="1137" w:type="pct"/>
            <w:shd w:val="clear" w:color="auto" w:fill="auto"/>
          </w:tcPr>
          <w:p w14:paraId="67A186DD" w14:textId="77777777" w:rsidR="0049609E" w:rsidRDefault="0049609E" w:rsidP="0049609E">
            <w:pPr>
              <w:pStyle w:val="TableNormalText"/>
            </w:pPr>
            <w:r w:rsidRPr="00C34E0B">
              <w:t>Write Calendar</w:t>
            </w:r>
          </w:p>
        </w:tc>
        <w:tc>
          <w:tcPr>
            <w:tcW w:w="3863" w:type="pct"/>
            <w:shd w:val="clear" w:color="auto" w:fill="auto"/>
          </w:tcPr>
          <w:p w14:paraId="3ABFBEC7" w14:textId="77777777" w:rsidR="0049609E" w:rsidRPr="00D8684A" w:rsidRDefault="0049609E" w:rsidP="0049609E">
            <w:pPr>
              <w:pStyle w:val="TableNormalText"/>
            </w:pPr>
            <w:r w:rsidRPr="00D8684A">
              <w:t>Write calendar events. Needed if MRAID ad makes use of calendar features.</w:t>
            </w:r>
          </w:p>
          <w:p w14:paraId="6906A0BF"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"android.permission.WRITE_CALENDAR"</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1BCF3431" w14:textId="77777777" w:rsidTr="0049609E">
        <w:trPr>
          <w:cantSplit/>
        </w:trPr>
        <w:tc>
          <w:tcPr>
            <w:tcW w:w="1137" w:type="pct"/>
            <w:shd w:val="clear" w:color="auto" w:fill="auto"/>
          </w:tcPr>
          <w:p w14:paraId="5F278CEF" w14:textId="77777777" w:rsidR="0049609E" w:rsidRDefault="0049609E" w:rsidP="0049609E">
            <w:pPr>
              <w:pStyle w:val="TableNormalText"/>
            </w:pPr>
            <w:r w:rsidRPr="00C34E0B">
              <w:t>Call Phone</w:t>
            </w:r>
          </w:p>
        </w:tc>
        <w:tc>
          <w:tcPr>
            <w:tcW w:w="3863" w:type="pct"/>
            <w:shd w:val="clear" w:color="auto" w:fill="auto"/>
          </w:tcPr>
          <w:p w14:paraId="0B56973A" w14:textId="77777777" w:rsidR="0049609E" w:rsidRPr="00D8684A" w:rsidRDefault="0049609E" w:rsidP="0049609E">
            <w:pPr>
              <w:pStyle w:val="TableNormalText"/>
            </w:pPr>
            <w:r w:rsidRPr="00D8684A">
              <w:t>Initiate a phone call. Needed if an ad makes use of the MRAID feature to place a phone call.</w:t>
            </w:r>
          </w:p>
          <w:p w14:paraId="13F43CDA"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"android.permission.CALL_PHONE"</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43EC30FB" w14:textId="77777777" w:rsidTr="0049609E">
        <w:trPr>
          <w:cantSplit/>
        </w:trPr>
        <w:tc>
          <w:tcPr>
            <w:tcW w:w="1137" w:type="pct"/>
            <w:shd w:val="clear" w:color="auto" w:fill="auto"/>
          </w:tcPr>
          <w:p w14:paraId="7711E9BB" w14:textId="77777777" w:rsidR="0049609E" w:rsidRDefault="0049609E" w:rsidP="0049609E">
            <w:pPr>
              <w:pStyle w:val="TableNormalText"/>
            </w:pPr>
            <w:r w:rsidRPr="00C34E0B">
              <w:t>Send SMS</w:t>
            </w:r>
          </w:p>
        </w:tc>
        <w:tc>
          <w:tcPr>
            <w:tcW w:w="3863" w:type="pct"/>
            <w:shd w:val="clear" w:color="auto" w:fill="auto"/>
          </w:tcPr>
          <w:p w14:paraId="0540920A" w14:textId="77777777" w:rsidR="0049609E" w:rsidRPr="00D8684A" w:rsidRDefault="0049609E" w:rsidP="0049609E">
            <w:pPr>
              <w:pStyle w:val="TableNormalText"/>
            </w:pPr>
            <w:r w:rsidRPr="00D8684A">
              <w:t>Send an SMS (text) message. Needed if an ad makes use of the MRAID feature to send a text message.</w:t>
            </w:r>
          </w:p>
          <w:p w14:paraId="192F3AB7"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"android.permission.SEND_SMS"</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7737BAEB" w14:textId="77777777" w:rsidTr="0049609E">
        <w:trPr>
          <w:cantSplit/>
        </w:trPr>
        <w:tc>
          <w:tcPr>
            <w:tcW w:w="1137" w:type="pct"/>
            <w:shd w:val="clear" w:color="auto" w:fill="auto"/>
          </w:tcPr>
          <w:p w14:paraId="571FF75B" w14:textId="77777777" w:rsidR="0049609E" w:rsidRDefault="0049609E" w:rsidP="0049609E">
            <w:pPr>
              <w:pStyle w:val="TableNormalText"/>
            </w:pPr>
            <w:r w:rsidRPr="00C34E0B">
              <w:t>External Storage</w:t>
            </w:r>
          </w:p>
        </w:tc>
        <w:tc>
          <w:tcPr>
            <w:tcW w:w="3863" w:type="pct"/>
            <w:shd w:val="clear" w:color="auto" w:fill="auto"/>
          </w:tcPr>
          <w:p w14:paraId="006146AA" w14:textId="77777777" w:rsidR="0049609E" w:rsidRPr="00D8684A" w:rsidRDefault="0049609E" w:rsidP="0049609E">
            <w:pPr>
              <w:pStyle w:val="TableNormalText"/>
            </w:pPr>
            <w:r w:rsidRPr="00D8684A">
              <w:t>Access the SD card storage area. Required for debug logs, photo, and file access to support SDK logging and MRAID features.</w:t>
            </w:r>
          </w:p>
          <w:p w14:paraId="2EE08AC0"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"android.permission.WRITE_EXTERNAL_STORAGE"</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bl>
    <w:p w14:paraId="300AC96D" w14:textId="77777777" w:rsidR="000C42A9" w:rsidRDefault="000C42A9" w:rsidP="000C42A9">
      <w:pPr>
        <w:pStyle w:val="Picture"/>
      </w:pPr>
      <w:r>
        <w:t> </w:t>
      </w:r>
    </w:p>
    <w:p w14:paraId="28DE1E69" w14:textId="77777777" w:rsidR="000C42A9" w:rsidRDefault="000C42A9" w:rsidP="000C42A9">
      <w:pPr>
        <w:sectPr w:rsidR="000C42A9" w:rsidSect="0049609E">
          <w:headerReference w:type="default" r:id="rId17"/>
          <w:type w:val="oddPage"/>
          <w:pgSz w:w="12240" w:h="15840"/>
          <w:pgMar w:top="1440" w:right="1440" w:bottom="1440" w:left="1440" w:header="720" w:footer="720" w:gutter="0"/>
          <w:cols w:space="720"/>
          <w:titlePg/>
          <w:docGrid w:linePitch="360"/>
        </w:sectPr>
      </w:pPr>
    </w:p>
    <w:p w14:paraId="6C416461" w14:textId="42A49EDB" w:rsidR="0049609E" w:rsidRPr="0049609E" w:rsidRDefault="0049609E" w:rsidP="0049609E">
      <w:pPr>
        <w:keepNext/>
        <w:pageBreakBefore/>
        <w:spacing w:after="1800"/>
        <w:jc w:val="center"/>
        <w:outlineLvl w:val="0"/>
        <w:rPr>
          <w:b/>
          <w:bCs/>
          <w:color w:val="0070C0"/>
          <w:kern w:val="28"/>
          <w:sz w:val="52"/>
        </w:rPr>
      </w:pPr>
      <w:bookmarkStart w:id="49" w:name="supported_browsers_htm"/>
      <w:bookmarkStart w:id="50" w:name="_Toc291762392"/>
      <w:bookmarkStart w:id="51" w:name="_Toc291762543"/>
      <w:bookmarkStart w:id="52" w:name="_Toc291762872"/>
      <w:bookmarkStart w:id="53" w:name="_Toc418595858"/>
      <w:bookmarkStart w:id="54" w:name="_Toc418604228"/>
      <w:bookmarkStart w:id="55" w:name="_Toc418607390"/>
      <w:bookmarkStart w:id="56" w:name="_Toc457307208"/>
      <w:bookmarkEnd w:id="49"/>
      <w:r w:rsidRPr="0049609E">
        <w:rPr>
          <w:b/>
          <w:bCs/>
          <w:color w:val="0070C0"/>
          <w:kern w:val="28"/>
          <w:sz w:val="52"/>
        </w:rPr>
        <w:t>Getting Started with Development</w:t>
      </w:r>
      <w:bookmarkEnd w:id="50"/>
      <w:bookmarkEnd w:id="51"/>
      <w:bookmarkEnd w:id="52"/>
      <w:bookmarkEnd w:id="53"/>
      <w:bookmarkEnd w:id="54"/>
      <w:bookmarkEnd w:id="55"/>
      <w:bookmarkEnd w:id="56"/>
    </w:p>
    <w:p w14:paraId="23B4CCF5" w14:textId="45CFC5B4" w:rsidR="0049609E" w:rsidRPr="004C1667" w:rsidRDefault="0049609E" w:rsidP="004C1667">
      <w:pPr>
        <w:pStyle w:val="Heading2"/>
      </w:pPr>
      <w:bookmarkStart w:id="57" w:name="_Toc328415147"/>
      <w:bookmarkStart w:id="58" w:name="_Toc276729693"/>
      <w:bookmarkStart w:id="59" w:name="_Toc291762393"/>
      <w:bookmarkStart w:id="60" w:name="_Toc291762544"/>
      <w:bookmarkStart w:id="61" w:name="_Toc291762873"/>
      <w:bookmarkStart w:id="62" w:name="_Toc418595859"/>
      <w:bookmarkStart w:id="63" w:name="_Toc418604229"/>
      <w:bookmarkStart w:id="64" w:name="_Toc418607391"/>
      <w:bookmarkStart w:id="65" w:name="_Toc457307209"/>
      <w:bookmarkEnd w:id="57"/>
      <w:bookmarkEnd w:id="58"/>
      <w:r w:rsidRPr="004C1667">
        <w:t>User Interface / Layout (Design)</w:t>
      </w:r>
      <w:bookmarkEnd w:id="59"/>
      <w:bookmarkEnd w:id="60"/>
      <w:bookmarkEnd w:id="61"/>
      <w:bookmarkEnd w:id="62"/>
      <w:bookmarkEnd w:id="63"/>
      <w:bookmarkEnd w:id="64"/>
      <w:bookmarkEnd w:id="65"/>
    </w:p>
    <w:p w14:paraId="6A27A63F" w14:textId="2E7DB3B5"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The first step is deciding where you want to incorporate ads in your application. There are </w:t>
      </w:r>
      <w:r w:rsidR="00A07B53">
        <w:rPr>
          <w:rFonts w:ascii="Palatino Linotype" w:hAnsi="Palatino Linotype"/>
          <w:sz w:val="22"/>
          <w:szCs w:val="22"/>
        </w:rPr>
        <w:t>three</w:t>
      </w:r>
      <w:r w:rsidRPr="0049609E">
        <w:rPr>
          <w:rFonts w:ascii="Palatino Linotype" w:hAnsi="Palatino Linotype"/>
          <w:sz w:val="22"/>
          <w:szCs w:val="22"/>
        </w:rPr>
        <w:t xml:space="preserve"> basic ad types to consider: </w:t>
      </w:r>
    </w:p>
    <w:p w14:paraId="0E21B786" w14:textId="77777777" w:rsidR="0049609E" w:rsidRPr="0049609E" w:rsidRDefault="0049609E" w:rsidP="0049609E">
      <w:pPr>
        <w:keepLines w:val="0"/>
        <w:numPr>
          <w:ilvl w:val="0"/>
          <w:numId w:val="32"/>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t>Banner ads, which are typically intermingled with ad content; banner ads usually span the screen width but occupy only a small part of the horizontal space.</w:t>
      </w:r>
    </w:p>
    <w:p w14:paraId="3E8A5417" w14:textId="77777777" w:rsidR="0049609E" w:rsidRDefault="0049609E" w:rsidP="0049609E">
      <w:pPr>
        <w:keepLines w:val="0"/>
        <w:numPr>
          <w:ilvl w:val="0"/>
          <w:numId w:val="32"/>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t>Interstitial ads, which are full screen ads frequently displayed when the app is launched, or when transitioning between screens or functions in the application.</w:t>
      </w:r>
    </w:p>
    <w:p w14:paraId="464CB76D" w14:textId="6173DF33" w:rsidR="00F26079" w:rsidRPr="00F26079" w:rsidRDefault="00A07B53" w:rsidP="00F26079">
      <w:pPr>
        <w:keepLines w:val="0"/>
        <w:numPr>
          <w:ilvl w:val="0"/>
          <w:numId w:val="32"/>
        </w:numPr>
        <w:tabs>
          <w:tab w:val="left" w:pos="720"/>
        </w:tabs>
        <w:suppressAutoHyphens/>
        <w:spacing w:before="120" w:after="120" w:line="276" w:lineRule="auto"/>
        <w:rPr>
          <w:rFonts w:ascii="Palatino Linotype" w:hAnsi="Palatino Linotype"/>
          <w:sz w:val="22"/>
          <w:szCs w:val="22"/>
        </w:rPr>
      </w:pPr>
      <w:r w:rsidRPr="00F26079">
        <w:rPr>
          <w:rFonts w:ascii="Palatino Linotype" w:hAnsi="Palatino Linotype"/>
          <w:sz w:val="22"/>
        </w:rPr>
        <w:t>Native ads</w:t>
      </w:r>
      <w:r w:rsidR="00F26079" w:rsidRPr="00F26079">
        <w:rPr>
          <w:rFonts w:ascii="Palatino Linotype" w:hAnsi="Palatino Linotype"/>
          <w:sz w:val="22"/>
        </w:rPr>
        <w:t xml:space="preserve"> </w:t>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sidRPr="00F26079">
        <w:rPr>
          <w:rFonts w:ascii="Palatino Linotype" w:hAnsi="Palatino Linotype"/>
          <w:sz w:val="22"/>
          <w:szCs w:val="22"/>
        </w:rPr>
        <w:t>The simplest approach is to integrate a banner ad into the user-interface (UI). A typical form factor is a 50 pixel tall (perhaps 100 for high res devices), full width rectangle which does not crowd the existing UI elements or break the appearance and flow. As an example, consider the following Flickr image viewer before and after a banner ad has been inserted. We will show the steps to setup and display this ad below.</w:t>
      </w:r>
    </w:p>
    <w:tbl>
      <w:tblPr>
        <w:tblStyle w:val="TableGrid"/>
        <w:tblW w:w="0" w:type="auto"/>
        <w:jc w:val="center"/>
        <w:tblInd w:w="360" w:type="dxa"/>
        <w:tblLook w:val="04A0" w:firstRow="1" w:lastRow="0" w:firstColumn="1" w:lastColumn="0" w:noHBand="0" w:noVBand="1"/>
      </w:tblPr>
      <w:tblGrid>
        <w:gridCol w:w="3966"/>
        <w:gridCol w:w="3966"/>
      </w:tblGrid>
      <w:tr w:rsidR="00F26079" w14:paraId="3A4ED18D" w14:textId="77777777" w:rsidTr="000E3151">
        <w:trPr>
          <w:jc w:val="center"/>
        </w:trPr>
        <w:tc>
          <w:tcPr>
            <w:tcW w:w="0" w:type="auto"/>
          </w:tcPr>
          <w:p w14:paraId="6200B9AC" w14:textId="2F4BF6F6" w:rsidR="00F26079" w:rsidRDefault="00F26079" w:rsidP="00F26079">
            <w:pPr>
              <w:spacing w:before="120" w:after="120"/>
              <w:ind w:left="0"/>
              <w:rPr>
                <w:rFonts w:ascii="Palatino Linotype" w:hAnsi="Palatino Linotype"/>
                <w:sz w:val="22"/>
                <w:szCs w:val="22"/>
              </w:rPr>
            </w:pPr>
            <w:r>
              <w:rPr>
                <w:rFonts w:ascii="Palatino Linotype" w:hAnsi="Palatino Linotype"/>
                <w:noProof/>
                <w:sz w:val="22"/>
                <w:szCs w:val="22"/>
              </w:rPr>
              <w:drawing>
                <wp:inline distT="0" distB="0" distL="0" distR="0" wp14:anchorId="104DFFDB" wp14:editId="5FF271A6">
                  <wp:extent cx="2380953" cy="4133334"/>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8">
                            <a:extLst>
                              <a:ext uri="{28A0092B-C50C-407E-A947-70E740481C1C}">
                                <a14:useLocalDpi xmlns:a14="http://schemas.microsoft.com/office/drawing/2010/main" val="0"/>
                              </a:ext>
                            </a:extLst>
                          </a:blip>
                          <a:stretch>
                            <a:fillRect/>
                          </a:stretch>
                        </pic:blipFill>
                        <pic:spPr>
                          <a:xfrm>
                            <a:off x="0" y="0"/>
                            <a:ext cx="2380953" cy="4133334"/>
                          </a:xfrm>
                          <a:prstGeom prst="rect">
                            <a:avLst/>
                          </a:prstGeom>
                        </pic:spPr>
                      </pic:pic>
                    </a:graphicData>
                  </a:graphic>
                </wp:inline>
              </w:drawing>
            </w:r>
          </w:p>
        </w:tc>
        <w:tc>
          <w:tcPr>
            <w:tcW w:w="0" w:type="auto"/>
          </w:tcPr>
          <w:p w14:paraId="50DFF1DF" w14:textId="32AC2DCE" w:rsidR="00F26079" w:rsidRDefault="00F26079" w:rsidP="00F26079">
            <w:pPr>
              <w:spacing w:before="120" w:after="120"/>
              <w:ind w:left="0"/>
              <w:rPr>
                <w:rFonts w:ascii="Palatino Linotype" w:hAnsi="Palatino Linotype"/>
                <w:sz w:val="22"/>
                <w:szCs w:val="22"/>
              </w:rPr>
            </w:pPr>
            <w:r>
              <w:rPr>
                <w:rFonts w:ascii="Palatino Linotype" w:hAnsi="Palatino Linotype"/>
                <w:noProof/>
                <w:sz w:val="22"/>
                <w:szCs w:val="22"/>
              </w:rPr>
              <w:drawing>
                <wp:inline distT="0" distB="0" distL="0" distR="0" wp14:anchorId="126606E3" wp14:editId="2C7C9674">
                  <wp:extent cx="2380953" cy="408571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9">
                            <a:extLst>
                              <a:ext uri="{28A0092B-C50C-407E-A947-70E740481C1C}">
                                <a14:useLocalDpi xmlns:a14="http://schemas.microsoft.com/office/drawing/2010/main" val="0"/>
                              </a:ext>
                            </a:extLst>
                          </a:blip>
                          <a:stretch>
                            <a:fillRect/>
                          </a:stretch>
                        </pic:blipFill>
                        <pic:spPr>
                          <a:xfrm>
                            <a:off x="0" y="0"/>
                            <a:ext cx="2380953" cy="4085715"/>
                          </a:xfrm>
                          <a:prstGeom prst="rect">
                            <a:avLst/>
                          </a:prstGeom>
                        </pic:spPr>
                      </pic:pic>
                    </a:graphicData>
                  </a:graphic>
                </wp:inline>
              </w:drawing>
            </w:r>
          </w:p>
        </w:tc>
      </w:tr>
    </w:tbl>
    <w:p w14:paraId="29A48D28" w14:textId="77777777" w:rsidR="00F26079" w:rsidRDefault="00F26079" w:rsidP="00F26079">
      <w:pPr>
        <w:spacing w:before="120" w:after="120"/>
        <w:rPr>
          <w:rFonts w:ascii="Palatino Linotype" w:hAnsi="Palatino Linotype"/>
          <w:sz w:val="22"/>
          <w:szCs w:val="22"/>
        </w:rPr>
      </w:pPr>
    </w:p>
    <w:tbl>
      <w:tblPr>
        <w:tblpPr w:leftFromText="180" w:rightFromText="180" w:vertAnchor="page" w:horzAnchor="page" w:tblpX="2247" w:tblpY="6766"/>
        <w:tblW w:w="916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9161"/>
      </w:tblGrid>
      <w:tr w:rsidR="0049609E" w:rsidRPr="0049609E" w14:paraId="1087B938" w14:textId="77777777" w:rsidTr="00A60BDB">
        <w:tc>
          <w:tcPr>
            <w:tcW w:w="916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65D7B04E" w14:textId="77777777" w:rsidR="0049609E" w:rsidRPr="0049609E" w:rsidRDefault="0049609E" w:rsidP="00A60BDB">
            <w:pPr>
              <w:keepLines w:val="0"/>
              <w:pageBreakBefore/>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&lt;! -- Main layout manager for this activity -- &gt;</w:t>
            </w:r>
          </w:p>
          <w:p w14:paraId="1E939EE4"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&lt;LinearLayout xmlns:android=</w:t>
            </w:r>
            <w:r w:rsidRPr="0049609E">
              <w:rPr>
                <w:rFonts w:ascii="Calibri" w:eastAsia="Droid Sans Fallback" w:hAnsi="Calibri" w:cs="Courier New"/>
                <w:i/>
                <w:iCs/>
                <w:color w:val="000000"/>
                <w:sz w:val="20"/>
                <w:szCs w:val="20"/>
              </w:rPr>
              <w:t>"http://schemas.android.com/apk/res/android"</w:t>
            </w:r>
          </w:p>
          <w:p w14:paraId="204362A7"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android:id=</w:t>
            </w:r>
            <w:r w:rsidRPr="0049609E">
              <w:rPr>
                <w:rFonts w:ascii="Calibri" w:eastAsia="Droid Sans Fallback" w:hAnsi="Calibri" w:cs="Courier New"/>
                <w:i/>
                <w:iCs/>
                <w:color w:val="000000"/>
                <w:sz w:val="20"/>
                <w:szCs w:val="20"/>
              </w:rPr>
              <w:t>"@+id/mainManager"</w:t>
            </w:r>
          </w:p>
          <w:p w14:paraId="542C61A1"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android:layout_width=</w:t>
            </w:r>
            <w:r w:rsidRPr="0049609E">
              <w:rPr>
                <w:rFonts w:ascii="Calibri" w:eastAsia="Droid Sans Fallback" w:hAnsi="Calibri" w:cs="Courier New"/>
                <w:i/>
                <w:iCs/>
                <w:color w:val="000000"/>
                <w:sz w:val="20"/>
                <w:szCs w:val="20"/>
              </w:rPr>
              <w:t>"fill_parent"</w:t>
            </w:r>
          </w:p>
          <w:p w14:paraId="45AA49D6"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android:layout_height=</w:t>
            </w:r>
            <w:r w:rsidRPr="0049609E">
              <w:rPr>
                <w:rFonts w:ascii="Calibri" w:eastAsia="Droid Sans Fallback" w:hAnsi="Calibri" w:cs="Courier New"/>
                <w:i/>
                <w:iCs/>
                <w:color w:val="000000"/>
                <w:sz w:val="20"/>
                <w:szCs w:val="20"/>
              </w:rPr>
              <w:t>"fill_parent"</w:t>
            </w:r>
          </w:p>
          <w:p w14:paraId="30DF633F"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android:orientation=</w:t>
            </w:r>
            <w:r w:rsidRPr="0049609E">
              <w:rPr>
                <w:rFonts w:ascii="Calibri" w:eastAsia="Droid Sans Fallback" w:hAnsi="Calibri" w:cs="Courier New"/>
                <w:i/>
                <w:iCs/>
                <w:color w:val="000000"/>
                <w:sz w:val="20"/>
                <w:szCs w:val="20"/>
              </w:rPr>
              <w:t>"vertical"</w:t>
            </w:r>
          </w:p>
          <w:p w14:paraId="04EF2CD3"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android:background=</w:t>
            </w:r>
            <w:r w:rsidRPr="0049609E">
              <w:rPr>
                <w:rFonts w:ascii="Calibri" w:eastAsia="Droid Sans Fallback" w:hAnsi="Calibri" w:cs="Courier New"/>
                <w:i/>
                <w:iCs/>
                <w:color w:val="000000"/>
                <w:sz w:val="20"/>
                <w:szCs w:val="20"/>
              </w:rPr>
              <w:t>"#000000"</w:t>
            </w:r>
            <w:r w:rsidRPr="0049609E">
              <w:rPr>
                <w:rFonts w:ascii="Calibri" w:eastAsia="Droid Sans Fallback" w:hAnsi="Calibri" w:cs="Courier New"/>
                <w:color w:val="000000"/>
                <w:sz w:val="20"/>
                <w:szCs w:val="20"/>
              </w:rPr>
              <w:t>&gt;</w:t>
            </w:r>
          </w:p>
          <w:p w14:paraId="66975252"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p>
          <w:p w14:paraId="563E126B"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&lt;! -- Ad view component -- &gt;</w:t>
            </w:r>
          </w:p>
          <w:p w14:paraId="26556BAA"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&lt;com.moceanmobile.mast.MASTAdView</w:t>
            </w:r>
          </w:p>
          <w:p w14:paraId="3610159A"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xmlns:android=</w:t>
            </w:r>
            <w:r w:rsidRPr="0049609E">
              <w:rPr>
                <w:rFonts w:ascii="Calibri" w:eastAsia="Droid Sans Fallback" w:hAnsi="Calibri" w:cs="Courier New"/>
                <w:i/>
                <w:iCs/>
                <w:color w:val="000000"/>
                <w:sz w:val="20"/>
                <w:szCs w:val="20"/>
              </w:rPr>
              <w:t>"http://schemas.android.com/apk/res/android"</w:t>
            </w:r>
            <w:r w:rsidRPr="0049609E">
              <w:rPr>
                <w:rFonts w:ascii="Calibri" w:eastAsia="Droid Sans Fallback" w:hAnsi="Calibri" w:cs="Courier New"/>
                <w:color w:val="000000"/>
                <w:sz w:val="20"/>
                <w:szCs w:val="20"/>
              </w:rPr>
              <w:t xml:space="preserve">   </w:t>
            </w:r>
          </w:p>
          <w:p w14:paraId="22197B4E"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android:id=</w:t>
            </w:r>
            <w:r w:rsidRPr="0049609E">
              <w:rPr>
                <w:rFonts w:ascii="Calibri" w:eastAsia="Droid Sans Fallback" w:hAnsi="Calibri" w:cs="Courier New"/>
                <w:i/>
                <w:iCs/>
                <w:color w:val="000000"/>
                <w:sz w:val="20"/>
                <w:szCs w:val="20"/>
              </w:rPr>
              <w:t>"@+id/mainTopAdView"</w:t>
            </w:r>
          </w:p>
          <w:p w14:paraId="469C2851"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android:layout_width=</w:t>
            </w:r>
            <w:r w:rsidRPr="0049609E">
              <w:rPr>
                <w:rFonts w:ascii="Calibri" w:eastAsia="Droid Sans Fallback" w:hAnsi="Calibri" w:cs="Courier New"/>
                <w:i/>
                <w:iCs/>
                <w:color w:val="000000"/>
                <w:sz w:val="20"/>
                <w:szCs w:val="20"/>
              </w:rPr>
              <w:t>"fill_parent"</w:t>
            </w:r>
          </w:p>
          <w:p w14:paraId="6FC3821D"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android:layout_height=</w:t>
            </w:r>
            <w:r w:rsidRPr="0049609E">
              <w:rPr>
                <w:rFonts w:ascii="Calibri" w:eastAsia="Droid Sans Fallback" w:hAnsi="Calibri" w:cs="Courier New"/>
                <w:i/>
                <w:iCs/>
                <w:color w:val="000000"/>
                <w:sz w:val="20"/>
                <w:szCs w:val="20"/>
              </w:rPr>
              <w:t>"100px"</w:t>
            </w:r>
          </w:p>
          <w:p w14:paraId="3A6398CF"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android:layout_gravity=</w:t>
            </w:r>
            <w:r w:rsidRPr="0049609E">
              <w:rPr>
                <w:rFonts w:ascii="Calibri" w:eastAsia="Droid Sans Fallback" w:hAnsi="Calibri" w:cs="Courier New"/>
                <w:i/>
                <w:iCs/>
                <w:color w:val="000000"/>
                <w:sz w:val="20"/>
                <w:szCs w:val="20"/>
              </w:rPr>
              <w:t>"center_horizontal"</w:t>
            </w:r>
          </w:p>
          <w:p w14:paraId="19EA03DC"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zone=</w:t>
            </w:r>
            <w:r w:rsidRPr="0049609E">
              <w:rPr>
                <w:rFonts w:ascii="Calibri" w:eastAsia="Droid Sans Fallback" w:hAnsi="Calibri" w:cs="Courier New"/>
                <w:i/>
                <w:iCs/>
                <w:color w:val="000000"/>
                <w:sz w:val="20"/>
                <w:szCs w:val="20"/>
              </w:rPr>
              <w:t>"xxxxxx"  (</w:t>
            </w:r>
            <w:r w:rsidRPr="0049609E">
              <w:rPr>
                <w:rFonts w:ascii="Calibri" w:eastAsia="Droid Sans Fallback" w:hAnsi="Calibri" w:cs="Courier New"/>
                <w:i/>
                <w:color w:val="000000"/>
                <w:sz w:val="20"/>
                <w:szCs w:val="20"/>
              </w:rPr>
              <w:t>sample, see description below</w:t>
            </w:r>
            <w:r w:rsidRPr="0049609E">
              <w:rPr>
                <w:rFonts w:ascii="Calibri" w:eastAsia="Droid Sans Fallback" w:hAnsi="Calibri" w:cs="Courier New"/>
                <w:i/>
                <w:iCs/>
                <w:color w:val="000000"/>
                <w:sz w:val="20"/>
                <w:szCs w:val="20"/>
              </w:rPr>
              <w:t>)</w:t>
            </w:r>
          </w:p>
          <w:p w14:paraId="41A2CD6A"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android:visibility=</w:t>
            </w:r>
            <w:r w:rsidRPr="0049609E">
              <w:rPr>
                <w:rFonts w:ascii="Calibri" w:eastAsia="Droid Sans Fallback" w:hAnsi="Calibri" w:cs="Courier New"/>
                <w:i/>
                <w:iCs/>
                <w:color w:val="000000"/>
                <w:sz w:val="20"/>
                <w:szCs w:val="20"/>
              </w:rPr>
              <w:t>"visible"</w:t>
            </w:r>
            <w:r w:rsidRPr="0049609E">
              <w:rPr>
                <w:rFonts w:ascii="Calibri" w:eastAsia="Droid Sans Fallback" w:hAnsi="Calibri" w:cs="Courier New"/>
                <w:color w:val="000000"/>
                <w:sz w:val="20"/>
                <w:szCs w:val="20"/>
              </w:rPr>
              <w:t xml:space="preserve"> /&gt;</w:t>
            </w:r>
          </w:p>
          <w:p w14:paraId="1DAF21B8"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p>
          <w:p w14:paraId="62AD4AE3"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&lt;! -- Any remaining layout -- &gt;</w:t>
            </w:r>
          </w:p>
          <w:p w14:paraId="2D1EC567"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lang w:val="ru-RU"/>
              </w:rPr>
            </w:pPr>
            <w:r w:rsidRPr="0049609E">
              <w:rPr>
                <w:rFonts w:ascii="Calibri" w:eastAsia="Droid Sans Fallback" w:hAnsi="Calibri" w:cs="Courier New"/>
                <w:color w:val="000000"/>
                <w:sz w:val="20"/>
                <w:szCs w:val="20"/>
                <w:lang w:val="ru-RU"/>
              </w:rPr>
              <w:t>&lt;! -- … -- &gt;</w:t>
            </w:r>
          </w:p>
        </w:tc>
      </w:tr>
    </w:tbl>
    <w:p w14:paraId="41D940AE" w14:textId="4EE0643B" w:rsidR="0049609E" w:rsidRPr="004C1667" w:rsidRDefault="0049609E" w:rsidP="004C1667">
      <w:pPr>
        <w:pStyle w:val="Heading2"/>
      </w:pPr>
      <w:bookmarkStart w:id="66" w:name="_Toc418595860"/>
      <w:bookmarkStart w:id="67" w:name="_Toc418604230"/>
      <w:bookmarkStart w:id="68" w:name="_Toc418607392"/>
      <w:bookmarkStart w:id="69" w:name="_Toc457307210"/>
      <w:r w:rsidRPr="004C1667">
        <w:t>Creating Banner Ad View</w:t>
      </w:r>
      <w:bookmarkEnd w:id="66"/>
      <w:bookmarkEnd w:id="67"/>
      <w:bookmarkEnd w:id="68"/>
      <w:bookmarkEnd w:id="69"/>
    </w:p>
    <w:p w14:paraId="46933AE9"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Once you know where you want to put an ad in your UI, the next step is to create the ad view. As is typical with any Android UI element, the ad view component can be added to your activity in one of two ways: dynamically by creating the view in code and adding it to a layout, or in an XML layout definition.</w:t>
      </w:r>
    </w:p>
    <w:p w14:paraId="1947E579"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An example of creating a banner ad with each approach follows. Note that these examples show a small set of the ad view properties that developers can use to customize the appearance and behavior of the ad view. The full set is described in the SDK documentation, and since the ad view itself is an extended version of standard Android views, the full set of view properties are also available for use by the developer as needed.</w:t>
      </w:r>
    </w:p>
    <w:p w14:paraId="763B0ADA" w14:textId="77777777" w:rsidR="0049609E" w:rsidRPr="0049609E" w:rsidRDefault="0049609E" w:rsidP="004C1667">
      <w:pPr>
        <w:pStyle w:val="Heading3"/>
        <w:numPr>
          <w:ilvl w:val="0"/>
          <w:numId w:val="37"/>
        </w:numPr>
        <w:suppressAutoHyphens/>
        <w:spacing w:before="200" w:line="276" w:lineRule="auto"/>
        <w:rPr>
          <w:rFonts w:ascii="Cambria" w:eastAsia="Droid Sans Fallback" w:hAnsi="Cambria" w:cs="Calibri"/>
          <w:b/>
          <w:bCs/>
          <w:color w:val="0070C0"/>
          <w:szCs w:val="22"/>
        </w:rPr>
      </w:pPr>
      <w:bookmarkStart w:id="70" w:name="_Toc291762394"/>
      <w:bookmarkStart w:id="71" w:name="_Toc291762545"/>
      <w:bookmarkStart w:id="72" w:name="_Toc291762874"/>
      <w:bookmarkStart w:id="73" w:name="_Toc418595861"/>
      <w:bookmarkStart w:id="74" w:name="_Toc418604231"/>
      <w:bookmarkStart w:id="75" w:name="_Toc418607393"/>
      <w:bookmarkStart w:id="76" w:name="_Toc457307211"/>
      <w:r w:rsidRPr="0049609E">
        <w:rPr>
          <w:rFonts w:ascii="Cambria" w:eastAsia="Droid Sans Fallback" w:hAnsi="Cambria" w:cs="Calibri"/>
          <w:b/>
          <w:bCs/>
          <w:color w:val="0070C0"/>
          <w:szCs w:val="22"/>
        </w:rPr>
        <w:t>Layout Based Ad View Creation</w:t>
      </w:r>
      <w:bookmarkEnd w:id="70"/>
      <w:bookmarkEnd w:id="71"/>
      <w:bookmarkEnd w:id="72"/>
      <w:bookmarkEnd w:id="73"/>
      <w:bookmarkEnd w:id="74"/>
      <w:bookmarkEnd w:id="75"/>
      <w:bookmarkEnd w:id="76"/>
    </w:p>
    <w:p w14:paraId="521C3A5D"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Open the layout XML file for your activity and insert the com.MASTAdView.MASTAdView component into the XML view. An example of how this might look is as follows:</w:t>
      </w:r>
    </w:p>
    <w:p w14:paraId="1FF7F4A7"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Here the MASTAdView component has been added as the first visible element inside a standard (vertical) LinearLayout manager (because we chose to display this as a banner ad at the top of the application UI area.)</w:t>
      </w:r>
    </w:p>
    <w:p w14:paraId="06716F9B"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In addition to the standard view properties (such as the id) there are a variety of ad view properties (such as the zone) that can be configured in the XML layout, as described in the SDK documentation. This example shows a few of each, chosen for this sample application, including:</w:t>
      </w:r>
    </w:p>
    <w:p w14:paraId="48D344FB"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t>View ID</w:t>
      </w:r>
      <w:r w:rsidRPr="0049609E">
        <w:rPr>
          <w:rFonts w:ascii="Palatino Linotype" w:hAnsi="Palatino Linotype"/>
          <w:sz w:val="22"/>
        </w:rPr>
        <w:t>: this is important if you will be using code to manipulate this ad view later; this is a common practice and will be illustrated below.</w:t>
      </w:r>
    </w:p>
    <w:p w14:paraId="6C0A2972"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t>Layout Width</w:t>
      </w:r>
      <w:r w:rsidRPr="0049609E">
        <w:rPr>
          <w:rFonts w:ascii="Palatino Linotype" w:hAnsi="Palatino Linotype"/>
          <w:sz w:val="22"/>
        </w:rPr>
        <w:t>: we have chosen to make this a full width banner ad, so the standard “fill_parent” attribute is used. Alternatively, a fixed pixel size could be specified.</w:t>
      </w:r>
    </w:p>
    <w:p w14:paraId="5CE4F991" w14:textId="77777777" w:rsidR="0049609E" w:rsidRPr="0049609E" w:rsidRDefault="0049609E" w:rsidP="0049609E">
      <w:pPr>
        <w:shd w:val="clear" w:color="auto" w:fill="FFFFD2"/>
        <w:spacing w:before="200"/>
        <w:ind w:left="1080"/>
        <w:rPr>
          <w:rFonts w:ascii="Palatino Linotype" w:hAnsi="Palatino Linotype"/>
          <w:color w:val="000080"/>
          <w:sz w:val="22"/>
        </w:rPr>
      </w:pPr>
      <w:r w:rsidRPr="0049609E">
        <w:rPr>
          <w:rFonts w:ascii="Palatino Linotype" w:hAnsi="Palatino Linotype"/>
          <w:color w:val="000080"/>
          <w:sz w:val="22"/>
        </w:rPr>
        <w:t>We do NOT recommend using the “wrap_content” attribute for your ad view. It is best to choose a size that will fit your UI needs to specify it here.</w:t>
      </w:r>
    </w:p>
    <w:p w14:paraId="574712F4"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t>Layout Height</w:t>
      </w:r>
      <w:r w:rsidRPr="0049609E">
        <w:rPr>
          <w:rFonts w:ascii="Palatino Linotype" w:hAnsi="Palatino Linotype"/>
          <w:sz w:val="22"/>
        </w:rPr>
        <w:t>: we have chosen to use a fixed 100 pixel banner ad, so this specific size is used. The standard Android variations such as density independent pixels (dip) are generally advised when configuring a pixel size to aid with supporting multiple devices.</w:t>
      </w:r>
    </w:p>
    <w:p w14:paraId="5CAF0E54" w14:textId="77777777" w:rsidR="0049609E" w:rsidRPr="0049609E" w:rsidRDefault="0049609E" w:rsidP="0049609E">
      <w:pPr>
        <w:shd w:val="clear" w:color="auto" w:fill="FFFFD2"/>
        <w:spacing w:before="200"/>
        <w:ind w:left="1080"/>
        <w:rPr>
          <w:rFonts w:ascii="Palatino Linotype" w:hAnsi="Palatino Linotype"/>
          <w:color w:val="000080"/>
          <w:sz w:val="22"/>
        </w:rPr>
      </w:pPr>
      <w:r w:rsidRPr="0049609E">
        <w:rPr>
          <w:rFonts w:ascii="Palatino Linotype" w:hAnsi="Palatino Linotype"/>
          <w:color w:val="000080"/>
          <w:sz w:val="22"/>
        </w:rPr>
        <w:t>We do NOT recommend using the “wrap_content” attribute for your ad view. It is best to choose a size that will fit your UI needs to specify it here.</w:t>
      </w:r>
    </w:p>
    <w:p w14:paraId="42C597BD" w14:textId="65A5C24B"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t>Ad zone</w:t>
      </w:r>
      <w:r w:rsidRPr="0049609E">
        <w:rPr>
          <w:rFonts w:ascii="Palatino Linotype" w:hAnsi="Palatino Linotype"/>
          <w:sz w:val="22"/>
        </w:rPr>
        <w:t xml:space="preserve">: this is used to identify one specific ad placement in your application. In this example we have created one placement so far, the banner ad to be displayed at the top of the screen. If we choose to display ads in another part of this application, a different placement will be used for that location. Zones are provided by your PubMatic account representative, or created through the </w:t>
      </w:r>
      <w:r w:rsidR="006C0108">
        <w:rPr>
          <w:rFonts w:ascii="Palatino Linotype" w:hAnsi="Palatino Linotype"/>
          <w:sz w:val="22"/>
        </w:rPr>
        <w:t xml:space="preserve">PubMatic </w:t>
      </w:r>
      <w:r w:rsidRPr="0049609E">
        <w:rPr>
          <w:rFonts w:ascii="Palatino Linotype" w:hAnsi="Palatino Linotype"/>
          <w:sz w:val="22"/>
        </w:rPr>
        <w:t>UI, and target content to ad placements in your application. A given zone falls under one site. The zone is required in order to request an ad.</w:t>
      </w:r>
    </w:p>
    <w:p w14:paraId="315B04BA"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These same parameters can be set (or updated) in code. Consult the documentation distributed with the SDK for more information about the full range of configurable parameters and options.</w:t>
      </w:r>
    </w:p>
    <w:p w14:paraId="0BD12FF6" w14:textId="77777777" w:rsidR="0049609E" w:rsidRPr="0049609E" w:rsidRDefault="0049609E" w:rsidP="00D86431">
      <w:pPr>
        <w:keepNext/>
        <w:keepLines w:val="0"/>
        <w:numPr>
          <w:ilvl w:val="0"/>
          <w:numId w:val="37"/>
        </w:numPr>
        <w:suppressAutoHyphens/>
        <w:spacing w:before="200" w:after="0" w:line="276" w:lineRule="auto"/>
        <w:outlineLvl w:val="2"/>
        <w:rPr>
          <w:rFonts w:ascii="Cambria" w:eastAsia="Droid Sans Fallback" w:hAnsi="Cambria" w:cs="Calibri"/>
          <w:b/>
          <w:bCs/>
          <w:color w:val="0070C0"/>
          <w:sz w:val="24"/>
          <w:szCs w:val="22"/>
        </w:rPr>
      </w:pPr>
      <w:bookmarkStart w:id="77" w:name="_Toc291762395"/>
      <w:bookmarkStart w:id="78" w:name="_Toc291762546"/>
      <w:bookmarkStart w:id="79" w:name="_Toc291762875"/>
      <w:bookmarkStart w:id="80" w:name="_Toc418595862"/>
      <w:bookmarkStart w:id="81" w:name="_Toc418604232"/>
      <w:bookmarkStart w:id="82" w:name="_Toc418607394"/>
      <w:bookmarkStart w:id="83" w:name="_Toc457307212"/>
      <w:r w:rsidRPr="0049609E">
        <w:rPr>
          <w:rFonts w:ascii="Cambria" w:eastAsia="Droid Sans Fallback" w:hAnsi="Cambria" w:cs="Calibri"/>
          <w:b/>
          <w:bCs/>
          <w:color w:val="0070C0"/>
          <w:sz w:val="24"/>
          <w:szCs w:val="22"/>
        </w:rPr>
        <w:t>Code Based Ad View Creation</w:t>
      </w:r>
      <w:bookmarkEnd w:id="77"/>
      <w:bookmarkEnd w:id="78"/>
      <w:bookmarkEnd w:id="79"/>
      <w:bookmarkEnd w:id="80"/>
      <w:bookmarkEnd w:id="81"/>
      <w:bookmarkEnd w:id="82"/>
      <w:bookmarkEnd w:id="83"/>
    </w:p>
    <w:p w14:paraId="7329A26B"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In the java code for your activity, first be sure to import our object definitions into your java class with the statement:</w:t>
      </w:r>
    </w:p>
    <w:tbl>
      <w:tblPr>
        <w:tblW w:w="8545" w:type="dxa"/>
        <w:tblInd w:w="76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545"/>
      </w:tblGrid>
      <w:tr w:rsidR="0049609E" w:rsidRPr="0049609E" w14:paraId="466ACD9F" w14:textId="77777777" w:rsidTr="0049609E">
        <w:tc>
          <w:tcPr>
            <w:tcW w:w="8545"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1F48C99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import com.MASTAdView.MASTAdView;</w:t>
            </w:r>
          </w:p>
        </w:tc>
      </w:tr>
    </w:tbl>
    <w:p w14:paraId="0A5F1AD7"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Then use code such as the following to create and setup a MASTAdView component:</w:t>
      </w:r>
    </w:p>
    <w:tbl>
      <w:tblPr>
        <w:tblW w:w="8545" w:type="dxa"/>
        <w:tblInd w:w="76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545"/>
      </w:tblGrid>
      <w:tr w:rsidR="0049609E" w:rsidRPr="0049609E" w14:paraId="48465EF5" w14:textId="77777777" w:rsidTr="0049609E">
        <w:tc>
          <w:tcPr>
            <w:tcW w:w="8545"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7D9567EB" w14:textId="75778FB6"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Construct view and set the zone registered with </w:t>
            </w:r>
            <w:r w:rsidR="006C0108">
              <w:rPr>
                <w:rFonts w:ascii="Calibri" w:eastAsia="Droid Sans Fallback" w:hAnsi="Calibri" w:cs="Courier New"/>
                <w:color w:val="000000"/>
                <w:sz w:val="20"/>
                <w:szCs w:val="20"/>
              </w:rPr>
              <w:t>PubMatic</w:t>
            </w:r>
            <w:r w:rsidRPr="0049609E">
              <w:rPr>
                <w:rFonts w:ascii="Calibri" w:eastAsia="Droid Sans Fallback" w:hAnsi="Calibri" w:cs="Courier New"/>
                <w:color w:val="000000"/>
                <w:sz w:val="20"/>
                <w:szCs w:val="20"/>
              </w:rPr>
              <w:t xml:space="preserve"> ui</w:t>
            </w:r>
          </w:p>
          <w:p w14:paraId="67C09CF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i/>
                <w:color w:val="000000"/>
                <w:sz w:val="20"/>
                <w:szCs w:val="20"/>
              </w:rPr>
            </w:pPr>
            <w:r w:rsidRPr="000E3151">
              <w:rPr>
                <w:rFonts w:ascii="Calibri" w:eastAsia="Droid Sans Fallback" w:hAnsi="Calibri" w:cs="Courier New"/>
                <w:color w:val="000000"/>
                <w:sz w:val="20"/>
                <w:szCs w:val="20"/>
              </w:rPr>
              <w:t>int</w:t>
            </w:r>
            <w:r w:rsidRPr="0049609E">
              <w:rPr>
                <w:rFonts w:ascii="Calibri" w:eastAsia="Droid Sans Fallback" w:hAnsi="Calibri" w:cs="Courier New"/>
                <w:color w:val="000000"/>
                <w:sz w:val="20"/>
                <w:szCs w:val="20"/>
              </w:rPr>
              <w:t xml:space="preserve"> myAdZone = xxxxxx;  // </w:t>
            </w:r>
            <w:r w:rsidRPr="0049609E">
              <w:rPr>
                <w:rFonts w:ascii="Calibri" w:eastAsia="Droid Sans Fallback" w:hAnsi="Calibri" w:cs="Courier New"/>
                <w:i/>
                <w:color w:val="000000"/>
                <w:sz w:val="20"/>
                <w:szCs w:val="20"/>
              </w:rPr>
              <w:t xml:space="preserve">sample, see description above </w:t>
            </w:r>
          </w:p>
          <w:p w14:paraId="63521CC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MASTAdView adView = new MASTAdView(this);</w:t>
            </w:r>
          </w:p>
          <w:p w14:paraId="6026B37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47C0C14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the zone</w:t>
            </w:r>
          </w:p>
          <w:p w14:paraId="48C3150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adView.setZone(myAdZone);</w:t>
            </w:r>
          </w:p>
          <w:p w14:paraId="7F0AD11C"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5D050D0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update interval</w:t>
            </w:r>
          </w:p>
          <w:p w14:paraId="25D13762"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adView.</w:t>
            </w:r>
            <w:r w:rsidRPr="0049609E">
              <w:rPr>
                <w:rFonts w:ascii="Calibri" w:eastAsia="Droid Sans Fallback" w:hAnsi="Calibri" w:cs="Calibri"/>
                <w:sz w:val="22"/>
                <w:szCs w:val="22"/>
              </w:rPr>
              <w:t xml:space="preserve"> </w:t>
            </w:r>
            <w:r w:rsidRPr="0049609E">
              <w:rPr>
                <w:rFonts w:ascii="Calibri" w:eastAsia="Droid Sans Fallback" w:hAnsi="Calibri" w:cs="Courier New"/>
                <w:color w:val="000000"/>
                <w:sz w:val="20"/>
                <w:szCs w:val="20"/>
              </w:rPr>
              <w:t>setUpdateInterval (60);</w:t>
            </w:r>
          </w:p>
          <w:p w14:paraId="664677C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386DEA9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layout: full width of screen, 100 pixels tall</w:t>
            </w:r>
          </w:p>
          <w:p w14:paraId="6BCD0F12"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ViewGroup.LayoutParams layoutParams = </w:t>
            </w:r>
          </w:p>
          <w:p w14:paraId="34C8278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new ViewGroup.LayoutParams(ViewGroup.LayoutParams.FILL_PARENT, 100));</w:t>
            </w:r>
          </w:p>
          <w:p w14:paraId="7DA1B8A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4036424D"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Add this view to the application UI activity</w:t>
            </w:r>
          </w:p>
          <w:p w14:paraId="7C9A573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LinearLayout linearLayout = (LinearLayout)findViewById(R.id.frameAdContent);</w:t>
            </w:r>
          </w:p>
          <w:p w14:paraId="4810D19D"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lang w:val="ru-RU"/>
              </w:rPr>
            </w:pPr>
            <w:r w:rsidRPr="0049609E">
              <w:rPr>
                <w:rFonts w:ascii="Calibri" w:eastAsia="Droid Sans Fallback" w:hAnsi="Calibri" w:cs="Courier New"/>
                <w:color w:val="000000"/>
                <w:sz w:val="20"/>
                <w:szCs w:val="20"/>
                <w:lang w:val="ru-RU"/>
              </w:rPr>
              <w:t>linearLaout.addView(adView</w:t>
            </w:r>
            <w:r w:rsidRPr="0049609E">
              <w:rPr>
                <w:rFonts w:ascii="Calibri" w:eastAsia="Droid Sans Fallback" w:hAnsi="Calibri" w:cs="Courier New"/>
                <w:color w:val="000000"/>
                <w:sz w:val="20"/>
                <w:szCs w:val="20"/>
              </w:rPr>
              <w:t>, layoutParams</w:t>
            </w:r>
            <w:r w:rsidRPr="0049609E">
              <w:rPr>
                <w:rFonts w:ascii="Calibri" w:eastAsia="Droid Sans Fallback" w:hAnsi="Calibri" w:cs="Courier New"/>
                <w:color w:val="000000"/>
                <w:sz w:val="20"/>
                <w:szCs w:val="20"/>
                <w:lang w:val="ru-RU"/>
              </w:rPr>
              <w:t>);</w:t>
            </w:r>
          </w:p>
        </w:tc>
      </w:tr>
    </w:tbl>
    <w:p w14:paraId="4EB5BE8F"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The code above sets similar properties to those previously shown in the XML layout, notably:</w:t>
      </w:r>
    </w:p>
    <w:p w14:paraId="2D5C60D2"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sz w:val="22"/>
        </w:rPr>
        <w:t>The zone is configured.</w:t>
      </w:r>
    </w:p>
    <w:p w14:paraId="4BFB2F35"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sz w:val="22"/>
        </w:rPr>
        <w:t>The update time is set to the same 60 second interval.</w:t>
      </w:r>
    </w:p>
    <w:p w14:paraId="7E4ED2B3"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sz w:val="22"/>
        </w:rPr>
        <w:t>The view layout parameters are set to the same values: the full width of the screen, and 100 pixels tall.</w:t>
      </w:r>
    </w:p>
    <w:p w14:paraId="30F6240D" w14:textId="77777777" w:rsidR="0049609E" w:rsidRPr="0049609E" w:rsidRDefault="0049609E" w:rsidP="00D86431">
      <w:pPr>
        <w:keepNext/>
        <w:keepLines w:val="0"/>
        <w:numPr>
          <w:ilvl w:val="0"/>
          <w:numId w:val="37"/>
        </w:numPr>
        <w:suppressAutoHyphens/>
        <w:spacing w:before="200" w:after="0" w:line="276" w:lineRule="auto"/>
        <w:outlineLvl w:val="2"/>
        <w:rPr>
          <w:rFonts w:ascii="Cambria" w:eastAsia="Droid Sans Fallback" w:hAnsi="Cambria" w:cs="Calibri"/>
          <w:b/>
          <w:bCs/>
          <w:color w:val="0070C0"/>
          <w:sz w:val="24"/>
          <w:szCs w:val="22"/>
        </w:rPr>
      </w:pPr>
      <w:bookmarkStart w:id="84" w:name="_Toc291762396"/>
      <w:bookmarkStart w:id="85" w:name="_Toc291762547"/>
      <w:bookmarkStart w:id="86" w:name="_Toc291762876"/>
      <w:bookmarkStart w:id="87" w:name="_Toc418595863"/>
      <w:bookmarkStart w:id="88" w:name="_Toc418604233"/>
      <w:bookmarkStart w:id="89" w:name="_Toc418607395"/>
      <w:bookmarkStart w:id="90" w:name="_Toc457307213"/>
      <w:r w:rsidRPr="0049609E">
        <w:rPr>
          <w:rFonts w:ascii="Cambria" w:eastAsia="Droid Sans Fallback" w:hAnsi="Cambria" w:cs="Calibri"/>
          <w:b/>
          <w:bCs/>
          <w:color w:val="0070C0"/>
          <w:sz w:val="24"/>
          <w:szCs w:val="22"/>
        </w:rPr>
        <w:t>Displaying Ad View</w:t>
      </w:r>
      <w:bookmarkEnd w:id="84"/>
      <w:bookmarkEnd w:id="85"/>
      <w:bookmarkEnd w:id="86"/>
      <w:bookmarkEnd w:id="87"/>
      <w:bookmarkEnd w:id="88"/>
      <w:bookmarkEnd w:id="89"/>
      <w:bookmarkEnd w:id="90"/>
    </w:p>
    <w:p w14:paraId="6DD1C67C"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Once the ad view has been created and configured, it has to be added to the activity layout in the appropriate spot. In this example, a LinearLayout manager named “frameAdContent” exists in the overall layout definition for this activity, placed where we want the ad to appear. This makes placing the ad a simple process of finding the named layout manager and adding our newly created ad view object to it. </w:t>
      </w:r>
    </w:p>
    <w:p w14:paraId="23B872FE" w14:textId="77777777" w:rsidR="0049609E" w:rsidRPr="0049609E" w:rsidRDefault="0049609E" w:rsidP="00D86431">
      <w:pPr>
        <w:keepNext/>
        <w:keepLines w:val="0"/>
        <w:numPr>
          <w:ilvl w:val="0"/>
          <w:numId w:val="37"/>
        </w:numPr>
        <w:suppressAutoHyphens/>
        <w:spacing w:before="200" w:after="0" w:line="276" w:lineRule="auto"/>
        <w:outlineLvl w:val="2"/>
        <w:rPr>
          <w:rFonts w:ascii="Cambria" w:eastAsia="Droid Sans Fallback" w:hAnsi="Cambria" w:cs="Calibri"/>
          <w:b/>
          <w:bCs/>
          <w:color w:val="0070C0"/>
          <w:sz w:val="24"/>
          <w:szCs w:val="22"/>
        </w:rPr>
      </w:pPr>
      <w:bookmarkStart w:id="91" w:name="_Toc328415152"/>
      <w:bookmarkStart w:id="92" w:name="_Toc276729698"/>
      <w:bookmarkStart w:id="93" w:name="_Toc291762397"/>
      <w:bookmarkStart w:id="94" w:name="_Toc291762548"/>
      <w:bookmarkStart w:id="95" w:name="_Toc291762877"/>
      <w:bookmarkStart w:id="96" w:name="_Toc418595864"/>
      <w:bookmarkStart w:id="97" w:name="_Toc418604234"/>
      <w:bookmarkStart w:id="98" w:name="_Toc418607396"/>
      <w:bookmarkStart w:id="99" w:name="_Toc457307214"/>
      <w:bookmarkEnd w:id="91"/>
      <w:bookmarkEnd w:id="92"/>
      <w:r w:rsidRPr="0049609E">
        <w:rPr>
          <w:rFonts w:ascii="Cambria" w:eastAsia="Droid Sans Fallback" w:hAnsi="Cambria" w:cs="Calibri"/>
          <w:b/>
          <w:bCs/>
          <w:color w:val="0070C0"/>
          <w:sz w:val="24"/>
          <w:szCs w:val="22"/>
        </w:rPr>
        <w:t>Getting Initial Ad View Content</w:t>
      </w:r>
      <w:bookmarkEnd w:id="93"/>
      <w:bookmarkEnd w:id="94"/>
      <w:bookmarkEnd w:id="95"/>
      <w:bookmarkEnd w:id="96"/>
      <w:bookmarkEnd w:id="97"/>
      <w:bookmarkEnd w:id="98"/>
      <w:bookmarkEnd w:id="99"/>
    </w:p>
    <w:p w14:paraId="76203C22"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Once the ad view has been setup, the initial ad needs to be fetched for display to the user. </w:t>
      </w:r>
    </w:p>
    <w:p w14:paraId="4DAFD797"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If you used the XML layout option, the initial fetch is automatic. If you created the view with code, invoke the </w:t>
      </w:r>
      <w:r w:rsidRPr="0049609E">
        <w:rPr>
          <w:rFonts w:ascii="Palatino Linotype" w:hAnsi="Palatino Linotype"/>
          <w:i/>
          <w:sz w:val="22"/>
          <w:szCs w:val="22"/>
        </w:rPr>
        <w:t>update()</w:t>
      </w:r>
      <w:r w:rsidRPr="0049609E">
        <w:rPr>
          <w:rFonts w:ascii="Palatino Linotype" w:hAnsi="Palatino Linotype"/>
          <w:sz w:val="22"/>
          <w:szCs w:val="22"/>
        </w:rPr>
        <w:t xml:space="preserve"> method on it, as shown below:</w:t>
      </w:r>
    </w:p>
    <w:tbl>
      <w:tblPr>
        <w:tblW w:w="8545" w:type="dxa"/>
        <w:tblInd w:w="76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545"/>
      </w:tblGrid>
      <w:tr w:rsidR="0049609E" w:rsidRPr="0049609E" w14:paraId="70304339" w14:textId="77777777" w:rsidTr="0049609E">
        <w:tc>
          <w:tcPr>
            <w:tcW w:w="8545"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6DEEA3C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Update view to fetch first ad</w:t>
            </w:r>
          </w:p>
          <w:p w14:paraId="770E070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lang w:val="ru-RU"/>
              </w:rPr>
            </w:pPr>
            <w:r w:rsidRPr="0049609E">
              <w:rPr>
                <w:rFonts w:ascii="Calibri" w:eastAsia="Droid Sans Fallback" w:hAnsi="Calibri" w:cs="Courier New"/>
                <w:color w:val="000000"/>
                <w:sz w:val="20"/>
                <w:szCs w:val="20"/>
                <w:lang w:val="ru-RU"/>
              </w:rPr>
              <w:t>adView.update();</w:t>
            </w:r>
          </w:p>
        </w:tc>
      </w:tr>
    </w:tbl>
    <w:p w14:paraId="068FDE04"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From this point on, operation is identical whether the XML or code approach was used to create the ad view component. In particular, the </w:t>
      </w:r>
      <w:r w:rsidRPr="0049609E">
        <w:rPr>
          <w:rFonts w:ascii="Palatino Linotype" w:hAnsi="Palatino Linotype"/>
          <w:i/>
          <w:sz w:val="22"/>
          <w:szCs w:val="22"/>
        </w:rPr>
        <w:t>update()</w:t>
      </w:r>
      <w:r w:rsidRPr="0049609E">
        <w:rPr>
          <w:rFonts w:ascii="Palatino Linotype" w:hAnsi="Palatino Linotype"/>
          <w:sz w:val="22"/>
          <w:szCs w:val="22"/>
        </w:rPr>
        <w:t xml:space="preserve"> method can be invoked to download the initial ad content. The SDK itself does the rest of the work, including spawning threads to download ad content from the network without slowing down the UI, etc. The adserverView object can also be used to customize and manage other properties and behaviors as described in the SDK documentation.</w:t>
      </w:r>
    </w:p>
    <w:p w14:paraId="5845001D" w14:textId="77777777" w:rsid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After the initial ad content is displayed, you can continue to invoke the </w:t>
      </w:r>
      <w:r w:rsidRPr="0049609E">
        <w:rPr>
          <w:rFonts w:ascii="Palatino Linotype" w:hAnsi="Palatino Linotype"/>
          <w:i/>
          <w:sz w:val="22"/>
          <w:szCs w:val="22"/>
        </w:rPr>
        <w:t>update()</w:t>
      </w:r>
      <w:r w:rsidRPr="0049609E">
        <w:rPr>
          <w:rFonts w:ascii="Palatino Linotype" w:hAnsi="Palatino Linotype"/>
          <w:sz w:val="22"/>
          <w:szCs w:val="22"/>
        </w:rPr>
        <w:t xml:space="preserve"> method manually to refresh the ad content when desired; however, if you have defined a refresh interval as shown in the samples above, this is not necessary. The SDK sets a timer and will automatically download updated ad content for you based on the timer setting.</w:t>
      </w:r>
    </w:p>
    <w:p w14:paraId="157DF253" w14:textId="77777777" w:rsidR="004A7231" w:rsidRDefault="004A7231" w:rsidP="004A7231">
      <w:pPr>
        <w:pStyle w:val="Heading2"/>
      </w:pPr>
      <w:bookmarkStart w:id="100" w:name="_Toc457307215"/>
      <w:r>
        <w:t>Using Mediation for Banner ad serving</w:t>
      </w:r>
      <w:bookmarkEnd w:id="100"/>
    </w:p>
    <w:p w14:paraId="1BC62622" w14:textId="77777777" w:rsidR="004A7231" w:rsidRPr="00A63A79" w:rsidRDefault="004A7231" w:rsidP="004A7231">
      <w:pPr>
        <w:spacing w:before="120" w:after="120"/>
        <w:rPr>
          <w:rFonts w:ascii="Palatino Linotype" w:hAnsi="Palatino Linotype"/>
          <w:sz w:val="22"/>
          <w:szCs w:val="22"/>
        </w:rPr>
      </w:pPr>
      <w:r w:rsidRPr="00A63A79">
        <w:rPr>
          <w:rFonts w:ascii="Palatino Linotype" w:hAnsi="Palatino Linotype"/>
          <w:sz w:val="22"/>
          <w:szCs w:val="22"/>
        </w:rPr>
        <w:t>Publishers can use mediation support in Mocean SDK to integrate third party SDK as client side mediation for Banner ads. On receiving thirdparty response, application developer can get the required information from Mocean SDK to load and invoke third party SDK.</w:t>
      </w:r>
    </w:p>
    <w:p w14:paraId="1BB1A0E0" w14:textId="77777777" w:rsidR="004A7231" w:rsidRPr="00A63A79" w:rsidRDefault="004A7231" w:rsidP="004A7231">
      <w:pPr>
        <w:spacing w:before="120" w:after="120"/>
        <w:rPr>
          <w:rFonts w:ascii="Palatino Linotype" w:hAnsi="Palatino Linotype"/>
          <w:sz w:val="22"/>
          <w:szCs w:val="22"/>
        </w:rPr>
      </w:pPr>
      <w:r w:rsidRPr="00A63A79">
        <w:rPr>
          <w:rFonts w:ascii="Palatino Linotype" w:hAnsi="Palatino Linotype"/>
          <w:sz w:val="22"/>
          <w:szCs w:val="22"/>
        </w:rPr>
        <w:t>User can get parameters which are required to initialize thirdparty SDK in onReceivedThirdpartyRequest callback using getMediationData() method. The MASTMediationData object contains networkId, networkName, adUnitId and trackers.</w:t>
      </w:r>
    </w:p>
    <w:p w14:paraId="08755F89" w14:textId="77777777" w:rsidR="004A7231" w:rsidRPr="0049609E" w:rsidRDefault="004A7231" w:rsidP="004A7231">
      <w:pPr>
        <w:spacing w:before="120" w:after="120"/>
        <w:rPr>
          <w:rFonts w:ascii="Palatino Linotype" w:hAnsi="Palatino Linotype"/>
          <w:sz w:val="22"/>
          <w:szCs w:val="22"/>
        </w:rPr>
      </w:pPr>
    </w:p>
    <w:tbl>
      <w:tblPr>
        <w:tblW w:w="0" w:type="auto"/>
        <w:tblInd w:w="42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924"/>
      </w:tblGrid>
      <w:tr w:rsidR="004A7231" w:rsidRPr="0049609E" w14:paraId="6BF681D6" w14:textId="77777777" w:rsidTr="00F83E87">
        <w:tc>
          <w:tcPr>
            <w:tcW w:w="8924"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19DEBA0D"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public void onReceivedThirdPartyRequest (MASTAdView ad,</w:t>
            </w:r>
          </w:p>
          <w:p w14:paraId="10944FCE"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Map &lt; String, String &gt; properties, Map &lt; String, String &gt; parameters){ </w:t>
            </w:r>
          </w:p>
          <w:p w14:paraId="24C64577"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MASTMediationData mediationData = ad.getMediationData(); </w:t>
            </w:r>
          </w:p>
          <w:p w14:paraId="65639F79"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if(mediationData != null) { </w:t>
            </w:r>
          </w:p>
          <w:p w14:paraId="39E9DC78"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Indicates mediation response received from PubMatic ad server</w:t>
            </w:r>
          </w:p>
          <w:p w14:paraId="5BBBB691"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String adId = mediationData.getAdId(); </w:t>
            </w:r>
          </w:p>
          <w:p w14:paraId="4B57C3BF"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Use this adId as placementId for initializing third party SDK</w:t>
            </w:r>
          </w:p>
          <w:p w14:paraId="00FD65E2"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w:t>
            </w:r>
          </w:p>
          <w:p w14:paraId="143A4D5F"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else { </w:t>
            </w:r>
          </w:p>
          <w:p w14:paraId="1BB6E6D1"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mediationData=null indicates: mediation response received directly from mocean adserver */</w:t>
            </w:r>
          </w:p>
          <w:p w14:paraId="52C1B2D5" w14:textId="77777777" w:rsidR="004A7231" w:rsidRPr="0049609E"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w:t>
            </w:r>
          </w:p>
        </w:tc>
      </w:tr>
    </w:tbl>
    <w:p w14:paraId="18E7F3BA" w14:textId="77777777" w:rsidR="004A7231" w:rsidRPr="0049609E" w:rsidRDefault="004A7231" w:rsidP="0049609E">
      <w:pPr>
        <w:spacing w:before="120" w:after="120"/>
        <w:ind w:left="720"/>
        <w:rPr>
          <w:rFonts w:ascii="Palatino Linotype" w:hAnsi="Palatino Linotype"/>
          <w:sz w:val="22"/>
          <w:szCs w:val="22"/>
        </w:rPr>
      </w:pPr>
    </w:p>
    <w:p w14:paraId="6982230C" w14:textId="77777777" w:rsidR="00357425" w:rsidRDefault="00357425">
      <w:pPr>
        <w:keepLines w:val="0"/>
        <w:spacing w:before="0" w:after="0"/>
        <w:ind w:left="0"/>
        <w:rPr>
          <w:b/>
          <w:color w:val="0070C0"/>
          <w:kern w:val="28"/>
          <w:sz w:val="36"/>
          <w:szCs w:val="32"/>
        </w:rPr>
      </w:pPr>
      <w:bookmarkStart w:id="101" w:name="_Toc328415153"/>
      <w:bookmarkStart w:id="102" w:name="_Toc276729699"/>
      <w:bookmarkStart w:id="103" w:name="_Toc291762398"/>
      <w:bookmarkStart w:id="104" w:name="_Toc291762549"/>
      <w:bookmarkStart w:id="105" w:name="_Toc291762878"/>
      <w:bookmarkStart w:id="106" w:name="_Toc418595865"/>
      <w:bookmarkStart w:id="107" w:name="_Toc418604235"/>
      <w:bookmarkStart w:id="108" w:name="_Toc418607397"/>
      <w:bookmarkEnd w:id="101"/>
      <w:bookmarkEnd w:id="102"/>
      <w:r>
        <w:br w:type="page"/>
      </w:r>
    </w:p>
    <w:p w14:paraId="6A224F5F" w14:textId="5B1FAECF" w:rsidR="0049609E" w:rsidRPr="004C1667" w:rsidRDefault="0049609E" w:rsidP="004C1667">
      <w:pPr>
        <w:pStyle w:val="Heading2"/>
      </w:pPr>
      <w:bookmarkStart w:id="109" w:name="_Toc457307216"/>
      <w:r w:rsidRPr="00B46424">
        <w:t>Creating Interstitial Ad Vi</w:t>
      </w:r>
      <w:r w:rsidRPr="004C1667">
        <w:t>ew</w:t>
      </w:r>
      <w:bookmarkEnd w:id="103"/>
      <w:bookmarkEnd w:id="104"/>
      <w:bookmarkEnd w:id="105"/>
      <w:bookmarkEnd w:id="106"/>
      <w:bookmarkEnd w:id="107"/>
      <w:bookmarkEnd w:id="108"/>
      <w:bookmarkEnd w:id="109"/>
    </w:p>
    <w:p w14:paraId="414BCC7F"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Interstitial ads are full screen ads displayed at transition points in the application (for example when the app is launched, or when moving between screens, etc.) Interstitial ads always include a close button, and optionally can be configured to close automatically after some time has elapsed.</w:t>
      </w:r>
    </w:p>
    <w:p w14:paraId="13F10DF0"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Unlike banner ads, you do not need to add an interstitial view to a layout. Instead, you use the custom ad view </w:t>
      </w:r>
      <w:r w:rsidRPr="0049609E">
        <w:rPr>
          <w:rFonts w:ascii="Palatino Linotype" w:hAnsi="Palatino Linotype"/>
          <w:i/>
          <w:sz w:val="22"/>
          <w:szCs w:val="22"/>
        </w:rPr>
        <w:t>showInterstitial</w:t>
      </w:r>
      <w:r w:rsidRPr="0049609E">
        <w:rPr>
          <w:rFonts w:ascii="Palatino Linotype" w:hAnsi="Palatino Linotype"/>
          <w:sz w:val="22"/>
          <w:szCs w:val="22"/>
        </w:rPr>
        <w:t>() method, and the ad will pop up in front of your activity screens until dismissed. Because they don’t appear in layouts or need to be added to managers, you create interstitial ads in code exclusively, not with an XML definition as shown for banner ads above. An example of creating and displaying an interstitial ad in Java is shown below:</w:t>
      </w:r>
    </w:p>
    <w:tbl>
      <w:tblPr>
        <w:tblW w:w="9571" w:type="dxa"/>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9571"/>
      </w:tblGrid>
      <w:tr w:rsidR="0049609E" w:rsidRPr="0049609E" w14:paraId="237F72BE" w14:textId="77777777" w:rsidTr="0049609E">
        <w:tc>
          <w:tcPr>
            <w:tcW w:w="957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21B075F3" w14:textId="06D129E3" w:rsidR="0049609E" w:rsidRPr="0049609E" w:rsidRDefault="0049609E" w:rsidP="0049609E">
            <w:pPr>
              <w:keepLines w:val="0"/>
              <w:pageBreakBefore/>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Construct view using site and zone registered with </w:t>
            </w:r>
            <w:r w:rsidR="006C0108">
              <w:rPr>
                <w:rFonts w:ascii="Calibri" w:eastAsia="Droid Sans Fallback" w:hAnsi="Calibri" w:cs="Courier New"/>
                <w:color w:val="000000"/>
                <w:sz w:val="20"/>
                <w:szCs w:val="20"/>
              </w:rPr>
              <w:t>PubMatic</w:t>
            </w:r>
            <w:r w:rsidRPr="0049609E">
              <w:rPr>
                <w:rFonts w:ascii="Calibri" w:eastAsia="Droid Sans Fallback" w:hAnsi="Calibri" w:cs="Courier New"/>
                <w:color w:val="000000"/>
                <w:sz w:val="20"/>
                <w:szCs w:val="20"/>
              </w:rPr>
              <w:t xml:space="preserve"> ui</w:t>
            </w:r>
          </w:p>
          <w:p w14:paraId="09A9A2E1"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i/>
                <w:color w:val="000000"/>
                <w:sz w:val="20"/>
                <w:szCs w:val="20"/>
              </w:rPr>
            </w:pPr>
            <w:r w:rsidRPr="000E3151">
              <w:rPr>
                <w:rFonts w:ascii="Calibri" w:eastAsia="Droid Sans Fallback" w:hAnsi="Calibri" w:cs="Courier New"/>
                <w:color w:val="000000"/>
                <w:sz w:val="20"/>
                <w:szCs w:val="20"/>
              </w:rPr>
              <w:t>int</w:t>
            </w:r>
            <w:r w:rsidRPr="0049609E">
              <w:rPr>
                <w:rFonts w:ascii="Calibri" w:eastAsia="Droid Sans Fallback" w:hAnsi="Calibri" w:cs="Courier New"/>
                <w:color w:val="000000"/>
                <w:sz w:val="20"/>
                <w:szCs w:val="20"/>
              </w:rPr>
              <w:t xml:space="preserve"> myInterstitialZone = xxxxxx;  // </w:t>
            </w:r>
            <w:r w:rsidRPr="0049609E">
              <w:rPr>
                <w:rFonts w:ascii="Calibri" w:eastAsia="Droid Sans Fallback" w:hAnsi="Calibri" w:cs="Courier New"/>
                <w:i/>
                <w:color w:val="000000"/>
                <w:sz w:val="20"/>
                <w:szCs w:val="20"/>
              </w:rPr>
              <w:t>sample, see description above</w:t>
            </w:r>
          </w:p>
          <w:p w14:paraId="4BDA3CAC" w14:textId="77777777" w:rsidR="0049609E" w:rsidRPr="0049609E" w:rsidRDefault="0049609E" w:rsidP="0049609E">
            <w:pPr>
              <w:keepLines w:val="0"/>
              <w:pageBreakBefore/>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boolean isInterstitial = true;</w:t>
            </w:r>
          </w:p>
          <w:p w14:paraId="0E566F6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MASTAdView interstitialView =</w:t>
            </w:r>
          </w:p>
          <w:p w14:paraId="24FC588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new MASTAdView(this, isInterstitial);</w:t>
            </w:r>
          </w:p>
          <w:p w14:paraId="7FDCD68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5620098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the zone</w:t>
            </w:r>
          </w:p>
          <w:p w14:paraId="261AA1A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interstitialView.setZone(myInterstitialZone);</w:t>
            </w:r>
          </w:p>
          <w:p w14:paraId="66B8C8E1"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59FF3C9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Update view to fetch first ad</w:t>
            </w:r>
          </w:p>
          <w:p w14:paraId="2FC3AF4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interstitialView.update();</w:t>
            </w:r>
          </w:p>
          <w:p w14:paraId="012791B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660D839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Show ad; will pop up in front of app screens</w:t>
            </w:r>
          </w:p>
          <w:p w14:paraId="2F7E834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lang w:val="ru-RU"/>
              </w:rPr>
              <w:t>interstitialView.show</w:t>
            </w:r>
            <w:r w:rsidRPr="0049609E">
              <w:rPr>
                <w:rFonts w:ascii="Calibri" w:eastAsia="Droid Sans Fallback" w:hAnsi="Calibri" w:cs="Courier New"/>
                <w:color w:val="000000"/>
                <w:sz w:val="20"/>
                <w:szCs w:val="20"/>
              </w:rPr>
              <w:t>Interstitial();</w:t>
            </w:r>
          </w:p>
        </w:tc>
      </w:tr>
    </w:tbl>
    <w:p w14:paraId="6B61BA16"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And visually, here is what the user might actually see when the ad is displayed:</w:t>
      </w:r>
    </w:p>
    <w:p w14:paraId="1F2CE0BF" w14:textId="77777777" w:rsidR="0049609E" w:rsidRPr="0049609E" w:rsidRDefault="0049609E" w:rsidP="0049609E">
      <w:pPr>
        <w:spacing w:before="240" w:after="0"/>
        <w:ind w:left="714" w:hanging="357"/>
        <w:jc w:val="center"/>
        <w:rPr>
          <w:rFonts w:ascii="Palatino Linotype" w:hAnsi="Palatino Linotype"/>
          <w:sz w:val="22"/>
        </w:rPr>
      </w:pPr>
      <w:r w:rsidRPr="0049609E">
        <w:rPr>
          <w:rFonts w:ascii="Palatino Linotype" w:hAnsi="Palatino Linotype"/>
          <w:noProof/>
          <w:sz w:val="22"/>
        </w:rPr>
        <w:drawing>
          <wp:inline distT="0" distB="0" distL="0" distR="0" wp14:anchorId="70E55627" wp14:editId="2926F9C0">
            <wp:extent cx="2569845" cy="4114800"/>
            <wp:effectExtent l="0" t="0" r="0" b="0"/>
            <wp:docPr id="22" name="Picture" descr="Interst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Interstitial.png"/>
                    <pic:cNvPicPr>
                      <a:picLocks noChangeAspect="1" noChangeArrowheads="1"/>
                    </pic:cNvPicPr>
                  </pic:nvPicPr>
                  <pic:blipFill>
                    <a:blip r:embed="rId20"/>
                    <a:stretch>
                      <a:fillRect/>
                    </a:stretch>
                  </pic:blipFill>
                  <pic:spPr bwMode="auto">
                    <a:xfrm>
                      <a:off x="0" y="0"/>
                      <a:ext cx="2569845" cy="4114800"/>
                    </a:xfrm>
                    <a:prstGeom prst="rect">
                      <a:avLst/>
                    </a:prstGeom>
                    <a:noFill/>
                    <a:ln w="9525">
                      <a:noFill/>
                      <a:miter lim="800000"/>
                      <a:headEnd/>
                      <a:tailEnd/>
                    </a:ln>
                  </pic:spPr>
                </pic:pic>
              </a:graphicData>
            </a:graphic>
          </wp:inline>
        </w:drawing>
      </w:r>
    </w:p>
    <w:p w14:paraId="17B6B184" w14:textId="45585E0B" w:rsidR="0049609E" w:rsidRPr="0049609E" w:rsidRDefault="0049609E" w:rsidP="0049609E">
      <w:pPr>
        <w:keepLines w:val="0"/>
        <w:suppressAutoHyphens/>
        <w:spacing w:before="0"/>
        <w:ind w:left="0"/>
        <w:jc w:val="center"/>
        <w:rPr>
          <w:rFonts w:ascii="Calibri" w:eastAsia="Droid Sans Fallback" w:hAnsi="Calibri" w:cs="Calibri"/>
          <w:bCs/>
          <w:i/>
          <w:sz w:val="20"/>
          <w:szCs w:val="18"/>
        </w:rPr>
      </w:pPr>
    </w:p>
    <w:p w14:paraId="56C4DC49"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Note that the basics of creating an interstitial ad view are the same as for a banner ad. There are two significant differences:</w:t>
      </w:r>
    </w:p>
    <w:p w14:paraId="5943B35C"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t>The interstitial is presented as a full screen dialog.</w:t>
      </w:r>
    </w:p>
    <w:p w14:paraId="1544BE45"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t xml:space="preserve">The </w:t>
      </w:r>
      <w:r w:rsidRPr="0049609E">
        <w:rPr>
          <w:rFonts w:ascii="Palatino Linotype" w:hAnsi="Palatino Linotype"/>
          <w:i/>
          <w:sz w:val="22"/>
        </w:rPr>
        <w:t xml:space="preserve">showInterstitial() </w:t>
      </w:r>
      <w:r w:rsidRPr="0049609E">
        <w:rPr>
          <w:rFonts w:ascii="Palatino Linotype" w:hAnsi="Palatino Linotype"/>
          <w:sz w:val="22"/>
        </w:rPr>
        <w:t>method is used to display the ad instead of adding the view to a manager along with other content on screen as seen in the banner example above.</w:t>
      </w:r>
    </w:p>
    <w:p w14:paraId="09441B7C"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Note that these examples show a small set of the properties that developers can use to customize the appearance and behavior of the ad view. Please refer to Samples application for example of implementations. </w:t>
      </w:r>
    </w:p>
    <w:p w14:paraId="14DF234A" w14:textId="5D07CE32" w:rsidR="0049609E" w:rsidRPr="004C1667" w:rsidRDefault="0049609E" w:rsidP="004C1667">
      <w:pPr>
        <w:pStyle w:val="Heading2"/>
      </w:pPr>
      <w:bookmarkStart w:id="110" w:name="_Toc276729701"/>
      <w:bookmarkStart w:id="111" w:name="_Toc291762399"/>
      <w:bookmarkStart w:id="112" w:name="_Toc291762550"/>
      <w:bookmarkStart w:id="113" w:name="_Toc291762879"/>
      <w:bookmarkStart w:id="114" w:name="_Toc418595866"/>
      <w:bookmarkStart w:id="115" w:name="_Toc418604236"/>
      <w:bookmarkStart w:id="116" w:name="_Toc418607398"/>
      <w:bookmarkStart w:id="117" w:name="_Toc457307217"/>
      <w:r w:rsidRPr="004C1667">
        <w:t>Handling Rotation Changes</w:t>
      </w:r>
      <w:bookmarkEnd w:id="110"/>
      <w:r w:rsidRPr="004C1667">
        <w:t xml:space="preserve"> for Banner ads</w:t>
      </w:r>
      <w:bookmarkEnd w:id="111"/>
      <w:bookmarkEnd w:id="112"/>
      <w:bookmarkEnd w:id="113"/>
      <w:bookmarkEnd w:id="114"/>
      <w:bookmarkEnd w:id="115"/>
      <w:bookmarkEnd w:id="116"/>
      <w:bookmarkEnd w:id="117"/>
    </w:p>
    <w:p w14:paraId="4F598D0C"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By default, when certain configuration changes (such as screen orientation and/or physical keyboard availability) occur, Android restarts the current activity (by invoking the </w:t>
      </w:r>
      <w:r w:rsidRPr="0049609E">
        <w:rPr>
          <w:rFonts w:ascii="Palatino Linotype" w:hAnsi="Palatino Linotype"/>
          <w:i/>
          <w:sz w:val="22"/>
          <w:szCs w:val="22"/>
        </w:rPr>
        <w:t>onDestroy()</w:t>
      </w:r>
      <w:r w:rsidRPr="0049609E">
        <w:rPr>
          <w:rFonts w:ascii="Palatino Linotype" w:hAnsi="Palatino Linotype"/>
          <w:sz w:val="22"/>
          <w:szCs w:val="22"/>
        </w:rPr>
        <w:t xml:space="preserve"> and then </w:t>
      </w:r>
      <w:r w:rsidRPr="0049609E">
        <w:rPr>
          <w:rFonts w:ascii="Palatino Linotype" w:hAnsi="Palatino Linotype"/>
          <w:i/>
          <w:sz w:val="22"/>
          <w:szCs w:val="22"/>
        </w:rPr>
        <w:t xml:space="preserve">onCreate() </w:t>
      </w:r>
      <w:r w:rsidRPr="0049609E">
        <w:rPr>
          <w:rFonts w:ascii="Palatino Linotype" w:hAnsi="Palatino Linotype"/>
          <w:sz w:val="22"/>
          <w:szCs w:val="22"/>
        </w:rPr>
        <w:t xml:space="preserve">methods). This will typically cause a full reload of all resources, and a refresh of screen content, including the ad view.  </w:t>
      </w:r>
    </w:p>
    <w:p w14:paraId="3984E3EB"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Sometimes this complete restart is not desired, and application developers override the default behavior so that only those resources which actually need to be reloaded do so. Consult the Android developer documentation for more information about the general approach to handling configuration changes; this specific topic is addressed here:</w:t>
      </w:r>
    </w:p>
    <w:p w14:paraId="3A28910D" w14:textId="77777777" w:rsidR="0049609E" w:rsidRPr="0049609E" w:rsidRDefault="004465ED" w:rsidP="0049609E">
      <w:pPr>
        <w:spacing w:before="120" w:after="120"/>
        <w:rPr>
          <w:rFonts w:ascii="Palatino Linotype" w:hAnsi="Palatino Linotype"/>
          <w:sz w:val="22"/>
          <w:szCs w:val="22"/>
        </w:rPr>
      </w:pPr>
      <w:hyperlink r:id="rId21">
        <w:r w:rsidR="0049609E" w:rsidRPr="0049609E">
          <w:rPr>
            <w:rFonts w:ascii="Palatino Linotype" w:hAnsi="Palatino Linotype"/>
            <w:color w:val="0000FF"/>
            <w:sz w:val="22"/>
            <w:szCs w:val="22"/>
            <w:u w:val="single"/>
            <w:lang w:val="uz-Cyrl-UZ" w:eastAsia="uz-Cyrl-UZ" w:bidi="uz-Cyrl-UZ"/>
          </w:rPr>
          <w:t>http://developer.android.com/guide/topics/resources/runtime-changes.html</w:t>
        </w:r>
      </w:hyperlink>
    </w:p>
    <w:p w14:paraId="41518207"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Depending on your UI layout, it is common for the ad view to be one of the elements which SHOULD be reloaded after a screen orientation change (and/or the related physical keyboard change as well.) For example, using our sample layout from section 3 above, the banner ad is mean to use the full width of the screen. After the screen rotates, it is desirable to request a new ad that will better fit into the available space can be displayed (for example, if the ad started off in 480x800 vertical orientation, and then rotates, the width is now 800 and the server might have an ad available that is better suited for this display size.) An example of an app showing different ads in portrait and landscape view is shown in the figures below.</w:t>
      </w:r>
    </w:p>
    <w:p w14:paraId="6EF62C5E"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The following value is recommended for the activity tag configChanges attribute in the manifest for activities that will contain MASTAdView instances:</w:t>
      </w:r>
      <w:r w:rsidRPr="0049609E">
        <w:rPr>
          <w:rFonts w:ascii="Palatino Linotype" w:hAnsi="Palatino Linotype"/>
          <w:sz w:val="22"/>
          <w:szCs w:val="22"/>
        </w:rPr>
        <w:br/>
        <w:t>keyboardHidden|orientation|screenSize</w:t>
      </w:r>
    </w:p>
    <w:tbl>
      <w:tblPr>
        <w:tblW w:w="0" w:type="auto"/>
        <w:tblBorders>
          <w:top w:val="nil"/>
          <w:left w:val="nil"/>
          <w:bottom w:val="nil"/>
          <w:right w:val="nil"/>
          <w:insideH w:val="nil"/>
          <w:insideV w:val="nil"/>
        </w:tblBorders>
        <w:tblLook w:val="04A0" w:firstRow="1" w:lastRow="0" w:firstColumn="1" w:lastColumn="0" w:noHBand="0" w:noVBand="1"/>
      </w:tblPr>
      <w:tblGrid>
        <w:gridCol w:w="9355"/>
      </w:tblGrid>
      <w:tr w:rsidR="0049609E" w:rsidRPr="0049609E" w14:paraId="22C64DC6" w14:textId="77777777" w:rsidTr="0049609E">
        <w:tc>
          <w:tcPr>
            <w:tcW w:w="9355" w:type="dxa"/>
            <w:tcBorders>
              <w:top w:val="nil"/>
              <w:left w:val="nil"/>
              <w:bottom w:val="nil"/>
              <w:right w:val="nil"/>
            </w:tcBorders>
            <w:shd w:val="clear" w:color="auto" w:fill="FFFFFF"/>
          </w:tcPr>
          <w:p w14:paraId="75110C94" w14:textId="04A8573C" w:rsidR="0049609E" w:rsidRPr="0049609E" w:rsidRDefault="0049609E" w:rsidP="0049609E">
            <w:pPr>
              <w:keepNext/>
              <w:keepLines w:val="0"/>
              <w:suppressAutoHyphens/>
              <w:spacing w:before="0" w:after="0" w:line="276" w:lineRule="auto"/>
              <w:ind w:left="0"/>
              <w:contextualSpacing/>
              <w:rPr>
                <w:rFonts w:ascii="Calibri" w:eastAsia="Droid Sans Fallback" w:hAnsi="Calibri" w:cs="Calibri"/>
                <w:sz w:val="22"/>
                <w:szCs w:val="22"/>
                <w:lang w:val="ru-RU"/>
              </w:rPr>
            </w:pPr>
            <w:r w:rsidRPr="0049609E">
              <w:rPr>
                <w:rFonts w:ascii="Calibri" w:eastAsia="Droid Sans Fallback" w:hAnsi="Calibri" w:cs="Calibri"/>
                <w:noProof/>
                <w:sz w:val="22"/>
                <w:szCs w:val="22"/>
              </w:rPr>
              <w:drawing>
                <wp:anchor distT="0" distB="0" distL="114300" distR="114300" simplePos="0" relativeHeight="251667456" behindDoc="0" locked="0" layoutInCell="1" allowOverlap="1" wp14:anchorId="5747FDA9" wp14:editId="7FDB1E19">
                  <wp:simplePos x="0" y="0"/>
                  <wp:positionH relativeFrom="margin">
                    <wp:posOffset>2570480</wp:posOffset>
                  </wp:positionH>
                  <wp:positionV relativeFrom="margin">
                    <wp:posOffset>646430</wp:posOffset>
                  </wp:positionV>
                  <wp:extent cx="3201035" cy="1796415"/>
                  <wp:effectExtent l="0" t="0" r="0" b="0"/>
                  <wp:wrapSquare wrapText="bothSides"/>
                  <wp:docPr id="23" name="Picture" descr="Screenshot_2012-06-14-14-3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Screenshot_2012-06-14-14-34-30.png"/>
                          <pic:cNvPicPr>
                            <a:picLocks noChangeAspect="1" noChangeArrowheads="1"/>
                          </pic:cNvPicPr>
                        </pic:nvPicPr>
                        <pic:blipFill>
                          <a:blip r:embed="rId22"/>
                          <a:stretch>
                            <a:fillRect/>
                          </a:stretch>
                        </pic:blipFill>
                        <pic:spPr bwMode="auto">
                          <a:xfrm>
                            <a:off x="0" y="0"/>
                            <a:ext cx="3201035" cy="1796415"/>
                          </a:xfrm>
                          <a:prstGeom prst="rect">
                            <a:avLst/>
                          </a:prstGeom>
                          <a:noFill/>
                          <a:ln w="9525">
                            <a:noFill/>
                            <a:miter lim="800000"/>
                            <a:headEnd/>
                            <a:tailEnd/>
                          </a:ln>
                        </pic:spPr>
                      </pic:pic>
                    </a:graphicData>
                  </a:graphic>
                </wp:anchor>
              </w:drawing>
            </w:r>
            <w:r w:rsidRPr="0049609E">
              <w:rPr>
                <w:rFonts w:ascii="Calibri" w:eastAsia="Droid Sans Fallback" w:hAnsi="Calibri" w:cs="Calibri"/>
                <w:noProof/>
                <w:sz w:val="22"/>
                <w:szCs w:val="22"/>
              </w:rPr>
              <w:drawing>
                <wp:inline distT="0" distB="0" distL="0" distR="0" wp14:anchorId="2D8F1BC0" wp14:editId="49275617">
                  <wp:extent cx="2286000" cy="4080510"/>
                  <wp:effectExtent l="0" t="0" r="0" b="0"/>
                  <wp:docPr id="24" name="Picture" descr="Screenshot_2012-06-14-14-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Screenshot_2012-06-14-14-21-33.png"/>
                          <pic:cNvPicPr>
                            <a:picLocks noChangeAspect="1" noChangeArrowheads="1"/>
                          </pic:cNvPicPr>
                        </pic:nvPicPr>
                        <pic:blipFill>
                          <a:blip r:embed="rId23"/>
                          <a:stretch>
                            <a:fillRect/>
                          </a:stretch>
                        </pic:blipFill>
                        <pic:spPr bwMode="auto">
                          <a:xfrm>
                            <a:off x="0" y="0"/>
                            <a:ext cx="2286000" cy="4080510"/>
                          </a:xfrm>
                          <a:prstGeom prst="rect">
                            <a:avLst/>
                          </a:prstGeom>
                          <a:noFill/>
                          <a:ln>
                            <a:noFill/>
                          </a:ln>
                        </pic:spPr>
                      </pic:pic>
                    </a:graphicData>
                  </a:graphic>
                </wp:inline>
              </w:drawing>
            </w:r>
          </w:p>
          <w:p w14:paraId="2A1C827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bCs/>
                <w:i/>
                <w:sz w:val="20"/>
                <w:szCs w:val="18"/>
              </w:rPr>
            </w:pPr>
          </w:p>
        </w:tc>
      </w:tr>
    </w:tbl>
    <w:p w14:paraId="2CA27B66"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If you have followed the Android developer documentation referenced above, you will have added a </w:t>
      </w:r>
      <w:r w:rsidRPr="0049609E">
        <w:rPr>
          <w:rFonts w:ascii="Palatino Linotype" w:hAnsi="Palatino Linotype"/>
          <w:i/>
          <w:sz w:val="22"/>
          <w:szCs w:val="22"/>
        </w:rPr>
        <w:t>configChanges</w:t>
      </w:r>
      <w:r w:rsidRPr="0049609E">
        <w:rPr>
          <w:rFonts w:ascii="Palatino Linotype" w:hAnsi="Palatino Linotype"/>
          <w:sz w:val="22"/>
          <w:szCs w:val="22"/>
        </w:rPr>
        <w:t xml:space="preserve"> property to the activity definition in your project manifest, and implemented the </w:t>
      </w:r>
      <w:r w:rsidRPr="0049609E">
        <w:rPr>
          <w:rFonts w:ascii="Palatino Linotype" w:hAnsi="Palatino Linotype"/>
          <w:i/>
          <w:sz w:val="22"/>
          <w:szCs w:val="22"/>
        </w:rPr>
        <w:t>onConfigurationChanged()</w:t>
      </w:r>
      <w:r w:rsidRPr="0049609E">
        <w:rPr>
          <w:rFonts w:ascii="Palatino Linotype" w:hAnsi="Palatino Linotype"/>
          <w:sz w:val="22"/>
          <w:szCs w:val="22"/>
        </w:rPr>
        <w:t xml:space="preserve"> method in your java activity source code.</w:t>
      </w:r>
    </w:p>
    <w:p w14:paraId="7064C30E"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See the Samples/OrientationSamples project for the means to detect the orientation ad and automatically update the MASTAdView instance after it’s layout is complete so the ad request size matches the new orientation layout size.</w:t>
      </w:r>
    </w:p>
    <w:p w14:paraId="649BE978" w14:textId="0F7E48C1" w:rsidR="0049609E" w:rsidRPr="004C1667" w:rsidRDefault="0049609E" w:rsidP="004C1667">
      <w:pPr>
        <w:pStyle w:val="Heading2"/>
      </w:pPr>
      <w:bookmarkStart w:id="118" w:name="_Toc328415156"/>
      <w:bookmarkStart w:id="119" w:name="_Toc276729702"/>
      <w:bookmarkStart w:id="120" w:name="_Toc291762400"/>
      <w:bookmarkStart w:id="121" w:name="_Toc291762551"/>
      <w:bookmarkStart w:id="122" w:name="_Toc291762880"/>
      <w:bookmarkStart w:id="123" w:name="_Toc418595867"/>
      <w:bookmarkStart w:id="124" w:name="_Toc418604237"/>
      <w:bookmarkStart w:id="125" w:name="_Toc418607399"/>
      <w:bookmarkStart w:id="126" w:name="_Toc457307218"/>
      <w:bookmarkEnd w:id="118"/>
      <w:bookmarkEnd w:id="119"/>
      <w:r w:rsidRPr="004C1667">
        <w:t>Detecting Ad Load Failures</w:t>
      </w:r>
      <w:bookmarkEnd w:id="120"/>
      <w:bookmarkEnd w:id="121"/>
      <w:bookmarkEnd w:id="122"/>
      <w:bookmarkEnd w:id="123"/>
      <w:bookmarkEnd w:id="124"/>
      <w:bookmarkEnd w:id="125"/>
      <w:bookmarkEnd w:id="126"/>
    </w:p>
    <w:p w14:paraId="4C588453"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Sometimes a developer might want to take a special action if no ad is available that satisfies the current constraints sent to the mobile ad server. This might occur if a particular ad type or minimum size was requested, and no matching ad is available. This could also happen if all ads scheduled for the requested zone have reach the maximum daily or monthly cap.</w:t>
      </w:r>
    </w:p>
    <w:p w14:paraId="7AD934EC"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The SDK includes an optional </w:t>
      </w:r>
      <w:r w:rsidRPr="0049609E">
        <w:rPr>
          <w:rFonts w:ascii="Palatino Linotype" w:hAnsi="Palatino Linotype"/>
          <w:i/>
          <w:sz w:val="22"/>
          <w:szCs w:val="22"/>
        </w:rPr>
        <w:t xml:space="preserve">MASTAdViewDelegate.RequestListener </w:t>
      </w:r>
      <w:r w:rsidRPr="0049609E">
        <w:rPr>
          <w:rFonts w:ascii="Palatino Linotype" w:hAnsi="Palatino Linotype"/>
          <w:sz w:val="22"/>
          <w:szCs w:val="22"/>
        </w:rPr>
        <w:t>interface which applications can implement to receive notifications when download related ad events occur. This interface includes four methods as follows:</w:t>
      </w:r>
    </w:p>
    <w:p w14:paraId="79D03A97"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r w:rsidRPr="0049609E">
        <w:rPr>
          <w:rFonts w:ascii="Palatino Linotype" w:hAnsi="Palatino Linotype"/>
          <w:i/>
          <w:sz w:val="22"/>
        </w:rPr>
        <w:t>onReceivedAd()</w:t>
      </w:r>
      <w:r w:rsidRPr="0049609E">
        <w:rPr>
          <w:rFonts w:ascii="Palatino Linotype" w:hAnsi="Palatino Linotype"/>
          <w:sz w:val="22"/>
        </w:rPr>
        <w:t xml:space="preserve"> which is invoked when the ad content is inserted into a view for display.</w:t>
      </w:r>
    </w:p>
    <w:p w14:paraId="4464B29C"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r w:rsidRPr="0049609E">
        <w:rPr>
          <w:rFonts w:ascii="Palatino Linotype" w:hAnsi="Palatino Linotype"/>
          <w:i/>
          <w:sz w:val="22"/>
        </w:rPr>
        <w:t>onFailedToReceiveAd()</w:t>
      </w:r>
      <w:r w:rsidRPr="0049609E">
        <w:rPr>
          <w:rFonts w:ascii="Palatino Linotype" w:hAnsi="Palatino Linotype"/>
          <w:sz w:val="22"/>
        </w:rPr>
        <w:t xml:space="preserve"> which is invoked if downloading ad content fails for any reason.</w:t>
      </w:r>
      <w:bookmarkStart w:id="127" w:name="_Toc276729700"/>
    </w:p>
    <w:p w14:paraId="6624D8F8"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The </w:t>
      </w:r>
      <w:r w:rsidRPr="0049609E">
        <w:rPr>
          <w:rFonts w:ascii="Palatino Linotype" w:hAnsi="Palatino Linotype"/>
          <w:i/>
          <w:sz w:val="22"/>
          <w:szCs w:val="22"/>
        </w:rPr>
        <w:t xml:space="preserve">onFailedToReceiveAd </w:t>
      </w:r>
      <w:r w:rsidRPr="0049609E">
        <w:rPr>
          <w:rFonts w:ascii="Palatino Linotype" w:hAnsi="Palatino Linotype"/>
          <w:sz w:val="22"/>
          <w:szCs w:val="22"/>
        </w:rPr>
        <w:t>() method will be invoked if no ad is received from the ad server. An example implementation of this interface which shows how to detect this condition is as follows:</w:t>
      </w:r>
    </w:p>
    <w:tbl>
      <w:tblPr>
        <w:tblW w:w="0" w:type="auto"/>
        <w:tblInd w:w="42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924"/>
      </w:tblGrid>
      <w:tr w:rsidR="0049609E" w:rsidRPr="0049609E" w14:paraId="75782661" w14:textId="77777777" w:rsidTr="0049609E">
        <w:tc>
          <w:tcPr>
            <w:tcW w:w="8924"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2EA49B2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adView.setRequestListener(new MASTAdViewDelegate.RequestListener() </w:t>
            </w:r>
          </w:p>
          <w:p w14:paraId="7BE1FB9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@Override</w:t>
            </w:r>
          </w:p>
          <w:p w14:paraId="277CCAEF"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t>public void onFailedToReceiveAd(final MASTAdView adView, Exception ex) {</w:t>
            </w:r>
          </w:p>
          <w:p w14:paraId="798203F8"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runOnUiThread(new Runnable() {@Override</w:t>
            </w:r>
          </w:p>
          <w:p w14:paraId="0BDF366F"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public void run() {</w:t>
            </w:r>
          </w:p>
          <w:p w14:paraId="0D38053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adView.setVisibility(View.GONE);</w:t>
            </w:r>
          </w:p>
          <w:p w14:paraId="392BB32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w:t>
            </w:r>
          </w:p>
          <w:p w14:paraId="5C84487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w:t>
            </w:r>
          </w:p>
          <w:p w14:paraId="59DCD5A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t>}</w:t>
            </w:r>
          </w:p>
          <w:p w14:paraId="07FD01AC"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t>// … other listener methods here …</w:t>
            </w:r>
          </w:p>
          <w:p w14:paraId="1035D81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2"/>
                <w:szCs w:val="22"/>
              </w:rPr>
            </w:pPr>
          </w:p>
          <w:p w14:paraId="7CAF8B1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w:t>
            </w:r>
          </w:p>
        </w:tc>
      </w:tr>
    </w:tbl>
    <w:p w14:paraId="41C93326" w14:textId="77777777" w:rsidR="004A7231" w:rsidRDefault="004A7231" w:rsidP="004A7231">
      <w:pPr>
        <w:pStyle w:val="Body"/>
      </w:pPr>
      <w:bookmarkStart w:id="128" w:name="_Toc291762401"/>
      <w:bookmarkStart w:id="129" w:name="_Toc291762552"/>
      <w:bookmarkStart w:id="130" w:name="_Toc291762881"/>
      <w:bookmarkStart w:id="131" w:name="_Toc418595868"/>
      <w:bookmarkStart w:id="132" w:name="_Toc418604238"/>
      <w:bookmarkStart w:id="133" w:name="_Toc418607400"/>
    </w:p>
    <w:p w14:paraId="361C3761" w14:textId="77777777" w:rsidR="00DE3833" w:rsidRDefault="00DE3833" w:rsidP="00DE3833">
      <w:pPr>
        <w:pStyle w:val="Heading2"/>
      </w:pPr>
      <w:bookmarkStart w:id="134" w:name="_Toc16"/>
      <w:bookmarkStart w:id="135" w:name="_Toc457307219"/>
      <w:r>
        <w:t>Customize View Appearance</w:t>
      </w:r>
      <w:bookmarkEnd w:id="134"/>
      <w:bookmarkEnd w:id="135"/>
    </w:p>
    <w:p w14:paraId="73856185" w14:textId="77777777" w:rsidR="00DE3833" w:rsidRDefault="00DE3833" w:rsidP="00DE3833">
      <w:pPr>
        <w:pStyle w:val="BodyA"/>
      </w:pPr>
      <w:r>
        <w:t xml:space="preserve">Ad links are opened in default browser of device by default.  To enable the internal browser call the </w:t>
      </w:r>
      <w:r w:rsidRPr="00456B93">
        <w:rPr>
          <w:i/>
        </w:rPr>
        <w:t>setUseInternalBrowser(true)</w:t>
      </w:r>
      <w:r>
        <w:t xml:space="preserve"> over an instance of </w:t>
      </w:r>
      <w:r w:rsidRPr="00456B93">
        <w:rPr>
          <w:i/>
        </w:rPr>
        <w:t>MASTAdView</w:t>
      </w:r>
      <w:r>
        <w:t xml:space="preserve"> class.</w:t>
      </w:r>
    </w:p>
    <w:p w14:paraId="5EFB30FD" w14:textId="77777777" w:rsidR="00DE3833" w:rsidRDefault="00DE3833" w:rsidP="00DE3833">
      <w:pPr>
        <w:pStyle w:val="BodyA"/>
      </w:pPr>
      <w:r>
        <w:t>Default View customization such as animation, background color, orientation/sizing masks, etc. can be used on the MASTAdView.</w:t>
      </w:r>
    </w:p>
    <w:p w14:paraId="6593358C" w14:textId="77777777" w:rsidR="00DE3833" w:rsidRDefault="00DE3833" w:rsidP="00DE3833">
      <w:pPr>
        <w:pStyle w:val="BodyA"/>
      </w:pPr>
      <w:r>
        <w:t>The MASTAdView instance allows direct access to the ad content container views.  These views can be customized but should not have properties adjusted that would affect their behavior in the MASTAdView view.</w:t>
      </w:r>
    </w:p>
    <w:p w14:paraId="5B7A1B51" w14:textId="77777777" w:rsidR="00DE3833" w:rsidRDefault="00DE3833" w:rsidP="00DE3833">
      <w:pPr>
        <w:pStyle w:val="Heading2"/>
      </w:pPr>
      <w:bookmarkStart w:id="136" w:name="_Toc17"/>
      <w:bookmarkStart w:id="137" w:name="_Toc457307220"/>
      <w:r>
        <w:t>Customize Ad Network Properties</w:t>
      </w:r>
      <w:bookmarkEnd w:id="136"/>
      <w:bookmarkEnd w:id="137"/>
    </w:p>
    <w:p w14:paraId="7676DBFF" w14:textId="77777777" w:rsidR="00DE3833" w:rsidRDefault="00DE3833" w:rsidP="00DE3833">
      <w:pPr>
        <w:pStyle w:val="BodyA"/>
      </w:pPr>
      <w:r>
        <w:t>By default the Mocean ad network is used.  To use a different network call the setAdNetworkURL() with the URL of the desired network.  The network is expected to follow the same interface and implementation as the Mocean ad network.</w:t>
      </w:r>
    </w:p>
    <w:p w14:paraId="48E2C337" w14:textId="77777777" w:rsidR="00DE3833" w:rsidRDefault="00DE3833" w:rsidP="00DE3833">
      <w:pPr>
        <w:pStyle w:val="BodyA"/>
        <w:rPr>
          <w:rStyle w:val="None"/>
          <w:u w:val="single"/>
        </w:rPr>
      </w:pPr>
      <w:r>
        <w:t xml:space="preserve">To supply additional or custom parameters call addAdRequestCustomParameter() or addCustomParams().  All parameter keys and values must be String type.  The ad request parameters can be found here: </w:t>
      </w:r>
      <w:hyperlink r:id="rId24" w:history="1">
        <w:r>
          <w:rPr>
            <w:rStyle w:val="Hyperlink3"/>
          </w:rPr>
          <w:t>http://developer.moceanmobile.com/Mocean_Ad_Request_API</w:t>
        </w:r>
      </w:hyperlink>
    </w:p>
    <w:p w14:paraId="3E67FF4E" w14:textId="77777777" w:rsidR="00DE3833" w:rsidRDefault="00DE3833" w:rsidP="00DE3833">
      <w:pPr>
        <w:pStyle w:val="Heading2"/>
      </w:pPr>
      <w:bookmarkStart w:id="138" w:name="_Toc18"/>
      <w:bookmarkStart w:id="139" w:name="_Toc457307221"/>
      <w:r>
        <w:t>Location Detection</w:t>
      </w:r>
      <w:bookmarkEnd w:id="138"/>
      <w:bookmarkEnd w:id="139"/>
    </w:p>
    <w:p w14:paraId="36BA2383" w14:textId="77777777" w:rsidR="00DE3833" w:rsidRDefault="00DE3833" w:rsidP="00DE3833">
      <w:pPr>
        <w:pStyle w:val="BodyA"/>
      </w:pPr>
      <w:r>
        <w:t xml:space="preserve">The SDK can automatically determine the user’s location using the Android’s Core Location APIs.  This feature is disabled by default and can be enabled with the setLocationDetectionEnabled(true).  Note that the application must have the ACCSS_COARSE_LOCATION &amp; ACCESS_FINE_LOCATION permission. </w:t>
      </w:r>
    </w:p>
    <w:p w14:paraId="1DF119B4" w14:textId="77777777" w:rsidR="00DE3833" w:rsidRDefault="00DE3833" w:rsidP="00DE3833">
      <w:pPr>
        <w:pStyle w:val="BodyA"/>
      </w:pPr>
      <w:r>
        <w:t>Developers that wish to reuse existing application location information can do so by setting location parameters for the ad network by passing the “lat” &amp; “long” as a key of the custom parameter.  See the section above for setting custom ad request parameters.</w:t>
      </w:r>
    </w:p>
    <w:p w14:paraId="4573E24F" w14:textId="77777777" w:rsidR="00DE3833" w:rsidRDefault="00DE3833" w:rsidP="00DE3833">
      <w:pPr>
        <w:pStyle w:val="Heading2"/>
        <w:rPr>
          <w:rStyle w:val="None"/>
          <w:sz w:val="22"/>
          <w:szCs w:val="22"/>
        </w:rPr>
      </w:pPr>
      <w:bookmarkStart w:id="140" w:name="_Toc19"/>
      <w:bookmarkStart w:id="141" w:name="_Toc457307222"/>
      <w:r>
        <w:t>Custom Close Button</w:t>
      </w:r>
      <w:bookmarkEnd w:id="140"/>
      <w:bookmarkEnd w:id="141"/>
    </w:p>
    <w:p w14:paraId="09BDDB53" w14:textId="77777777" w:rsidR="00DE3833" w:rsidRDefault="00DE3833" w:rsidP="00DE3833">
      <w:pPr>
        <w:pStyle w:val="BodyA"/>
      </w:pPr>
      <w:r>
        <w:t>The SDK includes a default close button used for expanded and interstitial ads.  Developers can use the setCloseButtonCustomDrawable() to override the default button and provide a custom, application themed button drawable.</w:t>
      </w:r>
    </w:p>
    <w:p w14:paraId="5393C4D6" w14:textId="77777777" w:rsidR="00DE3833" w:rsidRDefault="00DE3833" w:rsidP="00DE3833">
      <w:pPr>
        <w:pStyle w:val="BodyA"/>
      </w:pPr>
    </w:p>
    <w:p w14:paraId="66F31CBB" w14:textId="77777777" w:rsidR="00DE3833" w:rsidRDefault="00DE3833" w:rsidP="00DE3833">
      <w:pPr>
        <w:pStyle w:val="Heading2"/>
      </w:pPr>
      <w:bookmarkStart w:id="142" w:name="_Toc20"/>
      <w:bookmarkStart w:id="143" w:name="_Toc457307223"/>
      <w:r>
        <w:t>Device Detection</w:t>
      </w:r>
      <w:bookmarkEnd w:id="142"/>
      <w:bookmarkEnd w:id="143"/>
    </w:p>
    <w:p w14:paraId="17A22DB8" w14:textId="5C4561CB" w:rsidR="00DE3833" w:rsidRDefault="00DE3833" w:rsidP="00DE3833">
      <w:pPr>
        <w:pStyle w:val="BodyA"/>
      </w:pPr>
      <w:r>
        <w:t>The SDK has an ability to detect Android</w:t>
      </w:r>
      <w:r w:rsidR="00426FA9">
        <w:t xml:space="preserve"> (advertising ID)</w:t>
      </w:r>
      <w:r>
        <w:t xml:space="preserve"> AID</w:t>
      </w:r>
      <w:r w:rsidR="00DF6C3B">
        <w:t xml:space="preserve"> of the device and pass it</w:t>
      </w:r>
      <w:r>
        <w:t xml:space="preserve"> in the ad request. Developers can call, ‘setAndroidAidEnabled(true/flase) ‘ to enable or disable AID retrieval. By default this will be ‘true’. You may disable AID explicitly by </w:t>
      </w:r>
      <w:r w:rsidR="007E1A27">
        <w:t>calling</w:t>
      </w:r>
      <w:r>
        <w:t xml:space="preserve">  setAndroidAidEnabled(flase)'</w:t>
      </w:r>
      <w:r w:rsidR="00C17BDB">
        <w:t>.</w:t>
      </w:r>
    </w:p>
    <w:p w14:paraId="43C0A204" w14:textId="7A48020A" w:rsidR="00DE3833" w:rsidRPr="004461BD" w:rsidRDefault="00DE3833" w:rsidP="00DE3833">
      <w:bookmarkStart w:id="144" w:name="_Toc21"/>
      <w:r w:rsidRPr="004461BD">
        <w:rPr>
          <w:rFonts w:ascii="Palatino Linotype" w:eastAsia="Palatino Linotype" w:hAnsi="Palatino Linotype" w:cs="Palatino Linotype"/>
          <w:color w:val="000000"/>
          <w:sz w:val="22"/>
          <w:szCs w:val="22"/>
          <w:u w:color="000000"/>
        </w:rPr>
        <w:t>SDK Also provides method for passing hashed values of AID using SHA1 and/or MD5 hashing techniques.</w:t>
      </w:r>
      <w:bookmarkEnd w:id="144"/>
      <w:r w:rsidRPr="004461BD">
        <w:rPr>
          <w:rFonts w:ascii="Palatino Linotype" w:eastAsia="Palatino Linotype" w:hAnsi="Palatino Linotype" w:cs="Palatino Linotype"/>
          <w:color w:val="000000"/>
          <w:sz w:val="22"/>
          <w:szCs w:val="22"/>
          <w:u w:color="000000"/>
        </w:rPr>
        <w:t xml:space="preserve"> If NONE passed then un-hashed value of </w:t>
      </w:r>
      <w:r w:rsidR="009B1F4A">
        <w:rPr>
          <w:rFonts w:ascii="Palatino Linotype" w:eastAsia="Palatino Linotype" w:hAnsi="Palatino Linotype" w:cs="Palatino Linotype"/>
          <w:color w:val="000000"/>
          <w:sz w:val="22"/>
          <w:szCs w:val="22"/>
          <w:u w:color="000000"/>
        </w:rPr>
        <w:t>AID</w:t>
      </w:r>
      <w:r w:rsidRPr="004461BD">
        <w:rPr>
          <w:rFonts w:ascii="Palatino Linotype" w:eastAsia="Palatino Linotype" w:hAnsi="Palatino Linotype" w:cs="Palatino Linotype"/>
          <w:color w:val="000000"/>
          <w:sz w:val="22"/>
          <w:szCs w:val="22"/>
          <w:u w:color="000000"/>
        </w:rPr>
        <w:t xml:space="preserve"> will be sent to ad server.</w:t>
      </w:r>
    </w:p>
    <w:tbl>
      <w:tblPr>
        <w:tblW w:w="9216" w:type="dxa"/>
        <w:tblInd w:w="46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216"/>
      </w:tblGrid>
      <w:tr w:rsidR="00DE3833" w14:paraId="44B9AF80" w14:textId="77777777" w:rsidTr="00EC3C42">
        <w:trPr>
          <w:trHeight w:val="650"/>
        </w:trPr>
        <w:tc>
          <w:tcPr>
            <w:tcW w:w="9216" w:type="dxa"/>
            <w:tcBorders>
              <w:top w:val="single" w:sz="4" w:space="0" w:color="000000"/>
              <w:left w:val="single" w:sz="4" w:space="0" w:color="000000"/>
              <w:bottom w:val="single" w:sz="4" w:space="0" w:color="000000"/>
              <w:right w:val="single" w:sz="4" w:space="0" w:color="000000"/>
            </w:tcBorders>
            <w:shd w:val="clear" w:color="auto" w:fill="E6E6E6"/>
            <w:tcMar>
              <w:top w:w="80" w:type="dxa"/>
              <w:left w:w="800" w:type="dxa"/>
              <w:bottom w:w="80" w:type="dxa"/>
              <w:right w:w="80" w:type="dxa"/>
            </w:tcMar>
          </w:tcPr>
          <w:p w14:paraId="501459CE" w14:textId="77777777" w:rsidR="00DE3833" w:rsidRDefault="00DE3833" w:rsidP="00EC3C42">
            <w:pPr>
              <w:pStyle w:val="ListParagraph"/>
              <w:rPr>
                <w:rStyle w:val="None"/>
                <w:rFonts w:ascii="Courier New" w:eastAsia="Courier New" w:hAnsi="Courier New" w:cs="Courier New"/>
                <w:sz w:val="20"/>
                <w:szCs w:val="20"/>
              </w:rPr>
            </w:pPr>
            <w:r>
              <w:rPr>
                <w:rStyle w:val="None"/>
                <w:rFonts w:ascii="Courier New" w:hAnsi="Courier New"/>
                <w:sz w:val="20"/>
                <w:szCs w:val="20"/>
              </w:rPr>
              <w:t>// MASTAdView/MASTNativeAd method</w:t>
            </w:r>
          </w:p>
          <w:p w14:paraId="37C61252" w14:textId="77777777" w:rsidR="00DE3833" w:rsidRPr="00E00F97" w:rsidRDefault="00DE3833" w:rsidP="00EC3C42">
            <w:pPr>
              <w:pStyle w:val="ListParagraph"/>
              <w:rPr>
                <w:rFonts w:ascii="Courier New" w:hAnsi="Courier New"/>
                <w:sz w:val="20"/>
                <w:szCs w:val="20"/>
              </w:rPr>
            </w:pPr>
            <w:r>
              <w:rPr>
                <w:rStyle w:val="None"/>
                <w:rFonts w:ascii="Courier New" w:hAnsi="Courier New"/>
                <w:sz w:val="20"/>
                <w:szCs w:val="20"/>
              </w:rPr>
              <w:t xml:space="preserve">Public void </w:t>
            </w:r>
            <w:r w:rsidRPr="0087185A">
              <w:rPr>
                <w:rStyle w:val="None"/>
                <w:rFonts w:ascii="Courier New" w:hAnsi="Courier New"/>
                <w:sz w:val="20"/>
                <w:szCs w:val="20"/>
              </w:rPr>
              <w:t>set</w:t>
            </w:r>
            <w:r>
              <w:rPr>
                <w:rStyle w:val="None"/>
                <w:rFonts w:ascii="Courier New" w:hAnsi="Courier New"/>
                <w:sz w:val="20"/>
                <w:szCs w:val="20"/>
              </w:rPr>
              <w:t>AidHashing(HASHING_TECHNIQUE hashing</w:t>
            </w:r>
            <w:r w:rsidRPr="0087185A">
              <w:rPr>
                <w:rStyle w:val="None"/>
                <w:rFonts w:ascii="Courier New" w:hAnsi="Courier New"/>
                <w:sz w:val="20"/>
                <w:szCs w:val="20"/>
              </w:rPr>
              <w:t>);</w:t>
            </w:r>
          </w:p>
        </w:tc>
      </w:tr>
    </w:tbl>
    <w:p w14:paraId="55CD148D" w14:textId="108C3B73" w:rsidR="00DE3833" w:rsidRDefault="00D55078" w:rsidP="00E72629">
      <w:pPr>
        <w:pStyle w:val="BodyA"/>
        <w:ind w:left="0"/>
      </w:pPr>
      <w:r>
        <w:rPr>
          <w:rStyle w:val="None"/>
          <w:rFonts w:ascii="Courier New" w:hAnsi="Courier New"/>
          <w:sz w:val="20"/>
          <w:szCs w:val="20"/>
        </w:rPr>
        <w:t>HASHING_TECHNIQUE</w:t>
      </w:r>
      <w:r>
        <w:t xml:space="preserve"> </w:t>
      </w:r>
      <w:r w:rsidR="00496FCA">
        <w:t>enum</w:t>
      </w:r>
      <w:r w:rsidR="00DE3833">
        <w:t xml:space="preserve"> have following values:</w:t>
      </w:r>
    </w:p>
    <w:p w14:paraId="379A3CD1" w14:textId="424FF3AE" w:rsidR="00DE3833" w:rsidRDefault="00825B60" w:rsidP="00DE3833">
      <w:pPr>
        <w:pStyle w:val="BodyA"/>
      </w:pPr>
      <w:r>
        <w:t>a) NONE</w:t>
      </w:r>
      <w:r w:rsidR="00DE3833">
        <w:t>: This is default value, only raw AID string will be sent for 'androidaid' parameter.</w:t>
      </w:r>
    </w:p>
    <w:p w14:paraId="331BDE5D" w14:textId="77777777" w:rsidR="00DE3833" w:rsidRDefault="00DE3833" w:rsidP="00DE3833">
      <w:pPr>
        <w:pStyle w:val="BodyA"/>
      </w:pPr>
      <w:r>
        <w:t>b) SHA1: Raw &amp; SHA1 hashed AID values will be sent for 'androidaid' &amp; 'androidaid_sha1' parameters, respectively.</w:t>
      </w:r>
    </w:p>
    <w:p w14:paraId="4F2E77B7" w14:textId="77777777" w:rsidR="00DE3833" w:rsidRDefault="00DE3833" w:rsidP="00DE3833">
      <w:pPr>
        <w:pStyle w:val="BodyA"/>
      </w:pPr>
      <w:r>
        <w:t>c) MD5: Raw &amp; MD5 hashed AID values will be sent for 'androidaid' &amp; 'androidaid_md5' parameters, respectively.</w:t>
      </w:r>
    </w:p>
    <w:p w14:paraId="707D489B" w14:textId="773231AE" w:rsidR="004A7231" w:rsidRPr="00C516D0" w:rsidRDefault="00825B60" w:rsidP="00C516D0">
      <w:pPr>
        <w:keepLines w:val="0"/>
        <w:spacing w:before="0" w:after="0"/>
        <w:rPr>
          <w:rFonts w:ascii="Palatino Linotype" w:eastAsia="Palatino Linotype" w:hAnsi="Palatino Linotype" w:cs="Palatino Linotype"/>
          <w:color w:val="000000"/>
          <w:sz w:val="22"/>
          <w:szCs w:val="22"/>
          <w:u w:color="000000"/>
          <w:bdr w:val="nil"/>
        </w:rPr>
      </w:pPr>
      <w:r>
        <w:rPr>
          <w:rFonts w:ascii="Palatino Linotype" w:eastAsia="Palatino Linotype" w:hAnsi="Palatino Linotype" w:cs="Palatino Linotype"/>
          <w:color w:val="000000"/>
          <w:sz w:val="22"/>
          <w:szCs w:val="22"/>
          <w:u w:color="000000"/>
          <w:bdr w:val="nil"/>
        </w:rPr>
        <w:t>d) ALL</w:t>
      </w:r>
      <w:r w:rsidR="00DE3833" w:rsidRPr="00C516D0">
        <w:rPr>
          <w:rFonts w:ascii="Palatino Linotype" w:eastAsia="Palatino Linotype" w:hAnsi="Palatino Linotype" w:cs="Palatino Linotype"/>
          <w:color w:val="000000"/>
          <w:sz w:val="22"/>
          <w:szCs w:val="22"/>
          <w:u w:color="000000"/>
          <w:bdr w:val="nil"/>
        </w:rPr>
        <w:t>: Raw, SHA1 &amp; MD5 hashed AID values will be sent for 'androidaid', 'androidaid_sha1' &amp; 'androidaid_md5' parameters, respectively.</w:t>
      </w:r>
    </w:p>
    <w:p w14:paraId="0CEEFF8E" w14:textId="1B4D8021" w:rsidR="00DE3833" w:rsidRDefault="00DE3833">
      <w:pPr>
        <w:keepLines w:val="0"/>
        <w:spacing w:before="0" w:after="0"/>
        <w:ind w:left="0"/>
      </w:pPr>
      <w:r>
        <w:br w:type="page"/>
      </w:r>
    </w:p>
    <w:p w14:paraId="073923BF" w14:textId="77777777" w:rsidR="00DE3833" w:rsidRDefault="00DE3833" w:rsidP="00DE3833">
      <w:pPr>
        <w:keepLines w:val="0"/>
        <w:spacing w:before="0" w:after="0"/>
        <w:ind w:left="0"/>
        <w:rPr>
          <w:b/>
          <w:color w:val="0070C0"/>
          <w:kern w:val="28"/>
          <w:sz w:val="36"/>
          <w:szCs w:val="32"/>
        </w:rPr>
      </w:pPr>
    </w:p>
    <w:p w14:paraId="1D655173" w14:textId="5EBC14F8" w:rsidR="0049609E" w:rsidRPr="004C1667" w:rsidRDefault="0049609E" w:rsidP="004C1667">
      <w:pPr>
        <w:pStyle w:val="Heading2"/>
      </w:pPr>
      <w:bookmarkStart w:id="145" w:name="_Toc457307224"/>
      <w:r w:rsidRPr="004C1667">
        <w:t>Native Ads</w:t>
      </w:r>
      <w:bookmarkEnd w:id="127"/>
      <w:r w:rsidRPr="004C1667">
        <w:t xml:space="preserve"> Integration</w:t>
      </w:r>
      <w:bookmarkEnd w:id="128"/>
      <w:bookmarkEnd w:id="129"/>
      <w:bookmarkEnd w:id="130"/>
      <w:bookmarkEnd w:id="131"/>
      <w:bookmarkEnd w:id="132"/>
      <w:bookmarkEnd w:id="133"/>
      <w:bookmarkEnd w:id="145"/>
    </w:p>
    <w:p w14:paraId="52F26625"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You need to initialize </w:t>
      </w:r>
      <w:r w:rsidRPr="0049609E">
        <w:rPr>
          <w:rFonts w:ascii="Palatino Linotype" w:hAnsi="Palatino Linotype"/>
          <w:b/>
          <w:bCs/>
          <w:sz w:val="22"/>
          <w:szCs w:val="22"/>
        </w:rPr>
        <w:t>MASTNativeAd</w:t>
      </w:r>
      <w:r w:rsidRPr="0049609E">
        <w:rPr>
          <w:rFonts w:ascii="Palatino Linotype" w:hAnsi="Palatino Linotype"/>
          <w:sz w:val="22"/>
          <w:szCs w:val="22"/>
        </w:rPr>
        <w:t xml:space="preserve"> to use Native ads. A sample code is given below.</w:t>
      </w:r>
    </w:p>
    <w:p w14:paraId="38456A37"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Add the following in your activity file:</w:t>
      </w:r>
    </w:p>
    <w:p w14:paraId="5A08927A"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46" w:name="_Toc457307225"/>
      <w:r w:rsidRPr="00706AAE">
        <w:rPr>
          <w:rFonts w:ascii="Cambria" w:eastAsia="Droid Sans Fallback" w:hAnsi="Cambria" w:cs="Calibri"/>
          <w:b/>
          <w:bCs/>
          <w:color w:val="0070C0"/>
          <w:szCs w:val="22"/>
          <w:lang w:val="ru-RU"/>
        </w:rPr>
        <w:t>Initialize MASTNativeAd</w:t>
      </w:r>
      <w:bookmarkEnd w:id="146"/>
      <w:r w:rsidRPr="00706AAE">
        <w:rPr>
          <w:rFonts w:ascii="Cambria" w:eastAsia="Droid Sans Fallback" w:hAnsi="Cambria" w:cs="Calibri"/>
          <w:b/>
          <w:bCs/>
          <w:color w:val="0070C0"/>
          <w:szCs w:val="22"/>
          <w:lang w:val="ru-RU"/>
        </w:rPr>
        <w:t xml:space="preserve">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5FAF311A"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15E82BA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private MASTNativeAd ad = null;</w:t>
            </w:r>
          </w:p>
          <w:p w14:paraId="06DED37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rPr>
            </w:pPr>
          </w:p>
          <w:p w14:paraId="2D6398D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 = new MASTNativeAd(this);</w:t>
            </w:r>
          </w:p>
          <w:p w14:paraId="60EAEEF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Register your activity to receive notification events</w:t>
            </w:r>
          </w:p>
          <w:p w14:paraId="2FDEF79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ad.setRequestListener(this);</w:t>
            </w:r>
          </w:p>
          <w:p w14:paraId="17CD1E9F" w14:textId="2435E6E9"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ZONE_ID received from </w:t>
            </w:r>
            <w:r w:rsidR="006C0108">
              <w:rPr>
                <w:rFonts w:ascii="Calibri" w:eastAsia="Droid Sans Fallback" w:hAnsi="Calibri" w:cs="Courier New"/>
                <w:color w:val="000000"/>
                <w:sz w:val="20"/>
                <w:szCs w:val="20"/>
              </w:rPr>
              <w:t>PubMatic</w:t>
            </w:r>
            <w:r w:rsidRPr="0049609E">
              <w:rPr>
                <w:rFonts w:ascii="Calibri" w:eastAsia="Droid Sans Fallback" w:hAnsi="Calibri" w:cs="Courier New"/>
                <w:color w:val="000000"/>
                <w:sz w:val="20"/>
                <w:szCs w:val="20"/>
              </w:rPr>
              <w:t xml:space="preserve"> Portal</w:t>
            </w:r>
          </w:p>
          <w:p w14:paraId="331C672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ad.setZone(ZONE_ID);</w:t>
            </w:r>
          </w:p>
          <w:p w14:paraId="63AEB94E" w14:textId="6535964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AD_URL received from </w:t>
            </w:r>
            <w:r w:rsidR="006C0108">
              <w:rPr>
                <w:rFonts w:ascii="Calibri" w:eastAsia="Droid Sans Fallback" w:hAnsi="Calibri" w:cs="Courier New"/>
                <w:color w:val="000000"/>
                <w:sz w:val="20"/>
                <w:szCs w:val="20"/>
              </w:rPr>
              <w:t>PubMatic</w:t>
            </w:r>
            <w:r w:rsidRPr="0049609E">
              <w:rPr>
                <w:rFonts w:ascii="Calibri" w:eastAsia="Droid Sans Fallback" w:hAnsi="Calibri" w:cs="Courier New"/>
                <w:color w:val="000000"/>
                <w:sz w:val="20"/>
                <w:szCs w:val="20"/>
              </w:rPr>
              <w:t xml:space="preserve"> Portal</w:t>
            </w:r>
          </w:p>
          <w:p w14:paraId="4107D9A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ad.setAdNetworkURL(AD_URL);</w:t>
            </w:r>
          </w:p>
          <w:p w14:paraId="6534A55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rPr>
            </w:pPr>
          </w:p>
          <w:p w14:paraId="2FB8E39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If requesting ads in test mode, use this.</w:t>
            </w:r>
          </w:p>
          <w:p w14:paraId="6300B70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Do not use this in production</w:t>
            </w:r>
          </w:p>
          <w:p w14:paraId="2D7B76B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ad.setTest(true);</w:t>
            </w:r>
          </w:p>
          <w:p w14:paraId="74853FA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lang w:val="ru-RU"/>
              </w:rPr>
            </w:pPr>
          </w:p>
          <w:p w14:paraId="36E73A2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lang w:val="ru-RU"/>
              </w:rPr>
            </w:pPr>
          </w:p>
        </w:tc>
      </w:tr>
    </w:tbl>
    <w:p w14:paraId="5660B9F5" w14:textId="77777777" w:rsidR="00A07B53" w:rsidRDefault="00A07B53" w:rsidP="00A07B53">
      <w:pPr>
        <w:keepLines w:val="0"/>
        <w:tabs>
          <w:tab w:val="left" w:pos="720"/>
        </w:tabs>
        <w:suppressAutoHyphens/>
        <w:spacing w:before="100" w:beforeAutospacing="1" w:after="120" w:line="276" w:lineRule="auto"/>
        <w:ind w:left="714"/>
        <w:rPr>
          <w:rFonts w:ascii="Palatino Linotype" w:hAnsi="Palatino Linotype"/>
          <w:b/>
          <w:sz w:val="22"/>
        </w:rPr>
      </w:pPr>
    </w:p>
    <w:p w14:paraId="5EFB9619"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47" w:name="_Toc457307226"/>
      <w:r w:rsidRPr="00706AAE">
        <w:rPr>
          <w:rFonts w:ascii="Cambria" w:eastAsia="Droid Sans Fallback" w:hAnsi="Cambria" w:cs="Calibri"/>
          <w:b/>
          <w:bCs/>
          <w:color w:val="0070C0"/>
          <w:szCs w:val="22"/>
          <w:lang w:val="ru-RU"/>
        </w:rPr>
        <w:t>Request for native assets</w:t>
      </w:r>
      <w:bookmarkEnd w:id="147"/>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17717D0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74BA2D3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lang w:val="ru-RU"/>
              </w:rPr>
            </w:pPr>
          </w:p>
          <w:p w14:paraId="2566C6D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List&lt;AssetRequest&gt; assets = new ArrayList&lt;AssetRequest&gt;();</w:t>
            </w:r>
          </w:p>
          <w:p w14:paraId="72E80B9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4B116AA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TitleAssetRequest titleAsset = new TitleAssetRequest();</w:t>
            </w:r>
          </w:p>
          <w:p w14:paraId="7634AD7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titleAsset.setAssetId(1); // Unique assetId is mandatory for each asset</w:t>
            </w:r>
          </w:p>
          <w:p w14:paraId="5DF01F5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titleAsset.setLength(50);</w:t>
            </w:r>
          </w:p>
          <w:p w14:paraId="5FEF874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titleAsset.setRequired(true); // Optional (Default: false)</w:t>
            </w:r>
          </w:p>
          <w:p w14:paraId="03248E0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assets.add(titleAsset);</w:t>
            </w:r>
          </w:p>
          <w:p w14:paraId="2C68511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38FCD1C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ImageAssetRequest imageAssetIcon = new ImageAssetRequest();</w:t>
            </w:r>
          </w:p>
          <w:p w14:paraId="5609978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imageAssetIcon.setAssetId(2);</w:t>
            </w:r>
          </w:p>
          <w:p w14:paraId="490667F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imageAssetIcon.setImageType(ImageAssetTypes.icon);</w:t>
            </w:r>
          </w:p>
          <w:p w14:paraId="15CF2D6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imageAssetIcon.setWidth(60); // Optional</w:t>
            </w:r>
          </w:p>
          <w:p w14:paraId="480C69A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imageAssetIcon.setHeight(60); // Optional</w:t>
            </w:r>
          </w:p>
          <w:p w14:paraId="1F3E2B3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assets.add(imageAssetIcon);</w:t>
            </w:r>
          </w:p>
          <w:p w14:paraId="2F0BFCD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79EFE8F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ImageAssetRequest imageAssetLogo = new ImageAssetRequest();</w:t>
            </w:r>
          </w:p>
          <w:p w14:paraId="03C87D2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imageAssetLogo.setAssetId(3);</w:t>
            </w:r>
          </w:p>
          <w:p w14:paraId="3D75468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imageAssetLogo.setImageType(ImageAssetTypes.logo);</w:t>
            </w:r>
          </w:p>
          <w:p w14:paraId="571EDC2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assets.add(imageAssetLogo);</w:t>
            </w:r>
          </w:p>
          <w:p w14:paraId="55F1298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1FD2D39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ImageAssetRequest imageAssetMainImage = new ImageAssetRequest();</w:t>
            </w:r>
          </w:p>
          <w:p w14:paraId="760C46D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imageAssetMainImage.setAssetId(4);</w:t>
            </w:r>
          </w:p>
          <w:p w14:paraId="50073B3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imageAssetMainImage.setImageType(ImageAssetTypes.main);</w:t>
            </w:r>
          </w:p>
          <w:p w14:paraId="4076958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assets.add(imageAssetMainImage);</w:t>
            </w:r>
          </w:p>
          <w:p w14:paraId="2054186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553889D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DataAssetRequest dataAssetDesc = new DataAssetRequest();</w:t>
            </w:r>
          </w:p>
          <w:p w14:paraId="750C20C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dataAssetDesc.setAssetId(5);</w:t>
            </w:r>
          </w:p>
          <w:p w14:paraId="6D52EDF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dataAssetDesc.setDataAssetType(DataAssetTypes.desc);</w:t>
            </w:r>
          </w:p>
          <w:p w14:paraId="21806EC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dataAssetDesc.setLength(25);</w:t>
            </w:r>
          </w:p>
          <w:p w14:paraId="5725C15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assets.add(dataAssetDesc);</w:t>
            </w:r>
          </w:p>
          <w:p w14:paraId="5E77480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21120B9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DataAssetRequest dataAssetRating = new DataAssetRequest();</w:t>
            </w:r>
          </w:p>
          <w:p w14:paraId="4C5315F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dataAssetRating.setAssetId(6);</w:t>
            </w:r>
          </w:p>
          <w:p w14:paraId="2A7E7F7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dataAssetRating.setDataAssetType(DataAssetTypes.rating);</w:t>
            </w:r>
          </w:p>
          <w:p w14:paraId="51ECF72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assets.add(dataAssetRating);</w:t>
            </w:r>
          </w:p>
          <w:p w14:paraId="0AD2AE3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4F7186E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Request for native assets</w:t>
            </w:r>
          </w:p>
          <w:p w14:paraId="51507A5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ad.addNativeAssetRequestList(assets);</w:t>
            </w:r>
          </w:p>
        </w:tc>
      </w:tr>
    </w:tbl>
    <w:p w14:paraId="77D7065B"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48" w:name="_Toc457307227"/>
      <w:r w:rsidRPr="00706AAE">
        <w:rPr>
          <w:rFonts w:ascii="Cambria" w:eastAsia="Droid Sans Fallback" w:hAnsi="Cambria" w:cs="Calibri"/>
          <w:b/>
          <w:bCs/>
          <w:color w:val="0070C0"/>
          <w:szCs w:val="22"/>
          <w:lang w:val="ru-RU"/>
        </w:rPr>
        <w:t>Make the ad request</w:t>
      </w:r>
      <w:bookmarkEnd w:id="148"/>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171C67A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0F1BB87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 Request native ad</w:t>
            </w:r>
          </w:p>
          <w:p w14:paraId="358053D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ad.update();</w:t>
            </w:r>
          </w:p>
        </w:tc>
      </w:tr>
    </w:tbl>
    <w:p w14:paraId="37C1F6CB"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49" w:name="_Toc457307228"/>
      <w:r w:rsidRPr="00706AAE">
        <w:rPr>
          <w:rFonts w:ascii="Cambria" w:eastAsia="Droid Sans Fallback" w:hAnsi="Cambria" w:cs="Calibri"/>
          <w:b/>
          <w:bCs/>
          <w:color w:val="0070C0"/>
          <w:szCs w:val="22"/>
          <w:lang w:val="ru-RU"/>
        </w:rPr>
        <w:t>Receiving Notification from MASTNativeAd</w:t>
      </w:r>
      <w:bookmarkEnd w:id="149"/>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6ECF8644"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2725A44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@Override</w:t>
            </w:r>
          </w:p>
          <w:p w14:paraId="6A1B61F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onNativeAdReceived(final MASTNativeAd ad) {</w:t>
            </w:r>
          </w:p>
          <w:p w14:paraId="378B74A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t>if (ad != null) {</w:t>
            </w:r>
          </w:p>
          <w:p w14:paraId="7C076F5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Code to render native assets on UI.</w:t>
            </w:r>
          </w:p>
          <w:p w14:paraId="4447C87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Refer Samples app NativeActivity for sample implementation.</w:t>
            </w:r>
            <w:r w:rsidRPr="0049609E">
              <w:rPr>
                <w:rFonts w:ascii="Calibri" w:eastAsia="Droid Sans Fallback" w:hAnsi="Calibri" w:cs="Calibri"/>
                <w:sz w:val="20"/>
                <w:szCs w:val="20"/>
              </w:rPr>
              <w:tab/>
            </w:r>
          </w:p>
          <w:p w14:paraId="10E2E908" w14:textId="638A3F4D"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xml:space="preserve">/* Use this method to tell </w:t>
            </w:r>
            <w:r w:rsidR="006C0108">
              <w:rPr>
                <w:rFonts w:ascii="Calibri" w:eastAsia="Droid Sans Fallback" w:hAnsi="Calibri" w:cs="Calibri"/>
                <w:sz w:val="20"/>
                <w:szCs w:val="20"/>
              </w:rPr>
              <w:t>PubMatic</w:t>
            </w:r>
            <w:r w:rsidRPr="0049609E">
              <w:rPr>
                <w:rFonts w:ascii="Calibri" w:eastAsia="Droid Sans Fallback" w:hAnsi="Calibri" w:cs="Calibri"/>
                <w:sz w:val="20"/>
                <w:szCs w:val="20"/>
              </w:rPr>
              <w:t xml:space="preserve"> SDK to handle clicks and send the impression trackers as well as click trackers</w:t>
            </w:r>
          </w:p>
          <w:p w14:paraId="6C12A34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xml:space="preserve"> */</w:t>
            </w:r>
          </w:p>
          <w:p w14:paraId="220EF70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ad.trackViewForInteractions(mLayout);</w:t>
            </w:r>
          </w:p>
          <w:p w14:paraId="33274A0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t>}</w:t>
            </w:r>
          </w:p>
          <w:p w14:paraId="054F551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}@Override</w:t>
            </w:r>
          </w:p>
          <w:p w14:paraId="4F7F504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onNativeAdFailed(MASTNativeAd ad, Exception ex) {</w:t>
            </w:r>
          </w:p>
          <w:p w14:paraId="6238A61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t>ex.printStackTrace();</w:t>
            </w:r>
          </w:p>
          <w:p w14:paraId="32488D7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w:t>
            </w:r>
          </w:p>
          <w:p w14:paraId="246797D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rPr>
            </w:pPr>
          </w:p>
          <w:p w14:paraId="353836B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@Override</w:t>
            </w:r>
          </w:p>
          <w:p w14:paraId="48980C1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onReceivedThirdPartyRequest(MASTNativeAd ad,</w:t>
            </w:r>
          </w:p>
          <w:p w14:paraId="0C154AC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Map &lt; String, String &gt; properties, Map &lt; String, String &gt; parameters) {}</w:t>
            </w:r>
          </w:p>
          <w:p w14:paraId="27E2FF3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4A651CD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@Override</w:t>
            </w:r>
          </w:p>
          <w:p w14:paraId="24116C9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onNativeAdClicked(MASTNativeAd ad) {</w:t>
            </w:r>
          </w:p>
          <w:p w14:paraId="4B7F543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2A5EE44D"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50" w:name="_Toc457307229"/>
      <w:r w:rsidRPr="00706AAE">
        <w:rPr>
          <w:rFonts w:ascii="Cambria" w:eastAsia="Droid Sans Fallback" w:hAnsi="Cambria" w:cs="Calibri"/>
          <w:b/>
          <w:bCs/>
          <w:color w:val="0070C0"/>
          <w:szCs w:val="22"/>
          <w:lang w:val="ru-RU"/>
        </w:rPr>
        <w:t>Rendering native ad response assets:</w:t>
      </w:r>
      <w:bookmarkEnd w:id="150"/>
    </w:p>
    <w:p w14:paraId="156932B8"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Assets received in ad response can be rendered in onNativeAdReceived callback. </w:t>
      </w:r>
      <w:r w:rsidRPr="0049609E">
        <w:rPr>
          <w:rFonts w:ascii="Palatino Linotype" w:hAnsi="Palatino Linotype"/>
          <w:sz w:val="22"/>
          <w:szCs w:val="22"/>
        </w:rPr>
        <w:br/>
        <w:t xml:space="preserve">Get the list of assets received in response using </w:t>
      </w:r>
      <w:r w:rsidRPr="0049609E">
        <w:rPr>
          <w:rFonts w:ascii="Palatino Linotype" w:hAnsi="Palatino Linotype"/>
          <w:i/>
          <w:sz w:val="22"/>
          <w:szCs w:val="22"/>
        </w:rPr>
        <w:t>ad.getNativeAssets()</w:t>
      </w:r>
      <w:r w:rsidRPr="0049609E">
        <w:rPr>
          <w:rFonts w:ascii="Palatino Linotype" w:hAnsi="Palatino Linotype"/>
          <w:sz w:val="22"/>
          <w:szCs w:val="22"/>
        </w:rPr>
        <w:t xml:space="preserve"> method in onNativeAdReceived callback. </w:t>
      </w:r>
    </w:p>
    <w:p w14:paraId="7FCB8106" w14:textId="77777777" w:rsidR="0049609E" w:rsidRPr="0049609E" w:rsidRDefault="0049609E" w:rsidP="0049609E">
      <w:pPr>
        <w:shd w:val="clear" w:color="auto" w:fill="ECF5FF"/>
        <w:spacing w:before="200"/>
        <w:ind w:left="1080"/>
        <w:rPr>
          <w:rFonts w:ascii="Palatino Linotype" w:hAnsi="Palatino Linotype"/>
          <w:color w:val="000080"/>
          <w:sz w:val="22"/>
        </w:rPr>
      </w:pPr>
      <w:r w:rsidRPr="0049609E">
        <w:rPr>
          <w:rFonts w:ascii="Palatino Linotype" w:hAnsi="Palatino Linotype"/>
          <w:b/>
          <w:bCs/>
          <w:color w:val="000080"/>
          <w:sz w:val="22"/>
        </w:rPr>
        <w:t>NOTE</w:t>
      </w:r>
      <w:r w:rsidRPr="0049609E">
        <w:rPr>
          <w:rFonts w:ascii="Palatino Linotype" w:hAnsi="Palatino Linotype"/>
          <w:color w:val="000080"/>
          <w:sz w:val="22"/>
        </w:rPr>
        <w:t xml:space="preserve">: As per openRTB Native ad specification, the assetId passed in native ad request must match the assetId in response. So you can get and render the assets based on the asset id's that you have passed during the ad request. </w:t>
      </w:r>
      <w:r w:rsidRPr="0049609E">
        <w:rPr>
          <w:rFonts w:ascii="Palatino Linotype" w:hAnsi="Palatino Linotype"/>
          <w:color w:val="000080"/>
          <w:sz w:val="22"/>
        </w:rPr>
        <w:br/>
        <w:t xml:space="preserve">But in case of mediation response the mediation SDK's do not support openRTB protocol. So the assets are not mapped by assetId's. Hence in case of mediation resposne, you can render assets by checking asset type and subtype.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17AA7076" w14:textId="77777777" w:rsidTr="0049609E">
        <w:trPr>
          <w:trHeight w:val="1245"/>
        </w:trPr>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3D21CE9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onNativeAdReceived(final MASTNativeAd ad) {</w:t>
            </w:r>
          </w:p>
          <w:p w14:paraId="550084F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0FF93A4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 != null) {</w:t>
            </w:r>
          </w:p>
          <w:p w14:paraId="673E04D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runOnUiThread(new Runnable() {@Override</w:t>
            </w:r>
          </w:p>
          <w:p w14:paraId="514BC14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public void run() {</w:t>
            </w:r>
          </w:p>
          <w:p w14:paraId="6241DA1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List &lt; AssetResponse &gt; nativeAssets = ad.getNativeAssets();</w:t>
            </w:r>
          </w:p>
          <w:p w14:paraId="135796E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for (AssetResponse asset: nativeAssets) {</w:t>
            </w:r>
          </w:p>
          <w:p w14:paraId="2244851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try {</w:t>
            </w:r>
          </w:p>
          <w:p w14:paraId="39B1A7A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(!ad.isMediationResponse()) {</w:t>
            </w:r>
          </w:p>
          <w:p w14:paraId="6F79A0A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2814676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As per openRTB standard, assetId in</w:t>
            </w:r>
          </w:p>
          <w:p w14:paraId="31D0B51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response must match that of in request,</w:t>
            </w:r>
          </w:p>
          <w:p w14:paraId="2EC0DE5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Except in case of mediation response.</w:t>
            </w:r>
          </w:p>
          <w:p w14:paraId="381DBFE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685747F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switch (asset.getAssetId()) {</w:t>
            </w:r>
          </w:p>
          <w:p w14:paraId="7770F37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case 1:</w:t>
            </w:r>
          </w:p>
          <w:p w14:paraId="433A396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txtTitle.setText(((TitleAssetResponse) asset).getTitleText());</w:t>
            </w:r>
          </w:p>
          <w:p w14:paraId="2BB8545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7A6ADA23" w14:textId="77777777" w:rsidR="006A1958" w:rsidRPr="006A1958" w:rsidRDefault="0049609E" w:rsidP="006A1958">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r w:rsidR="006A1958" w:rsidRPr="006A1958">
              <w:rPr>
                <w:rFonts w:ascii="Calibri" w:eastAsia="Droid Sans Fallback" w:hAnsi="Calibri" w:cs="Calibri"/>
                <w:sz w:val="20"/>
                <w:szCs w:val="20"/>
              </w:rPr>
              <w:t>case 2:</w:t>
            </w:r>
          </w:p>
          <w:p w14:paraId="703F79FB" w14:textId="7EA7CD92"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 Code to render icon image ...</w:t>
            </w:r>
          </w:p>
          <w:p w14:paraId="4E378965" w14:textId="068667A8"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break;</w:t>
            </w:r>
          </w:p>
          <w:p w14:paraId="439EC13B" w14:textId="531F9BC6"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case 3:</w:t>
            </w:r>
          </w:p>
          <w:p w14:paraId="3C67D099" w14:textId="4B74F7B9"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Image logoImage = ((ImageAssetResponse) asset).getImage();</w:t>
            </w:r>
          </w:p>
          <w:p w14:paraId="75BA4117" w14:textId="61505709"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if (logoImage != null) {</w:t>
            </w:r>
          </w:p>
          <w:p w14:paraId="05600273" w14:textId="6227E483"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imgLogo.setImageBitmap(null); // Clear old image</w:t>
            </w:r>
          </w:p>
          <w:p w14:paraId="4F4AA941" w14:textId="2F76532D"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ad.loadImage(imgLogo, logoImage.getUrl());</w:t>
            </w:r>
          </w:p>
          <w:p w14:paraId="7E4BF448" w14:textId="6961BA2A"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w:t>
            </w:r>
          </w:p>
          <w:p w14:paraId="42E76DE9" w14:textId="652FCEC6"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 xml:space="preserve"> break;</w:t>
            </w:r>
          </w:p>
          <w:p w14:paraId="5722ED66" w14:textId="761C62E2" w:rsidR="0049609E" w:rsidRPr="0049609E"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case 4:</w:t>
            </w:r>
          </w:p>
          <w:p w14:paraId="71FA4B40" w14:textId="3EF5573D"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Image mainImage = ((ImageAssetResponse) asset).getImage();</w:t>
            </w:r>
          </w:p>
          <w:p w14:paraId="2A25D75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(mainImage != null) {</w:t>
            </w:r>
          </w:p>
          <w:p w14:paraId="08C3705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imgMain.setImageBitmap(null);</w:t>
            </w:r>
          </w:p>
          <w:p w14:paraId="4CB9688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ad.loadImage(imgMain, mainImage.getUrl());</w:t>
            </w:r>
          </w:p>
          <w:p w14:paraId="7FEB383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7DD7780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4E24A8A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case 5:</w:t>
            </w:r>
          </w:p>
          <w:p w14:paraId="6F667E6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txtDescription.setText(((DataAssetResponse) asset).getValue());</w:t>
            </w:r>
          </w:p>
          <w:p w14:paraId="4A0C4C0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54CD5FE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case 6:</w:t>
            </w:r>
          </w:p>
          <w:p w14:paraId="65E576C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String ratingStr = ((DataAssetResponse) asset).getValue();</w:t>
            </w:r>
          </w:p>
          <w:p w14:paraId="2F0A001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try {</w:t>
            </w:r>
          </w:p>
          <w:p w14:paraId="2DB33A3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float rating = Float.parseFloat(ratingStr);</w:t>
            </w:r>
          </w:p>
          <w:p w14:paraId="4FCE30F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(rating &gt; 0f) {</w:t>
            </w:r>
          </w:p>
          <w:p w14:paraId="343968C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ratingBar.setRating(rating);</w:t>
            </w:r>
          </w:p>
          <w:p w14:paraId="19751CC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ratingBar.setVisibility(View.VISIBLE);</w:t>
            </w:r>
          </w:p>
          <w:p w14:paraId="3CDD64D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else {</w:t>
            </w:r>
          </w:p>
          <w:p w14:paraId="1471890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ratingBar.setRating(rating);</w:t>
            </w:r>
          </w:p>
          <w:p w14:paraId="62A3C3D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ratingBar.setVisibility(View.GONE);</w:t>
            </w:r>
          </w:p>
          <w:p w14:paraId="3F9CDC3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7FB8B39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catch (Exception e) {</w:t>
            </w:r>
          </w:p>
          <w:p w14:paraId="6BCDCB7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Invalid rating string</w:t>
            </w:r>
          </w:p>
          <w:p w14:paraId="510395E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Log.e("NativeActivity", "Error parsing 'rating'");</w:t>
            </w:r>
          </w:p>
          <w:p w14:paraId="119BB57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1D8E30B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72EF87B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6A3649E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default:</w:t>
            </w:r>
          </w:p>
          <w:p w14:paraId="3FBDF54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NOOP</w:t>
            </w:r>
          </w:p>
          <w:p w14:paraId="7576FD1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70D7DE2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2471673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2D90762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catch (Exception ex) {</w:t>
            </w:r>
          </w:p>
          <w:p w14:paraId="1A1093B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ERROR in rendering asset. Skipping asset</w:t>
            </w:r>
          </w:p>
          <w:p w14:paraId="090001D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rPr>
              <w:t xml:space="preserve">          </w:t>
            </w:r>
            <w:r w:rsidRPr="0049609E">
              <w:rPr>
                <w:rFonts w:ascii="Calibri" w:eastAsia="Droid Sans Fallback" w:hAnsi="Calibri" w:cs="Calibri"/>
                <w:sz w:val="20"/>
                <w:szCs w:val="20"/>
                <w:lang w:val="ru-RU"/>
              </w:rPr>
              <w:t>}</w:t>
            </w:r>
          </w:p>
          <w:p w14:paraId="6053629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p w14:paraId="79F9C0E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p w14:paraId="7D6B12E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p w14:paraId="0FC1C4E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tc>
      </w:tr>
    </w:tbl>
    <w:p w14:paraId="00A9235B"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51" w:name="_Toc457307230"/>
      <w:r w:rsidRPr="00706AAE">
        <w:rPr>
          <w:rFonts w:ascii="Cambria" w:eastAsia="Droid Sans Fallback" w:hAnsi="Cambria" w:cs="Calibri"/>
          <w:b/>
          <w:bCs/>
          <w:color w:val="0070C0"/>
          <w:szCs w:val="22"/>
          <w:lang w:val="ru-RU"/>
        </w:rPr>
        <w:t>Track view for interactions</w:t>
      </w:r>
      <w:bookmarkEnd w:id="151"/>
    </w:p>
    <w:p w14:paraId="73BE0E48"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You must call </w:t>
      </w:r>
      <w:r w:rsidRPr="0049609E">
        <w:rPr>
          <w:rFonts w:ascii="Palatino Linotype" w:hAnsi="Palatino Linotype"/>
          <w:i/>
          <w:sz w:val="22"/>
          <w:szCs w:val="22"/>
        </w:rPr>
        <w:t>trackViewForInteractions()</w:t>
      </w:r>
      <w:r w:rsidRPr="0049609E">
        <w:rPr>
          <w:rFonts w:ascii="Palatino Linotype" w:hAnsi="Palatino Linotype"/>
          <w:sz w:val="22"/>
          <w:szCs w:val="22"/>
        </w:rPr>
        <w:t xml:space="preserve"> method when response rendering is complete. Pass the instance of container layout (ViewGroup) in which native ad is rendered. </w:t>
      </w:r>
      <w:r w:rsidRPr="0049609E">
        <w:rPr>
          <w:rFonts w:ascii="Palatino Linotype" w:hAnsi="Palatino Linotype"/>
          <w:sz w:val="22"/>
          <w:szCs w:val="22"/>
        </w:rPr>
        <w:br/>
        <w:t xml:space="preserve">This method sets click listener on the ad container layout. This is required for firing click tracker when ad is clicked by the user.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5DFE7AC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5D36D12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onNativeAdReceived(final MASTNativeAd ad) {</w:t>
            </w:r>
          </w:p>
          <w:p w14:paraId="1B0280E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p>
          <w:p w14:paraId="4A17556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 != null) {</w:t>
            </w:r>
          </w:p>
          <w:p w14:paraId="7C33976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runOnUiThread(new Runnable() {</w:t>
            </w:r>
          </w:p>
          <w:p w14:paraId="6243F52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public void run() {</w:t>
            </w:r>
          </w:p>
          <w:p w14:paraId="641FBB2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Code to render native ad</w:t>
            </w:r>
          </w:p>
          <w:p w14:paraId="305B513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3A474522"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5B33EBE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71ED48B1"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Ad rendering complete</w:t>
            </w:r>
          </w:p>
          <w:p w14:paraId="370A975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p>
          <w:p w14:paraId="2C5D24A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0C53BCB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IMPORTANT : Must call this method when response rendering is</w:t>
            </w:r>
          </w:p>
          <w:p w14:paraId="037A714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complete. This method sets click listener on the ad container</w:t>
            </w:r>
          </w:p>
          <w:p w14:paraId="0B57586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layout. This is required for firing click tracker when ad is</w:t>
            </w:r>
          </w:p>
          <w:p w14:paraId="30E72B1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clicked by the user.</w:t>
            </w:r>
          </w:p>
          <w:p w14:paraId="2F6C78E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6F68140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ad.</w:t>
            </w:r>
            <w:r w:rsidRPr="0049609E">
              <w:rPr>
                <w:rFonts w:ascii="Calibri" w:eastAsia="Droid Sans Fallback" w:hAnsi="Calibri" w:cs="Calibri"/>
                <w:b/>
                <w:bCs/>
                <w:sz w:val="20"/>
                <w:szCs w:val="20"/>
              </w:rPr>
              <w:t>trackViewForInteractions</w:t>
            </w:r>
            <w:r w:rsidRPr="0049609E">
              <w:rPr>
                <w:rFonts w:ascii="Calibri" w:eastAsia="Droid Sans Fallback" w:hAnsi="Calibri" w:cs="Calibri"/>
                <w:sz w:val="20"/>
                <w:szCs w:val="20"/>
              </w:rPr>
              <w:t>(mLayout);</w:t>
            </w:r>
          </w:p>
          <w:p w14:paraId="06D655E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lang w:val="ru-RU"/>
              </w:rPr>
            </w:pPr>
            <w:r w:rsidRPr="0049609E">
              <w:rPr>
                <w:rFonts w:ascii="Calibri" w:eastAsia="Droid Sans Fallback" w:hAnsi="Calibri" w:cs="Calibri"/>
                <w:sz w:val="20"/>
                <w:szCs w:val="20"/>
              </w:rPr>
              <w:t xml:space="preserve"> </w:t>
            </w:r>
            <w:r w:rsidRPr="0049609E">
              <w:rPr>
                <w:rFonts w:ascii="Calibri" w:eastAsia="Droid Sans Fallback" w:hAnsi="Calibri" w:cs="Calibri"/>
                <w:sz w:val="20"/>
                <w:szCs w:val="20"/>
                <w:lang w:val="ru-RU"/>
              </w:rPr>
              <w:t>}</w:t>
            </w:r>
          </w:p>
          <w:p w14:paraId="67A91E5B"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58090B2C" w14:textId="77777777" w:rsidR="00CA1950" w:rsidRDefault="00CA1950" w:rsidP="00CA1950">
      <w:pPr>
        <w:keepLines w:val="0"/>
        <w:tabs>
          <w:tab w:val="left" w:pos="720"/>
        </w:tabs>
        <w:suppressAutoHyphens/>
        <w:spacing w:before="100" w:beforeAutospacing="1" w:after="120" w:line="276" w:lineRule="auto"/>
        <w:ind w:left="714"/>
        <w:rPr>
          <w:rFonts w:ascii="Palatino Linotype" w:hAnsi="Palatino Linotype"/>
          <w:b/>
          <w:sz w:val="22"/>
        </w:rPr>
      </w:pPr>
    </w:p>
    <w:p w14:paraId="54AB66CA" w14:textId="77777777" w:rsidR="00CA1950" w:rsidRDefault="00CA1950" w:rsidP="00CA1950">
      <w:pPr>
        <w:keepLines w:val="0"/>
        <w:tabs>
          <w:tab w:val="left" w:pos="720"/>
        </w:tabs>
        <w:suppressAutoHyphens/>
        <w:spacing w:before="100" w:beforeAutospacing="1" w:after="120" w:line="276" w:lineRule="auto"/>
        <w:ind w:left="0"/>
        <w:rPr>
          <w:rFonts w:ascii="Palatino Linotype" w:hAnsi="Palatino Linotype"/>
          <w:b/>
          <w:sz w:val="22"/>
        </w:rPr>
      </w:pPr>
    </w:p>
    <w:p w14:paraId="06B9D9FA"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52" w:name="_Toc457307231"/>
      <w:r w:rsidRPr="00706AAE">
        <w:rPr>
          <w:rFonts w:ascii="Cambria" w:eastAsia="Droid Sans Fallback" w:hAnsi="Cambria" w:cs="Calibri"/>
          <w:b/>
          <w:bCs/>
          <w:color w:val="0070C0"/>
          <w:szCs w:val="22"/>
          <w:lang w:val="ru-RU"/>
        </w:rPr>
        <w:t>Using Js tracker</w:t>
      </w:r>
      <w:bookmarkEnd w:id="152"/>
      <w:r w:rsidRPr="00706AAE">
        <w:rPr>
          <w:rFonts w:ascii="Cambria" w:eastAsia="Droid Sans Fallback" w:hAnsi="Cambria" w:cs="Calibri"/>
          <w:b/>
          <w:bCs/>
          <w:color w:val="0070C0"/>
          <w:szCs w:val="22"/>
          <w:lang w:val="ru-RU"/>
        </w:rPr>
        <w:t xml:space="preserve"> </w:t>
      </w:r>
    </w:p>
    <w:p w14:paraId="22EBF495"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As per OpenRTB native ad specifications, jstracker (if present) contains valid javascript wrapped in &lt;script&gt; tags. It should be executed at impression time where it can be supported. </w:t>
      </w:r>
    </w:p>
    <w:p w14:paraId="5112CAC6"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User should execute this javascript whenever rendering of native ad is complete.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66470D63"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58F9F52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onNativeAdReceived(final MASTNativeAd ad) {</w:t>
            </w:r>
          </w:p>
          <w:p w14:paraId="083FCB1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125F01F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 != null) {</w:t>
            </w:r>
          </w:p>
          <w:p w14:paraId="61DBBEB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runOnUiThread(new Runnable() {</w:t>
            </w:r>
          </w:p>
          <w:p w14:paraId="4631609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6F52FAA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@Override</w:t>
            </w:r>
          </w:p>
          <w:p w14:paraId="5D66162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public void run() {</w:t>
            </w:r>
          </w:p>
          <w:p w14:paraId="306BE4C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Code to render native ad  */</w:t>
            </w:r>
          </w:p>
          <w:p w14:paraId="36356D2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3AA870F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6B0295B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(ad.getJsTracker() != null) {</w:t>
            </w:r>
          </w:p>
          <w:p w14:paraId="5D373D9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Code to execute Js tracker.. </w:t>
            </w:r>
          </w:p>
          <w:p w14:paraId="2B4394A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5AAB156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Note: Publisher should execute the javascript tracker</w:t>
            </w:r>
          </w:p>
          <w:p w14:paraId="7061BE0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whenever possible.</w:t>
            </w:r>
          </w:p>
          <w:p w14:paraId="70C30A2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056A23B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53E8BBF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ad.trackViewForInteractions(mLayout);</w:t>
            </w:r>
          </w:p>
          <w:p w14:paraId="2280753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rPr>
              <w:t xml:space="preserve">  </w:t>
            </w:r>
            <w:r w:rsidRPr="0049609E">
              <w:rPr>
                <w:rFonts w:ascii="Calibri" w:eastAsia="Droid Sans Fallback" w:hAnsi="Calibri" w:cs="Calibri"/>
                <w:sz w:val="20"/>
                <w:szCs w:val="20"/>
                <w:lang w:val="ru-RU"/>
              </w:rPr>
              <w:t>}</w:t>
            </w:r>
          </w:p>
          <w:p w14:paraId="351E4B9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4ED982E1"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53" w:name="_Toc457307232"/>
      <w:r w:rsidRPr="00706AAE">
        <w:rPr>
          <w:rFonts w:ascii="Cambria" w:eastAsia="Droid Sans Fallback" w:hAnsi="Cambria" w:cs="Calibri"/>
          <w:b/>
          <w:bCs/>
          <w:color w:val="0070C0"/>
          <w:szCs w:val="22"/>
          <w:lang w:val="ru-RU"/>
        </w:rPr>
        <w:t>Deallocating MASTNativeAd</w:t>
      </w:r>
      <w:bookmarkEnd w:id="153"/>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6F70DA1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097ECB8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@Override</w:t>
            </w:r>
          </w:p>
          <w:p w14:paraId="6051DE9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protected void onDestroy() {</w:t>
            </w:r>
          </w:p>
          <w:p w14:paraId="3FD43E3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ab/>
              <w:t xml:space="preserve">  super.onDestroy();</w:t>
            </w:r>
          </w:p>
          <w:p w14:paraId="4C62854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ab/>
              <w:t xml:space="preserve">  ad.destroy();</w:t>
            </w:r>
          </w:p>
          <w:p w14:paraId="7AA0372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3AEFD098" w14:textId="77777777" w:rsidR="00E54B0C" w:rsidRDefault="00E54B0C" w:rsidP="00E54B0C">
      <w:pPr>
        <w:pStyle w:val="Heading2"/>
      </w:pPr>
      <w:bookmarkStart w:id="154" w:name="_Toc291762402"/>
      <w:bookmarkStart w:id="155" w:name="_Toc291762553"/>
      <w:bookmarkStart w:id="156" w:name="_Toc291762882"/>
      <w:bookmarkStart w:id="157" w:name="_Toc418595869"/>
      <w:bookmarkStart w:id="158" w:name="_Toc418604239"/>
      <w:bookmarkStart w:id="159" w:name="_Toc418607401"/>
      <w:bookmarkStart w:id="160" w:name="_Toc457307233"/>
      <w:r>
        <w:t>Using Mediation for Native ad serving</w:t>
      </w:r>
      <w:bookmarkEnd w:id="160"/>
    </w:p>
    <w:p w14:paraId="1D2234E2" w14:textId="77777777" w:rsidR="00E54B0C" w:rsidRPr="00E54B0C" w:rsidRDefault="00E54B0C" w:rsidP="00E54B0C">
      <w:pPr>
        <w:spacing w:before="120" w:after="120"/>
        <w:rPr>
          <w:rFonts w:ascii="Palatino Linotype" w:hAnsi="Palatino Linotype"/>
          <w:sz w:val="22"/>
          <w:szCs w:val="22"/>
        </w:rPr>
      </w:pPr>
      <w:r w:rsidRPr="00E54B0C">
        <w:rPr>
          <w:rFonts w:ascii="Palatino Linotype" w:hAnsi="Palatino Linotype"/>
          <w:sz w:val="22"/>
          <w:szCs w:val="22"/>
        </w:rPr>
        <w:t>Publishers can use mediation support in Mocean SDK to integrate third party SDK as client side mediation for Native ads. On receiving third party response, application developer can get the required information from Mocean SDK to load and invoke third party SDK.</w:t>
      </w:r>
    </w:p>
    <w:p w14:paraId="58346408" w14:textId="44537787" w:rsidR="00E54B0C" w:rsidRDefault="00E54B0C" w:rsidP="00E54B0C">
      <w:pPr>
        <w:spacing w:before="120" w:after="120"/>
        <w:rPr>
          <w:rFonts w:ascii="Palatino Linotype" w:hAnsi="Palatino Linotype"/>
          <w:sz w:val="22"/>
          <w:szCs w:val="22"/>
        </w:rPr>
      </w:pPr>
      <w:r w:rsidRPr="00E54B0C">
        <w:rPr>
          <w:rFonts w:ascii="Palatino Linotype" w:hAnsi="Palatino Linotype"/>
          <w:sz w:val="22"/>
          <w:szCs w:val="22"/>
        </w:rPr>
        <w:t>User can get parameters which are required to initialize thirdparty SDK in onReceivedThirdpartyRequest callback using getMediationData() method. The MASTMediationData object contains networkId, networkName, adUnitId and trackers.</w:t>
      </w:r>
    </w:p>
    <w:p w14:paraId="360258A8" w14:textId="0247242A" w:rsidR="00312B9D" w:rsidRDefault="00312B9D" w:rsidP="00312B9D"/>
    <w:tbl>
      <w:tblPr>
        <w:tblW w:w="0" w:type="auto"/>
        <w:tblInd w:w="42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924"/>
      </w:tblGrid>
      <w:tr w:rsidR="00312B9D" w:rsidRPr="0049609E" w14:paraId="0AE8998A" w14:textId="77777777" w:rsidTr="00F83E87">
        <w:tc>
          <w:tcPr>
            <w:tcW w:w="8924" w:type="dxa"/>
            <w:tcBorders>
              <w:top w:val="single" w:sz="4" w:space="0" w:color="00000A"/>
              <w:left w:val="single" w:sz="4" w:space="0" w:color="00000A"/>
              <w:bottom w:val="single" w:sz="4" w:space="0" w:color="00000A"/>
              <w:right w:val="single" w:sz="4" w:space="0" w:color="00000A"/>
            </w:tcBorders>
            <w:shd w:val="clear" w:color="auto" w:fill="F2F2F2" w:themeFill="background1" w:themeFillShade="F2"/>
            <w:tcMar>
              <w:left w:w="103" w:type="dxa"/>
            </w:tcMar>
          </w:tcPr>
          <w:p w14:paraId="130FE4A6"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public void onReceivedThirdPartyRequest (MASTNativeAd ad,</w:t>
            </w:r>
          </w:p>
          <w:p w14:paraId="63C36FF2"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Map &lt; String, String &gt; properties, Map &lt; String, String &gt; parameters){ </w:t>
            </w:r>
          </w:p>
          <w:p w14:paraId="5BAA873B"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MASTMediationData mediationData = ad.getMediationData(); </w:t>
            </w:r>
          </w:p>
          <w:p w14:paraId="3812C6FD"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if(mediationData != null) { </w:t>
            </w:r>
          </w:p>
          <w:p w14:paraId="4368A89C"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Indicates mediation response received from thirdparty ad server</w:t>
            </w:r>
          </w:p>
          <w:p w14:paraId="21193434"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String adId = mediationData.getAdId(); </w:t>
            </w:r>
            <w:r w:rsidRPr="002F065D">
              <w:rPr>
                <w:rFonts w:ascii="Calibri" w:eastAsia="Droid Sans Fallback" w:hAnsi="Calibri" w:cs="Calibri"/>
                <w:sz w:val="20"/>
                <w:szCs w:val="20"/>
                <w:lang w:val="ru-RU"/>
              </w:rPr>
              <w:br/>
              <w:t>// Use this adId as placementId for initializing third party SDK</w:t>
            </w:r>
          </w:p>
          <w:p w14:paraId="5EF465F6"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w:t>
            </w:r>
          </w:p>
          <w:p w14:paraId="60F87B9C"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else { </w:t>
            </w:r>
          </w:p>
          <w:p w14:paraId="37AB096E"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mediationData=null indicates: mediation response received directly from mocean adserver */</w:t>
            </w:r>
          </w:p>
          <w:p w14:paraId="3795A12B"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w:t>
            </w:r>
          </w:p>
          <w:p w14:paraId="0254D128" w14:textId="77777777" w:rsidR="00312B9D" w:rsidRPr="0049609E" w:rsidRDefault="00312B9D" w:rsidP="00F83E87">
            <w:pPr>
              <w:keepLines w:val="0"/>
              <w:suppressAutoHyphens/>
              <w:spacing w:before="0" w:after="0" w:line="276" w:lineRule="auto"/>
              <w:ind w:left="708"/>
              <w:contextualSpacing/>
              <w:rPr>
                <w:rFonts w:ascii="Calibri" w:eastAsia="Droid Sans Fallback" w:hAnsi="Calibri" w:cs="Calibri"/>
                <w:sz w:val="22"/>
                <w:szCs w:val="22"/>
                <w:lang w:val="ru-RU"/>
              </w:rPr>
            </w:pPr>
          </w:p>
        </w:tc>
      </w:tr>
      <w:bookmarkEnd w:id="154"/>
      <w:bookmarkEnd w:id="155"/>
      <w:bookmarkEnd w:id="156"/>
      <w:bookmarkEnd w:id="157"/>
      <w:bookmarkEnd w:id="158"/>
      <w:bookmarkEnd w:id="159"/>
    </w:tbl>
    <w:p w14:paraId="11574C56" w14:textId="77777777" w:rsidR="004A7231" w:rsidRDefault="004A7231" w:rsidP="0049609E">
      <w:pPr>
        <w:spacing w:before="120" w:after="120"/>
        <w:rPr>
          <w:rFonts w:ascii="Palatino Linotype" w:hAnsi="Palatino Linotype"/>
          <w:sz w:val="22"/>
          <w:szCs w:val="22"/>
        </w:rPr>
      </w:pPr>
    </w:p>
    <w:p w14:paraId="0484B33A" w14:textId="77777777" w:rsidR="002D7980" w:rsidRDefault="002D7980">
      <w:pPr>
        <w:keepLines w:val="0"/>
        <w:spacing w:before="0" w:after="0"/>
        <w:ind w:left="0"/>
        <w:rPr>
          <w:b/>
          <w:color w:val="0070C0"/>
          <w:kern w:val="28"/>
          <w:sz w:val="52"/>
        </w:rPr>
      </w:pPr>
      <w:bookmarkStart w:id="161" w:name="_Toc291762404"/>
      <w:bookmarkStart w:id="162" w:name="_Toc291762557"/>
      <w:bookmarkStart w:id="163" w:name="_Toc291762884"/>
      <w:bookmarkStart w:id="164" w:name="_Toc418595873"/>
      <w:bookmarkStart w:id="165" w:name="_Toc418604243"/>
      <w:bookmarkStart w:id="166" w:name="_Toc418607405"/>
      <w:bookmarkEnd w:id="4"/>
      <w:r>
        <w:br w:type="page"/>
      </w:r>
    </w:p>
    <w:p w14:paraId="05CDE7C6" w14:textId="19AFB378" w:rsidR="004C1667" w:rsidRPr="000C0C56" w:rsidRDefault="004C1667" w:rsidP="004C1667">
      <w:pPr>
        <w:pStyle w:val="Heading1"/>
      </w:pPr>
      <w:bookmarkStart w:id="167" w:name="_Toc457307234"/>
      <w:r w:rsidRPr="000C0C56">
        <w:t>Where To Go Next</w:t>
      </w:r>
      <w:bookmarkEnd w:id="161"/>
      <w:bookmarkEnd w:id="162"/>
      <w:bookmarkEnd w:id="163"/>
      <w:bookmarkEnd w:id="164"/>
      <w:bookmarkEnd w:id="165"/>
      <w:bookmarkEnd w:id="166"/>
      <w:bookmarkEnd w:id="167"/>
    </w:p>
    <w:p w14:paraId="60E956AC" w14:textId="77777777" w:rsidR="004B392F" w:rsidRPr="004B392F" w:rsidRDefault="004B392F" w:rsidP="004B392F">
      <w:pPr>
        <w:pStyle w:val="Body"/>
      </w:pPr>
      <w:r w:rsidRPr="004B392F">
        <w:t xml:space="preserve">More thorough, complex examples and additional use cases in the sample application distributed with the SDK. Both the sample app and the SDK itself are available in source code. Additional documentation, information, and other supported platforms on our developer wiki at: </w:t>
      </w:r>
      <w:hyperlink r:id="rId25" w:history="1">
        <w:r w:rsidRPr="004B392F">
          <w:rPr>
            <w:rStyle w:val="Hyperlink"/>
            <w:bCs/>
          </w:rPr>
          <w:t>http://developer.moceanmobile.com/SDKs</w:t>
        </w:r>
      </w:hyperlink>
      <w:r w:rsidRPr="004B392F">
        <w:t>.</w:t>
      </w:r>
    </w:p>
    <w:p w14:paraId="2C5AC5C7" w14:textId="710827BC" w:rsidR="004C1667" w:rsidRDefault="004C1667" w:rsidP="004B392F">
      <w:pPr>
        <w:pStyle w:val="Body"/>
      </w:pPr>
    </w:p>
    <w:sectPr w:rsidR="004C1667" w:rsidSect="004C1667">
      <w:footerReference w:type="default" r:id="rId26"/>
      <w:type w:val="oddPage"/>
      <w:pgSz w:w="11906" w:h="16838"/>
      <w:pgMar w:top="1134" w:right="850" w:bottom="1702" w:left="1701" w:header="708" w:footer="708"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66EBC1" w14:textId="77777777" w:rsidR="004465ED" w:rsidRDefault="004465ED">
      <w:pPr>
        <w:spacing w:before="0" w:after="0"/>
      </w:pPr>
      <w:r>
        <w:separator/>
      </w:r>
    </w:p>
  </w:endnote>
  <w:endnote w:type="continuationSeparator" w:id="0">
    <w:p w14:paraId="319A69D5" w14:textId="77777777" w:rsidR="004465ED" w:rsidRDefault="004465E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Droid Sans Fallback">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ucida Grande">
    <w:charset w:val="01"/>
    <w:family w:val="roman"/>
    <w:pitch w:val="variable"/>
  </w:font>
  <w:font w:name="Arial Narrow">
    <w:panose1 w:val="020B0606020202030204"/>
    <w:charset w:val="00"/>
    <w:family w:val="swiss"/>
    <w:pitch w:val="variable"/>
    <w:sig w:usb0="00000287" w:usb1="000008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2488512"/>
      <w:docPartObj>
        <w:docPartGallery w:val="Page Numbers (Bottom of Page)"/>
        <w:docPartUnique/>
      </w:docPartObj>
    </w:sdtPr>
    <w:sdtEndPr>
      <w:rPr>
        <w:noProof/>
      </w:rPr>
    </w:sdtEndPr>
    <w:sdtContent>
      <w:p w14:paraId="7FE274CD" w14:textId="1D64B82E" w:rsidR="000E3151" w:rsidRDefault="000E3151">
        <w:pPr>
          <w:pStyle w:val="Footer"/>
          <w:jc w:val="right"/>
        </w:pPr>
        <w:r>
          <w:fldChar w:fldCharType="begin"/>
        </w:r>
        <w:r>
          <w:instrText xml:space="preserve"> PAGE   \* MERGEFORMAT </w:instrText>
        </w:r>
        <w:r>
          <w:fldChar w:fldCharType="separate"/>
        </w:r>
        <w:r w:rsidR="00D6167C">
          <w:rPr>
            <w:noProof/>
          </w:rPr>
          <w:t>10</w:t>
        </w:r>
        <w:r>
          <w:rPr>
            <w:noProof/>
          </w:rPr>
          <w:fldChar w:fldCharType="end"/>
        </w:r>
      </w:p>
    </w:sdtContent>
  </w:sdt>
  <w:p w14:paraId="706C88F2" w14:textId="77777777" w:rsidR="000E3151" w:rsidRDefault="000E315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0301140"/>
      <w:docPartObj>
        <w:docPartGallery w:val="Page Numbers (Bottom of Page)"/>
        <w:docPartUnique/>
      </w:docPartObj>
    </w:sdtPr>
    <w:sdtEndPr>
      <w:rPr>
        <w:noProof/>
      </w:rPr>
    </w:sdtEndPr>
    <w:sdtContent>
      <w:p w14:paraId="34C3D922" w14:textId="034F1935" w:rsidR="000E3151" w:rsidRDefault="000E3151">
        <w:pPr>
          <w:pStyle w:val="Footer"/>
          <w:jc w:val="right"/>
        </w:pPr>
        <w:r>
          <w:fldChar w:fldCharType="begin"/>
        </w:r>
        <w:r>
          <w:instrText xml:space="preserve"> PAGE   \* MERGEFORMAT </w:instrText>
        </w:r>
        <w:r>
          <w:fldChar w:fldCharType="separate"/>
        </w:r>
        <w:r w:rsidR="004465ED">
          <w:rPr>
            <w:noProof/>
          </w:rPr>
          <w:t>1</w:t>
        </w:r>
        <w:r>
          <w:rPr>
            <w:noProof/>
          </w:rPr>
          <w:fldChar w:fldCharType="end"/>
        </w:r>
      </w:p>
    </w:sdtContent>
  </w:sdt>
  <w:p w14:paraId="321ED6B2" w14:textId="77777777" w:rsidR="000E3151" w:rsidRDefault="000E315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5057688"/>
      <w:docPartObj>
        <w:docPartGallery w:val="Page Numbers (Bottom of Page)"/>
        <w:docPartUnique/>
      </w:docPartObj>
    </w:sdtPr>
    <w:sdtEndPr>
      <w:rPr>
        <w:noProof/>
      </w:rPr>
    </w:sdtEndPr>
    <w:sdtContent>
      <w:p w14:paraId="3949CEE7" w14:textId="2E7BAB4F" w:rsidR="000E3151" w:rsidRDefault="000E3151">
        <w:pPr>
          <w:pStyle w:val="Footer"/>
          <w:jc w:val="right"/>
        </w:pPr>
        <w:r>
          <w:fldChar w:fldCharType="begin"/>
        </w:r>
        <w:r>
          <w:instrText xml:space="preserve"> PAGE   \* MERGEFORMAT </w:instrText>
        </w:r>
        <w:r>
          <w:fldChar w:fldCharType="separate"/>
        </w:r>
        <w:r w:rsidR="00D6167C">
          <w:rPr>
            <w:noProof/>
          </w:rPr>
          <w:t>29</w:t>
        </w:r>
        <w:r>
          <w:rPr>
            <w:noProof/>
          </w:rPr>
          <w:fldChar w:fldCharType="end"/>
        </w:r>
      </w:p>
    </w:sdtContent>
  </w:sdt>
  <w:p w14:paraId="321AEF2C" w14:textId="5A766297" w:rsidR="000E3151" w:rsidRPr="00D40DD1" w:rsidRDefault="000E3151" w:rsidP="00D40DD1">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328B26" w14:textId="77777777" w:rsidR="004465ED" w:rsidRDefault="004465ED">
      <w:pPr>
        <w:spacing w:before="0" w:after="0"/>
      </w:pPr>
      <w:r>
        <w:separator/>
      </w:r>
    </w:p>
  </w:footnote>
  <w:footnote w:type="continuationSeparator" w:id="0">
    <w:p w14:paraId="0C6F4172" w14:textId="77777777" w:rsidR="004465ED" w:rsidRDefault="004465ED">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C6C4BA" w14:textId="2DFB3868" w:rsidR="000E3151" w:rsidRPr="002E6E2F" w:rsidRDefault="000E3151" w:rsidP="00585BDF">
    <w:pPr>
      <w:pStyle w:val="Header"/>
      <w:jc w:val="right"/>
    </w:pPr>
    <w:r>
      <w:t xml:space="preserve">PubMatic Android SDK Developer Guide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96F06"/>
    <w:multiLevelType w:val="hybridMultilevel"/>
    <w:tmpl w:val="7ACEC2B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B71BAD"/>
    <w:multiLevelType w:val="hybridMultilevel"/>
    <w:tmpl w:val="2AE2AA92"/>
    <w:numStyleLink w:val="ImportedStyle1"/>
  </w:abstractNum>
  <w:abstractNum w:abstractNumId="2">
    <w:nsid w:val="07CD649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D23350"/>
    <w:multiLevelType w:val="multilevel"/>
    <w:tmpl w:val="9A508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0BB7765"/>
    <w:multiLevelType w:val="multilevel"/>
    <w:tmpl w:val="5B8EB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4A53CA9"/>
    <w:multiLevelType w:val="hybridMultilevel"/>
    <w:tmpl w:val="C02E20C8"/>
    <w:lvl w:ilvl="0" w:tplc="445C00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FB2FA4"/>
    <w:multiLevelType w:val="multilevel"/>
    <w:tmpl w:val="B07AB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FC90B3A"/>
    <w:multiLevelType w:val="multilevel"/>
    <w:tmpl w:val="AF3AD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10B5E35"/>
    <w:multiLevelType w:val="multilevel"/>
    <w:tmpl w:val="B328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411664C"/>
    <w:multiLevelType w:val="multilevel"/>
    <w:tmpl w:val="571EB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8A7592B"/>
    <w:multiLevelType w:val="multilevel"/>
    <w:tmpl w:val="FD462D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9A25DF6"/>
    <w:multiLevelType w:val="multilevel"/>
    <w:tmpl w:val="C10C9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B883224"/>
    <w:multiLevelType w:val="multilevel"/>
    <w:tmpl w:val="95F8D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0526875"/>
    <w:multiLevelType w:val="multilevel"/>
    <w:tmpl w:val="56D0B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1750563"/>
    <w:multiLevelType w:val="multilevel"/>
    <w:tmpl w:val="C42EBD0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5">
    <w:nsid w:val="33894DE0"/>
    <w:multiLevelType w:val="multilevel"/>
    <w:tmpl w:val="B2224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5291AF2"/>
    <w:multiLevelType w:val="multilevel"/>
    <w:tmpl w:val="DB70F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57D3F4C"/>
    <w:multiLevelType w:val="multilevel"/>
    <w:tmpl w:val="FB1AA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0350001"/>
    <w:multiLevelType w:val="multilevel"/>
    <w:tmpl w:val="C34CB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64A49B3"/>
    <w:multiLevelType w:val="hybridMultilevel"/>
    <w:tmpl w:val="2AE2AA92"/>
    <w:styleLink w:val="ImportedStyle1"/>
    <w:lvl w:ilvl="0" w:tplc="5680E73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552234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AA6541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34A10B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B1E70D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57E784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E0A8C4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D12A2C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1364B8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nsid w:val="469D45B8"/>
    <w:multiLevelType w:val="multilevel"/>
    <w:tmpl w:val="E0AEF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6BC53BE"/>
    <w:multiLevelType w:val="multilevel"/>
    <w:tmpl w:val="E10A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8C3306F"/>
    <w:multiLevelType w:val="hybridMultilevel"/>
    <w:tmpl w:val="7D943D5A"/>
    <w:lvl w:ilvl="0" w:tplc="08B8D7A6">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0603458"/>
    <w:multiLevelType w:val="multilevel"/>
    <w:tmpl w:val="9FCA9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0F10190"/>
    <w:multiLevelType w:val="multilevel"/>
    <w:tmpl w:val="4EB26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24017A4"/>
    <w:multiLevelType w:val="multilevel"/>
    <w:tmpl w:val="6BCCD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7B03DAA"/>
    <w:multiLevelType w:val="multilevel"/>
    <w:tmpl w:val="ACE0B25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7">
    <w:nsid w:val="57D2672E"/>
    <w:multiLevelType w:val="multilevel"/>
    <w:tmpl w:val="45F6547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8">
    <w:nsid w:val="5DBA6B5C"/>
    <w:multiLevelType w:val="multilevel"/>
    <w:tmpl w:val="E1169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1E31C02"/>
    <w:multiLevelType w:val="multilevel"/>
    <w:tmpl w:val="68608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3BB54C8"/>
    <w:multiLevelType w:val="multilevel"/>
    <w:tmpl w:val="92B0D8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4A01E76"/>
    <w:multiLevelType w:val="multilevel"/>
    <w:tmpl w:val="921E0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6F81367"/>
    <w:multiLevelType w:val="hybridMultilevel"/>
    <w:tmpl w:val="16DA1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5A1DC8"/>
    <w:multiLevelType w:val="multilevel"/>
    <w:tmpl w:val="751C3BF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4">
    <w:nsid w:val="698D246F"/>
    <w:multiLevelType w:val="multilevel"/>
    <w:tmpl w:val="BF42E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A4A6122"/>
    <w:multiLevelType w:val="hybridMultilevel"/>
    <w:tmpl w:val="44422E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B2D5EA5"/>
    <w:multiLevelType w:val="multilevel"/>
    <w:tmpl w:val="68586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B3111CF"/>
    <w:multiLevelType w:val="multilevel"/>
    <w:tmpl w:val="E02EC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CFA7F09"/>
    <w:multiLevelType w:val="multilevel"/>
    <w:tmpl w:val="8A461C78"/>
    <w:lvl w:ilvl="0">
      <w:start w:val="1"/>
      <w:numFmt w:val="decimal"/>
      <w:lvlText w:val="%1."/>
      <w:lvlJc w:val="left"/>
      <w:pPr>
        <w:ind w:left="720" w:hanging="360"/>
      </w:pPr>
    </w:lvl>
    <w:lvl w:ilvl="1">
      <w:start w:val="1"/>
      <w:numFmt w:val="lowerLetter"/>
      <w:lvlText w:val="%2."/>
      <w:lvlJc w:val="left"/>
      <w:pPr>
        <w:ind w:left="1440" w:hanging="360"/>
      </w:pPr>
      <w:rPr>
        <w:b w:val="0"/>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7A630957"/>
    <w:multiLevelType w:val="multilevel"/>
    <w:tmpl w:val="02CC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DBD0D56"/>
    <w:multiLevelType w:val="multilevel"/>
    <w:tmpl w:val="8BA0F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8"/>
  </w:num>
  <w:num w:numId="3">
    <w:abstractNumId w:val="29"/>
  </w:num>
  <w:num w:numId="4">
    <w:abstractNumId w:val="7"/>
  </w:num>
  <w:num w:numId="5">
    <w:abstractNumId w:val="37"/>
  </w:num>
  <w:num w:numId="6">
    <w:abstractNumId w:val="24"/>
  </w:num>
  <w:num w:numId="7">
    <w:abstractNumId w:val="16"/>
  </w:num>
  <w:num w:numId="8">
    <w:abstractNumId w:val="10"/>
  </w:num>
  <w:num w:numId="9">
    <w:abstractNumId w:val="3"/>
  </w:num>
  <w:num w:numId="10">
    <w:abstractNumId w:val="36"/>
  </w:num>
  <w:num w:numId="11">
    <w:abstractNumId w:val="9"/>
  </w:num>
  <w:num w:numId="12">
    <w:abstractNumId w:val="34"/>
  </w:num>
  <w:num w:numId="13">
    <w:abstractNumId w:val="12"/>
  </w:num>
  <w:num w:numId="14">
    <w:abstractNumId w:val="17"/>
  </w:num>
  <w:num w:numId="15">
    <w:abstractNumId w:val="21"/>
  </w:num>
  <w:num w:numId="16">
    <w:abstractNumId w:val="4"/>
  </w:num>
  <w:num w:numId="17">
    <w:abstractNumId w:val="23"/>
  </w:num>
  <w:num w:numId="18">
    <w:abstractNumId w:val="15"/>
  </w:num>
  <w:num w:numId="19">
    <w:abstractNumId w:val="31"/>
  </w:num>
  <w:num w:numId="20">
    <w:abstractNumId w:val="25"/>
  </w:num>
  <w:num w:numId="21">
    <w:abstractNumId w:val="11"/>
  </w:num>
  <w:num w:numId="22">
    <w:abstractNumId w:val="20"/>
  </w:num>
  <w:num w:numId="23">
    <w:abstractNumId w:val="40"/>
  </w:num>
  <w:num w:numId="24">
    <w:abstractNumId w:val="39"/>
  </w:num>
  <w:num w:numId="25">
    <w:abstractNumId w:val="30"/>
  </w:num>
  <w:num w:numId="26">
    <w:abstractNumId w:val="18"/>
  </w:num>
  <w:num w:numId="27">
    <w:abstractNumId w:val="13"/>
  </w:num>
  <w:num w:numId="28">
    <w:abstractNumId w:val="28"/>
  </w:num>
  <w:num w:numId="29">
    <w:abstractNumId w:val="38"/>
  </w:num>
  <w:num w:numId="30">
    <w:abstractNumId w:val="0"/>
  </w:num>
  <w:num w:numId="31">
    <w:abstractNumId w:val="27"/>
  </w:num>
  <w:num w:numId="32">
    <w:abstractNumId w:val="33"/>
  </w:num>
  <w:num w:numId="33">
    <w:abstractNumId w:val="26"/>
  </w:num>
  <w:num w:numId="34">
    <w:abstractNumId w:val="14"/>
  </w:num>
  <w:num w:numId="35">
    <w:abstractNumId w:val="2"/>
  </w:num>
  <w:num w:numId="36">
    <w:abstractNumId w:val="22"/>
  </w:num>
  <w:num w:numId="37">
    <w:abstractNumId w:val="22"/>
    <w:lvlOverride w:ilvl="0">
      <w:startOverride w:val="1"/>
    </w:lvlOverride>
  </w:num>
  <w:num w:numId="38">
    <w:abstractNumId w:val="22"/>
    <w:lvlOverride w:ilvl="0">
      <w:startOverride w:val="1"/>
    </w:lvlOverride>
  </w:num>
  <w:num w:numId="39">
    <w:abstractNumId w:val="35"/>
  </w:num>
  <w:num w:numId="40">
    <w:abstractNumId w:val="32"/>
  </w:num>
  <w:num w:numId="41">
    <w:abstractNumId w:val="5"/>
  </w:num>
  <w:num w:numId="42">
    <w:abstractNumId w:val="19"/>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ru-RU" w:vendorID="64" w:dllVersion="131078" w:nlCheck="1" w:checkStyle="0"/>
  <w:activeWritingStyle w:appName="MSWord" w:lang="en-US" w:vendorID="64" w:dllVersion="131078" w:nlCheck="1" w:checkStyle="1"/>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2D09"/>
    <w:rsid w:val="0001224C"/>
    <w:rsid w:val="00070330"/>
    <w:rsid w:val="000C42A9"/>
    <w:rsid w:val="000E3151"/>
    <w:rsid w:val="00160BE1"/>
    <w:rsid w:val="0016671D"/>
    <w:rsid w:val="001978A7"/>
    <w:rsid w:val="001B0548"/>
    <w:rsid w:val="001C3C23"/>
    <w:rsid w:val="001E61BB"/>
    <w:rsid w:val="00206352"/>
    <w:rsid w:val="00210879"/>
    <w:rsid w:val="00240102"/>
    <w:rsid w:val="00260488"/>
    <w:rsid w:val="00271338"/>
    <w:rsid w:val="002A6A5F"/>
    <w:rsid w:val="002D7980"/>
    <w:rsid w:val="002F065D"/>
    <w:rsid w:val="00312B9D"/>
    <w:rsid w:val="003203F7"/>
    <w:rsid w:val="003223BD"/>
    <w:rsid w:val="00324426"/>
    <w:rsid w:val="00357425"/>
    <w:rsid w:val="003655F9"/>
    <w:rsid w:val="00377863"/>
    <w:rsid w:val="00390D26"/>
    <w:rsid w:val="003A18B2"/>
    <w:rsid w:val="003A7156"/>
    <w:rsid w:val="003A7FB3"/>
    <w:rsid w:val="003C1998"/>
    <w:rsid w:val="003D3503"/>
    <w:rsid w:val="00426FA9"/>
    <w:rsid w:val="004332BC"/>
    <w:rsid w:val="004344D6"/>
    <w:rsid w:val="004465ED"/>
    <w:rsid w:val="004811EF"/>
    <w:rsid w:val="00485ED4"/>
    <w:rsid w:val="00492C16"/>
    <w:rsid w:val="0049609E"/>
    <w:rsid w:val="00496FCA"/>
    <w:rsid w:val="004A7231"/>
    <w:rsid w:val="004B392F"/>
    <w:rsid w:val="004C1667"/>
    <w:rsid w:val="004C43E1"/>
    <w:rsid w:val="004C7CEA"/>
    <w:rsid w:val="004E7D70"/>
    <w:rsid w:val="004F5C63"/>
    <w:rsid w:val="00501174"/>
    <w:rsid w:val="00501D48"/>
    <w:rsid w:val="00503AE2"/>
    <w:rsid w:val="00520F83"/>
    <w:rsid w:val="00563D70"/>
    <w:rsid w:val="00572FBD"/>
    <w:rsid w:val="005838F5"/>
    <w:rsid w:val="00585BDF"/>
    <w:rsid w:val="00596AFD"/>
    <w:rsid w:val="00604085"/>
    <w:rsid w:val="006041AB"/>
    <w:rsid w:val="00616B8D"/>
    <w:rsid w:val="0061797C"/>
    <w:rsid w:val="006358CB"/>
    <w:rsid w:val="006501FA"/>
    <w:rsid w:val="006665FA"/>
    <w:rsid w:val="00666EEA"/>
    <w:rsid w:val="006A1958"/>
    <w:rsid w:val="006B2D09"/>
    <w:rsid w:val="006B4D40"/>
    <w:rsid w:val="006C0108"/>
    <w:rsid w:val="006C2ECA"/>
    <w:rsid w:val="006E582F"/>
    <w:rsid w:val="00706AAE"/>
    <w:rsid w:val="0074045C"/>
    <w:rsid w:val="00751763"/>
    <w:rsid w:val="00777642"/>
    <w:rsid w:val="007A364F"/>
    <w:rsid w:val="007B3031"/>
    <w:rsid w:val="007D1129"/>
    <w:rsid w:val="007D115F"/>
    <w:rsid w:val="007D249E"/>
    <w:rsid w:val="007E1A27"/>
    <w:rsid w:val="00825B60"/>
    <w:rsid w:val="00846022"/>
    <w:rsid w:val="008A168F"/>
    <w:rsid w:val="008E37E9"/>
    <w:rsid w:val="00911BD6"/>
    <w:rsid w:val="00942C31"/>
    <w:rsid w:val="009511BA"/>
    <w:rsid w:val="009558B0"/>
    <w:rsid w:val="00975A1C"/>
    <w:rsid w:val="00996CE6"/>
    <w:rsid w:val="009B1F4A"/>
    <w:rsid w:val="00A07B53"/>
    <w:rsid w:val="00A21478"/>
    <w:rsid w:val="00A3152E"/>
    <w:rsid w:val="00A35D89"/>
    <w:rsid w:val="00A36174"/>
    <w:rsid w:val="00A60BDB"/>
    <w:rsid w:val="00A61CD2"/>
    <w:rsid w:val="00A63A79"/>
    <w:rsid w:val="00A71CE9"/>
    <w:rsid w:val="00AD2BD7"/>
    <w:rsid w:val="00B029E0"/>
    <w:rsid w:val="00B4024E"/>
    <w:rsid w:val="00B46424"/>
    <w:rsid w:val="00B53607"/>
    <w:rsid w:val="00B832F8"/>
    <w:rsid w:val="00BB09CC"/>
    <w:rsid w:val="00BD3F7B"/>
    <w:rsid w:val="00C17BDB"/>
    <w:rsid w:val="00C2068D"/>
    <w:rsid w:val="00C25CDE"/>
    <w:rsid w:val="00C36BE1"/>
    <w:rsid w:val="00C516D0"/>
    <w:rsid w:val="00C53FB7"/>
    <w:rsid w:val="00C73C6E"/>
    <w:rsid w:val="00C95AC1"/>
    <w:rsid w:val="00CA1950"/>
    <w:rsid w:val="00CA4872"/>
    <w:rsid w:val="00CF4530"/>
    <w:rsid w:val="00D40DD1"/>
    <w:rsid w:val="00D51DD4"/>
    <w:rsid w:val="00D55078"/>
    <w:rsid w:val="00D6167C"/>
    <w:rsid w:val="00D86431"/>
    <w:rsid w:val="00DA55EB"/>
    <w:rsid w:val="00DE3833"/>
    <w:rsid w:val="00DF6C3B"/>
    <w:rsid w:val="00E05E76"/>
    <w:rsid w:val="00E222FE"/>
    <w:rsid w:val="00E54B0C"/>
    <w:rsid w:val="00E72629"/>
    <w:rsid w:val="00EB325D"/>
    <w:rsid w:val="00F10AC9"/>
    <w:rsid w:val="00F26079"/>
    <w:rsid w:val="00F36639"/>
    <w:rsid w:val="00F765AF"/>
    <w:rsid w:val="00F83E87"/>
    <w:rsid w:val="00F92724"/>
    <w:rsid w:val="00FA38CE"/>
    <w:rsid w:val="00FB1131"/>
    <w:rsid w:val="00FC2651"/>
    <w:rsid w:val="00FE07C4"/>
    <w:rsid w:val="272E92D9"/>
    <w:rsid w:val="4A5F4DD2"/>
    <w:rsid w:val="793616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96A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42A9"/>
    <w:pPr>
      <w:keepLines/>
      <w:spacing w:before="40" w:after="200"/>
      <w:ind w:left="360"/>
    </w:pPr>
    <w:rPr>
      <w:rFonts w:ascii="Arial" w:eastAsia="Times New Roman" w:hAnsi="Arial"/>
      <w:sz w:val="16"/>
      <w:szCs w:val="24"/>
    </w:rPr>
  </w:style>
  <w:style w:type="paragraph" w:styleId="Heading1">
    <w:name w:val="heading 1"/>
    <w:basedOn w:val="Normal"/>
    <w:next w:val="Normal"/>
    <w:link w:val="Heading1Char"/>
    <w:qFormat/>
    <w:rsid w:val="000C42A9"/>
    <w:pPr>
      <w:keepNext/>
      <w:spacing w:after="1800"/>
      <w:jc w:val="right"/>
      <w:outlineLvl w:val="0"/>
    </w:pPr>
    <w:rPr>
      <w:b/>
      <w:color w:val="0070C0"/>
      <w:kern w:val="28"/>
      <w:sz w:val="52"/>
    </w:rPr>
  </w:style>
  <w:style w:type="paragraph" w:styleId="Heading2">
    <w:name w:val="heading 2"/>
    <w:basedOn w:val="Normal"/>
    <w:next w:val="BodyText"/>
    <w:link w:val="Heading2Char"/>
    <w:qFormat/>
    <w:rsid w:val="000C42A9"/>
    <w:pPr>
      <w:keepNext/>
      <w:spacing w:before="240" w:after="240"/>
      <w:ind w:left="0"/>
      <w:outlineLvl w:val="1"/>
    </w:pPr>
    <w:rPr>
      <w:b/>
      <w:color w:val="0070C0"/>
      <w:kern w:val="28"/>
      <w:sz w:val="36"/>
      <w:szCs w:val="32"/>
    </w:rPr>
  </w:style>
  <w:style w:type="paragraph" w:styleId="Heading3">
    <w:name w:val="heading 3"/>
    <w:basedOn w:val="Normal"/>
    <w:next w:val="Normal"/>
    <w:link w:val="Heading3Char"/>
    <w:uiPriority w:val="9"/>
    <w:unhideWhenUsed/>
    <w:qFormat/>
    <w:rsid w:val="0049609E"/>
    <w:pPr>
      <w:keepNext/>
      <w:spacing w:after="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42A9"/>
    <w:rPr>
      <w:rFonts w:ascii="Arial" w:eastAsia="Times New Roman" w:hAnsi="Arial"/>
      <w:b/>
      <w:color w:val="0070C0"/>
      <w:kern w:val="28"/>
      <w:sz w:val="52"/>
      <w:szCs w:val="24"/>
    </w:rPr>
  </w:style>
  <w:style w:type="character" w:customStyle="1" w:styleId="Heading2Char">
    <w:name w:val="Heading 2 Char"/>
    <w:basedOn w:val="DefaultParagraphFont"/>
    <w:link w:val="Heading2"/>
    <w:rsid w:val="000C42A9"/>
    <w:rPr>
      <w:rFonts w:ascii="Arial" w:eastAsia="Times New Roman" w:hAnsi="Arial"/>
      <w:b/>
      <w:color w:val="0070C0"/>
      <w:kern w:val="28"/>
      <w:sz w:val="36"/>
      <w:szCs w:val="32"/>
    </w:rPr>
  </w:style>
  <w:style w:type="paragraph" w:customStyle="1" w:styleId="Body">
    <w:name w:val="Body"/>
    <w:basedOn w:val="BodyText"/>
    <w:qFormat/>
    <w:rsid w:val="000C42A9"/>
    <w:pPr>
      <w:spacing w:before="120"/>
    </w:pPr>
    <w:rPr>
      <w:rFonts w:ascii="Palatino Linotype" w:hAnsi="Palatino Linotype"/>
      <w:sz w:val="22"/>
      <w:szCs w:val="22"/>
    </w:rPr>
  </w:style>
  <w:style w:type="paragraph" w:customStyle="1" w:styleId="TableofContentsPageTitle">
    <w:name w:val="Table of Contents Page Title"/>
    <w:basedOn w:val="Normal"/>
    <w:next w:val="Normal"/>
    <w:rsid w:val="000C42A9"/>
    <w:pPr>
      <w:spacing w:before="240" w:after="240"/>
      <w:ind w:left="0"/>
    </w:pPr>
    <w:rPr>
      <w:rFonts w:cs="Arial"/>
      <w:b/>
      <w:color w:val="0070C0"/>
      <w:sz w:val="36"/>
    </w:rPr>
  </w:style>
  <w:style w:type="paragraph" w:styleId="Header">
    <w:name w:val="header"/>
    <w:basedOn w:val="Normal"/>
    <w:link w:val="HeaderChar"/>
    <w:rsid w:val="000C42A9"/>
    <w:pPr>
      <w:pBdr>
        <w:bottom w:val="single" w:sz="4" w:space="1" w:color="auto"/>
      </w:pBdr>
      <w:tabs>
        <w:tab w:val="right" w:pos="7200"/>
      </w:tabs>
      <w:ind w:left="0"/>
    </w:pPr>
    <w:rPr>
      <w:b/>
    </w:rPr>
  </w:style>
  <w:style w:type="character" w:customStyle="1" w:styleId="HeaderChar">
    <w:name w:val="Header Char"/>
    <w:basedOn w:val="DefaultParagraphFont"/>
    <w:link w:val="Header"/>
    <w:rsid w:val="000C42A9"/>
    <w:rPr>
      <w:rFonts w:ascii="Arial" w:eastAsia="Times New Roman" w:hAnsi="Arial"/>
      <w:b/>
      <w:sz w:val="16"/>
      <w:szCs w:val="24"/>
    </w:rPr>
  </w:style>
  <w:style w:type="paragraph" w:styleId="Footer">
    <w:name w:val="footer"/>
    <w:basedOn w:val="Normal"/>
    <w:link w:val="FooterChar"/>
    <w:uiPriority w:val="99"/>
    <w:rsid w:val="000C42A9"/>
    <w:pPr>
      <w:pBdr>
        <w:bottom w:val="single" w:sz="4" w:space="1" w:color="auto"/>
      </w:pBdr>
      <w:tabs>
        <w:tab w:val="right" w:pos="7200"/>
      </w:tabs>
      <w:spacing w:after="0"/>
      <w:ind w:left="0"/>
    </w:pPr>
    <w:rPr>
      <w:b/>
    </w:rPr>
  </w:style>
  <w:style w:type="character" w:customStyle="1" w:styleId="FooterChar">
    <w:name w:val="Footer Char"/>
    <w:basedOn w:val="DefaultParagraphFont"/>
    <w:link w:val="Footer"/>
    <w:uiPriority w:val="99"/>
    <w:rsid w:val="000C42A9"/>
    <w:rPr>
      <w:rFonts w:ascii="Arial" w:eastAsia="Times New Roman" w:hAnsi="Arial"/>
      <w:b/>
      <w:sz w:val="16"/>
      <w:szCs w:val="24"/>
    </w:rPr>
  </w:style>
  <w:style w:type="character" w:styleId="Hyperlink">
    <w:name w:val="Hyperlink"/>
    <w:uiPriority w:val="99"/>
    <w:rsid w:val="000C42A9"/>
    <w:rPr>
      <w:color w:val="0000FF"/>
      <w:u w:val="single"/>
    </w:rPr>
  </w:style>
  <w:style w:type="paragraph" w:customStyle="1" w:styleId="Note">
    <w:name w:val="Note"/>
    <w:basedOn w:val="Normal"/>
    <w:next w:val="Normal"/>
    <w:rsid w:val="000C42A9"/>
    <w:pPr>
      <w:shd w:val="clear" w:color="auto" w:fill="ECF5FF"/>
      <w:spacing w:before="200"/>
      <w:ind w:left="1080"/>
    </w:pPr>
    <w:rPr>
      <w:rFonts w:ascii="Palatino Linotype" w:hAnsi="Palatino Linotype"/>
      <w:color w:val="000080"/>
      <w:sz w:val="22"/>
    </w:rPr>
  </w:style>
  <w:style w:type="paragraph" w:customStyle="1" w:styleId="TableNormalText">
    <w:name w:val="TableNormalText"/>
    <w:qFormat/>
    <w:rsid w:val="000C42A9"/>
    <w:rPr>
      <w:rFonts w:ascii="Palatino Linotype" w:eastAsia="Times New Roman" w:hAnsi="Palatino Linotype"/>
      <w:sz w:val="22"/>
      <w:szCs w:val="24"/>
    </w:rPr>
  </w:style>
  <w:style w:type="paragraph" w:customStyle="1" w:styleId="TableCellHeading">
    <w:name w:val="TableCellHeading"/>
    <w:basedOn w:val="TableNormalText"/>
    <w:qFormat/>
    <w:rsid w:val="000C42A9"/>
    <w:pPr>
      <w:shd w:val="clear" w:color="auto" w:fill="ECF5FF"/>
    </w:pPr>
    <w:rPr>
      <w:b/>
      <w:color w:val="000080"/>
    </w:rPr>
  </w:style>
  <w:style w:type="paragraph" w:customStyle="1" w:styleId="Important">
    <w:name w:val="Important"/>
    <w:basedOn w:val="Note"/>
    <w:qFormat/>
    <w:rsid w:val="000C42A9"/>
    <w:pPr>
      <w:shd w:val="clear" w:color="auto" w:fill="FFFFD2"/>
    </w:pPr>
  </w:style>
  <w:style w:type="character" w:customStyle="1" w:styleId="screentext">
    <w:name w:val="screentext"/>
    <w:rsid w:val="000C42A9"/>
    <w:rPr>
      <w:rFonts w:ascii="Courier New" w:hAnsi="Courier New" w:cs="Courier New" w:hint="default"/>
      <w:sz w:val="20"/>
      <w:szCs w:val="20"/>
    </w:rPr>
  </w:style>
  <w:style w:type="paragraph" w:customStyle="1" w:styleId="Picture">
    <w:name w:val="Picture"/>
    <w:basedOn w:val="List"/>
    <w:qFormat/>
    <w:rsid w:val="000C42A9"/>
    <w:pPr>
      <w:spacing w:before="240" w:after="240"/>
      <w:ind w:left="720"/>
      <w:contextualSpacing w:val="0"/>
    </w:pPr>
    <w:rPr>
      <w:rFonts w:ascii="Palatino Linotype" w:hAnsi="Palatino Linotype"/>
      <w:sz w:val="22"/>
    </w:rPr>
  </w:style>
  <w:style w:type="paragraph" w:styleId="TOC1">
    <w:name w:val="toc 1"/>
    <w:basedOn w:val="Normal"/>
    <w:next w:val="Normal"/>
    <w:autoRedefine/>
    <w:uiPriority w:val="39"/>
    <w:unhideWhenUsed/>
    <w:rsid w:val="004C1667"/>
    <w:pPr>
      <w:keepLines w:val="0"/>
      <w:tabs>
        <w:tab w:val="right" w:leader="dot" w:pos="9345"/>
      </w:tabs>
      <w:suppressAutoHyphens/>
      <w:spacing w:before="120" w:after="0" w:line="276" w:lineRule="auto"/>
      <w:ind w:left="0"/>
    </w:pPr>
    <w:rPr>
      <w:rFonts w:asciiTheme="minorHAnsi" w:eastAsia="Droid Sans Fallback" w:hAnsiTheme="minorHAnsi" w:cs="Calibri"/>
      <w:b/>
      <w:bCs/>
      <w:noProof/>
      <w:sz w:val="22"/>
      <w:szCs w:val="22"/>
      <w:lang w:val="ru-RU"/>
    </w:rPr>
  </w:style>
  <w:style w:type="paragraph" w:styleId="TOC2">
    <w:name w:val="toc 2"/>
    <w:basedOn w:val="Normal"/>
    <w:next w:val="Normal"/>
    <w:autoRedefine/>
    <w:uiPriority w:val="39"/>
    <w:unhideWhenUsed/>
    <w:rsid w:val="004C1667"/>
    <w:pPr>
      <w:keepLines w:val="0"/>
      <w:tabs>
        <w:tab w:val="right" w:leader="dot" w:pos="9345"/>
      </w:tabs>
      <w:suppressAutoHyphens/>
      <w:spacing w:before="0" w:after="0" w:line="276" w:lineRule="auto"/>
      <w:ind w:left="220"/>
    </w:pPr>
    <w:rPr>
      <w:rFonts w:asciiTheme="minorHAnsi" w:eastAsia="Droid Sans Fallback" w:hAnsiTheme="minorHAnsi" w:cs="Calibri"/>
      <w:noProof/>
      <w:sz w:val="22"/>
      <w:szCs w:val="22"/>
      <w:lang w:val="ru-RU"/>
    </w:rPr>
  </w:style>
  <w:style w:type="paragraph" w:customStyle="1" w:styleId="tablenormaltext0">
    <w:name w:val="tablenormaltext"/>
    <w:basedOn w:val="Normal"/>
    <w:rsid w:val="000C42A9"/>
    <w:pPr>
      <w:keepLines w:val="0"/>
      <w:spacing w:before="100" w:beforeAutospacing="1" w:after="100" w:afterAutospacing="1"/>
      <w:ind w:left="0"/>
    </w:pPr>
    <w:rPr>
      <w:rFonts w:ascii="Times New Roman" w:hAnsi="Times New Roman"/>
      <w:sz w:val="24"/>
    </w:rPr>
  </w:style>
  <w:style w:type="paragraph" w:customStyle="1" w:styleId="listmapping">
    <w:name w:val="listmapping"/>
    <w:basedOn w:val="Normal"/>
    <w:rsid w:val="000C42A9"/>
    <w:pPr>
      <w:keepLines w:val="0"/>
      <w:spacing w:before="100" w:beforeAutospacing="1" w:after="100" w:afterAutospacing="1"/>
      <w:ind w:left="0"/>
    </w:pPr>
    <w:rPr>
      <w:rFonts w:ascii="Times New Roman" w:hAnsi="Times New Roman"/>
      <w:sz w:val="24"/>
    </w:rPr>
  </w:style>
  <w:style w:type="paragraph" w:styleId="BodyText">
    <w:name w:val="Body Text"/>
    <w:basedOn w:val="Normal"/>
    <w:link w:val="BodyTextChar"/>
    <w:uiPriority w:val="99"/>
    <w:semiHidden/>
    <w:unhideWhenUsed/>
    <w:rsid w:val="000C42A9"/>
    <w:pPr>
      <w:spacing w:after="120"/>
    </w:pPr>
  </w:style>
  <w:style w:type="character" w:customStyle="1" w:styleId="BodyTextChar">
    <w:name w:val="Body Text Char"/>
    <w:basedOn w:val="DefaultParagraphFont"/>
    <w:link w:val="BodyText"/>
    <w:uiPriority w:val="99"/>
    <w:semiHidden/>
    <w:rsid w:val="000C42A9"/>
    <w:rPr>
      <w:rFonts w:ascii="Arial" w:eastAsia="Times New Roman" w:hAnsi="Arial"/>
      <w:sz w:val="16"/>
      <w:szCs w:val="24"/>
    </w:rPr>
  </w:style>
  <w:style w:type="paragraph" w:styleId="List">
    <w:name w:val="List"/>
    <w:basedOn w:val="Normal"/>
    <w:uiPriority w:val="99"/>
    <w:semiHidden/>
    <w:unhideWhenUsed/>
    <w:rsid w:val="000C42A9"/>
    <w:pPr>
      <w:ind w:hanging="360"/>
      <w:contextualSpacing/>
    </w:pPr>
  </w:style>
  <w:style w:type="paragraph" w:styleId="BalloonText">
    <w:name w:val="Balloon Text"/>
    <w:basedOn w:val="Normal"/>
    <w:link w:val="BalloonTextChar"/>
    <w:uiPriority w:val="99"/>
    <w:semiHidden/>
    <w:unhideWhenUsed/>
    <w:rsid w:val="000C42A9"/>
    <w:pPr>
      <w:spacing w:before="0" w:after="0"/>
    </w:pPr>
    <w:rPr>
      <w:rFonts w:ascii="Tahoma" w:hAnsi="Tahoma" w:cs="Tahoma"/>
      <w:szCs w:val="16"/>
    </w:rPr>
  </w:style>
  <w:style w:type="character" w:customStyle="1" w:styleId="BalloonTextChar">
    <w:name w:val="Balloon Text Char"/>
    <w:basedOn w:val="DefaultParagraphFont"/>
    <w:link w:val="BalloonText"/>
    <w:uiPriority w:val="99"/>
    <w:semiHidden/>
    <w:rsid w:val="000C42A9"/>
    <w:rPr>
      <w:rFonts w:ascii="Tahoma" w:eastAsia="Times New Roman" w:hAnsi="Tahoma" w:cs="Tahoma"/>
      <w:sz w:val="16"/>
      <w:szCs w:val="16"/>
    </w:rPr>
  </w:style>
  <w:style w:type="character" w:customStyle="1" w:styleId="InternetLink">
    <w:name w:val="Internet Link"/>
    <w:basedOn w:val="DefaultParagraphFont"/>
    <w:rsid w:val="0049609E"/>
    <w:rPr>
      <w:color w:val="0000FF"/>
      <w:u w:val="single"/>
      <w:lang w:val="uz-Cyrl-UZ" w:eastAsia="uz-Cyrl-UZ" w:bidi="uz-Cyrl-UZ"/>
    </w:rPr>
  </w:style>
  <w:style w:type="paragraph" w:styleId="Caption">
    <w:name w:val="caption"/>
    <w:basedOn w:val="Normal"/>
    <w:next w:val="Normal"/>
    <w:uiPriority w:val="35"/>
    <w:unhideWhenUsed/>
    <w:qFormat/>
    <w:rsid w:val="0049609E"/>
    <w:pPr>
      <w:keepLines w:val="0"/>
      <w:suppressAutoHyphens/>
      <w:spacing w:before="0"/>
      <w:ind w:left="0"/>
    </w:pPr>
    <w:rPr>
      <w:rFonts w:ascii="Calibri" w:eastAsia="Droid Sans Fallback" w:hAnsi="Calibri" w:cs="Calibri"/>
      <w:bCs/>
      <w:i/>
      <w:sz w:val="20"/>
      <w:szCs w:val="18"/>
      <w:lang w:val="ru-RU"/>
    </w:rPr>
  </w:style>
  <w:style w:type="paragraph" w:styleId="NoSpacing">
    <w:name w:val="No Spacing"/>
    <w:uiPriority w:val="1"/>
    <w:qFormat/>
    <w:rsid w:val="0049609E"/>
    <w:pPr>
      <w:suppressAutoHyphens/>
    </w:pPr>
    <w:rPr>
      <w:rFonts w:eastAsia="Droid Sans Fallback" w:cs="Calibri"/>
      <w:sz w:val="22"/>
      <w:szCs w:val="22"/>
      <w:lang w:val="ru-RU"/>
    </w:rPr>
  </w:style>
  <w:style w:type="character" w:customStyle="1" w:styleId="Heading3Char">
    <w:name w:val="Heading 3 Char"/>
    <w:basedOn w:val="DefaultParagraphFont"/>
    <w:link w:val="Heading3"/>
    <w:uiPriority w:val="9"/>
    <w:rsid w:val="0049609E"/>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271338"/>
    <w:pPr>
      <w:spacing w:before="240" w:after="0" w:line="259" w:lineRule="auto"/>
      <w:ind w:left="0"/>
      <w:jc w:val="left"/>
      <w:outlineLvl w:val="9"/>
    </w:pPr>
    <w:rPr>
      <w:rFonts w:asciiTheme="majorHAnsi" w:eastAsiaTheme="majorEastAsia" w:hAnsiTheme="majorHAnsi" w:cstheme="majorBidi"/>
      <w:b w:val="0"/>
      <w:color w:val="365F91" w:themeColor="accent1" w:themeShade="BF"/>
      <w:kern w:val="0"/>
      <w:sz w:val="32"/>
      <w:szCs w:val="32"/>
      <w:lang w:val="ru-RU" w:eastAsia="ru-RU"/>
    </w:rPr>
  </w:style>
  <w:style w:type="paragraph" w:styleId="TOC3">
    <w:name w:val="toc 3"/>
    <w:basedOn w:val="Normal"/>
    <w:next w:val="Normal"/>
    <w:autoRedefine/>
    <w:uiPriority w:val="39"/>
    <w:unhideWhenUsed/>
    <w:rsid w:val="004C1667"/>
    <w:pPr>
      <w:keepLines w:val="0"/>
      <w:tabs>
        <w:tab w:val="left" w:pos="880"/>
        <w:tab w:val="right" w:leader="dot" w:pos="9345"/>
      </w:tabs>
      <w:suppressAutoHyphens/>
      <w:spacing w:before="0" w:after="0" w:line="276" w:lineRule="auto"/>
      <w:ind w:left="440"/>
    </w:pPr>
    <w:rPr>
      <w:rFonts w:ascii="Cambria" w:eastAsia="Droid Sans Fallback" w:hAnsi="Cambria" w:cs="Calibri"/>
      <w:bCs/>
      <w:i/>
      <w:noProof/>
      <w:sz w:val="22"/>
      <w:szCs w:val="22"/>
      <w:lang w:val="ru-RU"/>
    </w:rPr>
  </w:style>
  <w:style w:type="character" w:styleId="CommentReference">
    <w:name w:val="annotation reference"/>
    <w:basedOn w:val="DefaultParagraphFont"/>
    <w:uiPriority w:val="99"/>
    <w:semiHidden/>
    <w:unhideWhenUsed/>
    <w:rsid w:val="00AD2BD7"/>
    <w:rPr>
      <w:sz w:val="18"/>
      <w:szCs w:val="18"/>
    </w:rPr>
  </w:style>
  <w:style w:type="paragraph" w:styleId="CommentText">
    <w:name w:val="annotation text"/>
    <w:basedOn w:val="Normal"/>
    <w:link w:val="CommentTextChar"/>
    <w:uiPriority w:val="99"/>
    <w:semiHidden/>
    <w:unhideWhenUsed/>
    <w:rsid w:val="00AD2BD7"/>
    <w:rPr>
      <w:sz w:val="24"/>
    </w:rPr>
  </w:style>
  <w:style w:type="character" w:customStyle="1" w:styleId="CommentTextChar">
    <w:name w:val="Comment Text Char"/>
    <w:basedOn w:val="DefaultParagraphFont"/>
    <w:link w:val="CommentText"/>
    <w:uiPriority w:val="99"/>
    <w:semiHidden/>
    <w:rsid w:val="00AD2BD7"/>
    <w:rPr>
      <w:rFonts w:ascii="Arial" w:eastAsia="Times New Roman" w:hAnsi="Arial"/>
      <w:sz w:val="24"/>
      <w:szCs w:val="24"/>
    </w:rPr>
  </w:style>
  <w:style w:type="paragraph" w:styleId="CommentSubject">
    <w:name w:val="annotation subject"/>
    <w:basedOn w:val="CommentText"/>
    <w:next w:val="CommentText"/>
    <w:link w:val="CommentSubjectChar"/>
    <w:uiPriority w:val="99"/>
    <w:semiHidden/>
    <w:unhideWhenUsed/>
    <w:rsid w:val="00AD2BD7"/>
    <w:rPr>
      <w:b/>
      <w:bCs/>
      <w:sz w:val="20"/>
      <w:szCs w:val="20"/>
    </w:rPr>
  </w:style>
  <w:style w:type="character" w:customStyle="1" w:styleId="CommentSubjectChar">
    <w:name w:val="Comment Subject Char"/>
    <w:basedOn w:val="CommentTextChar"/>
    <w:link w:val="CommentSubject"/>
    <w:uiPriority w:val="99"/>
    <w:semiHidden/>
    <w:rsid w:val="00AD2BD7"/>
    <w:rPr>
      <w:rFonts w:ascii="Arial" w:eastAsia="Times New Roman" w:hAnsi="Arial"/>
      <w:b/>
      <w:bCs/>
      <w:sz w:val="24"/>
      <w:szCs w:val="24"/>
    </w:rPr>
  </w:style>
  <w:style w:type="paragraph" w:styleId="DocumentMap">
    <w:name w:val="Document Map"/>
    <w:basedOn w:val="Normal"/>
    <w:link w:val="DocumentMapChar"/>
    <w:uiPriority w:val="99"/>
    <w:semiHidden/>
    <w:unhideWhenUsed/>
    <w:rsid w:val="006C0108"/>
    <w:pPr>
      <w:spacing w:before="0" w:after="0"/>
    </w:pPr>
    <w:rPr>
      <w:rFonts w:ascii="Lucida Grande" w:hAnsi="Lucida Grande"/>
      <w:sz w:val="24"/>
    </w:rPr>
  </w:style>
  <w:style w:type="character" w:customStyle="1" w:styleId="DocumentMapChar">
    <w:name w:val="Document Map Char"/>
    <w:basedOn w:val="DefaultParagraphFont"/>
    <w:link w:val="DocumentMap"/>
    <w:uiPriority w:val="99"/>
    <w:semiHidden/>
    <w:rsid w:val="006C0108"/>
    <w:rPr>
      <w:rFonts w:ascii="Lucida Grande" w:eastAsia="Times New Roman" w:hAnsi="Lucida Grande"/>
      <w:sz w:val="24"/>
      <w:szCs w:val="24"/>
    </w:rPr>
  </w:style>
  <w:style w:type="table" w:styleId="TableGrid">
    <w:name w:val="Table Grid"/>
    <w:basedOn w:val="TableNormal"/>
    <w:uiPriority w:val="59"/>
    <w:rsid w:val="00A35D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0E3151"/>
    <w:pPr>
      <w:ind w:left="720"/>
      <w:contextualSpacing/>
    </w:pPr>
  </w:style>
  <w:style w:type="numbering" w:customStyle="1" w:styleId="ImportedStyle1">
    <w:name w:val="Imported Style 1"/>
    <w:rsid w:val="007D1129"/>
    <w:pPr>
      <w:numPr>
        <w:numId w:val="42"/>
      </w:numPr>
    </w:pPr>
  </w:style>
  <w:style w:type="character" w:customStyle="1" w:styleId="Hyperlink1">
    <w:name w:val="Hyperlink.1"/>
    <w:basedOn w:val="DefaultParagraphFont"/>
    <w:rsid w:val="007D1129"/>
    <w:rPr>
      <w:color w:val="0000FF"/>
      <w:u w:val="single" w:color="0000FF"/>
    </w:rPr>
  </w:style>
  <w:style w:type="paragraph" w:customStyle="1" w:styleId="BodyA">
    <w:name w:val="Body A"/>
    <w:rsid w:val="00DE3833"/>
    <w:pPr>
      <w:keepLines/>
      <w:pBdr>
        <w:top w:val="nil"/>
        <w:left w:val="nil"/>
        <w:bottom w:val="nil"/>
        <w:right w:val="nil"/>
        <w:between w:val="nil"/>
        <w:bar w:val="nil"/>
      </w:pBdr>
      <w:spacing w:before="120" w:after="120"/>
      <w:ind w:left="360"/>
    </w:pPr>
    <w:rPr>
      <w:rFonts w:ascii="Palatino Linotype" w:eastAsia="Palatino Linotype" w:hAnsi="Palatino Linotype" w:cs="Palatino Linotype"/>
      <w:color w:val="000000"/>
      <w:sz w:val="22"/>
      <w:szCs w:val="22"/>
      <w:u w:color="000000"/>
      <w:bdr w:val="nil"/>
    </w:rPr>
  </w:style>
  <w:style w:type="character" w:customStyle="1" w:styleId="None">
    <w:name w:val="None"/>
    <w:rsid w:val="00DE3833"/>
  </w:style>
  <w:style w:type="character" w:customStyle="1" w:styleId="Hyperlink3">
    <w:name w:val="Hyperlink.3"/>
    <w:basedOn w:val="DefaultParagraphFont"/>
    <w:rsid w:val="00DE3833"/>
    <w:rPr>
      <w:rFonts w:ascii="Calibri" w:eastAsia="Calibri" w:hAnsi="Calibri" w:cs="Calibri"/>
      <w:color w:val="0000FF"/>
      <w:u w:val="single" w:color="0000F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42A9"/>
    <w:pPr>
      <w:keepLines/>
      <w:spacing w:before="40" w:after="200"/>
      <w:ind w:left="360"/>
    </w:pPr>
    <w:rPr>
      <w:rFonts w:ascii="Arial" w:eastAsia="Times New Roman" w:hAnsi="Arial"/>
      <w:sz w:val="16"/>
      <w:szCs w:val="24"/>
    </w:rPr>
  </w:style>
  <w:style w:type="paragraph" w:styleId="Heading1">
    <w:name w:val="heading 1"/>
    <w:basedOn w:val="Normal"/>
    <w:next w:val="Normal"/>
    <w:link w:val="Heading1Char"/>
    <w:qFormat/>
    <w:rsid w:val="000C42A9"/>
    <w:pPr>
      <w:keepNext/>
      <w:spacing w:after="1800"/>
      <w:jc w:val="right"/>
      <w:outlineLvl w:val="0"/>
    </w:pPr>
    <w:rPr>
      <w:b/>
      <w:color w:val="0070C0"/>
      <w:kern w:val="28"/>
      <w:sz w:val="52"/>
    </w:rPr>
  </w:style>
  <w:style w:type="paragraph" w:styleId="Heading2">
    <w:name w:val="heading 2"/>
    <w:basedOn w:val="Normal"/>
    <w:next w:val="BodyText"/>
    <w:link w:val="Heading2Char"/>
    <w:qFormat/>
    <w:rsid w:val="000C42A9"/>
    <w:pPr>
      <w:keepNext/>
      <w:spacing w:before="240" w:after="240"/>
      <w:ind w:left="0"/>
      <w:outlineLvl w:val="1"/>
    </w:pPr>
    <w:rPr>
      <w:b/>
      <w:color w:val="0070C0"/>
      <w:kern w:val="28"/>
      <w:sz w:val="36"/>
      <w:szCs w:val="32"/>
    </w:rPr>
  </w:style>
  <w:style w:type="paragraph" w:styleId="Heading3">
    <w:name w:val="heading 3"/>
    <w:basedOn w:val="Normal"/>
    <w:next w:val="Normal"/>
    <w:link w:val="Heading3Char"/>
    <w:uiPriority w:val="9"/>
    <w:unhideWhenUsed/>
    <w:qFormat/>
    <w:rsid w:val="0049609E"/>
    <w:pPr>
      <w:keepNext/>
      <w:spacing w:after="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42A9"/>
    <w:rPr>
      <w:rFonts w:ascii="Arial" w:eastAsia="Times New Roman" w:hAnsi="Arial"/>
      <w:b/>
      <w:color w:val="0070C0"/>
      <w:kern w:val="28"/>
      <w:sz w:val="52"/>
      <w:szCs w:val="24"/>
    </w:rPr>
  </w:style>
  <w:style w:type="character" w:customStyle="1" w:styleId="Heading2Char">
    <w:name w:val="Heading 2 Char"/>
    <w:basedOn w:val="DefaultParagraphFont"/>
    <w:link w:val="Heading2"/>
    <w:rsid w:val="000C42A9"/>
    <w:rPr>
      <w:rFonts w:ascii="Arial" w:eastAsia="Times New Roman" w:hAnsi="Arial"/>
      <w:b/>
      <w:color w:val="0070C0"/>
      <w:kern w:val="28"/>
      <w:sz w:val="36"/>
      <w:szCs w:val="32"/>
    </w:rPr>
  </w:style>
  <w:style w:type="paragraph" w:customStyle="1" w:styleId="Body">
    <w:name w:val="Body"/>
    <w:basedOn w:val="BodyText"/>
    <w:qFormat/>
    <w:rsid w:val="000C42A9"/>
    <w:pPr>
      <w:spacing w:before="120"/>
    </w:pPr>
    <w:rPr>
      <w:rFonts w:ascii="Palatino Linotype" w:hAnsi="Palatino Linotype"/>
      <w:sz w:val="22"/>
      <w:szCs w:val="22"/>
    </w:rPr>
  </w:style>
  <w:style w:type="paragraph" w:customStyle="1" w:styleId="TableofContentsPageTitle">
    <w:name w:val="Table of Contents Page Title"/>
    <w:basedOn w:val="Normal"/>
    <w:next w:val="Normal"/>
    <w:rsid w:val="000C42A9"/>
    <w:pPr>
      <w:spacing w:before="240" w:after="240"/>
      <w:ind w:left="0"/>
    </w:pPr>
    <w:rPr>
      <w:rFonts w:cs="Arial"/>
      <w:b/>
      <w:color w:val="0070C0"/>
      <w:sz w:val="36"/>
    </w:rPr>
  </w:style>
  <w:style w:type="paragraph" w:styleId="Header">
    <w:name w:val="header"/>
    <w:basedOn w:val="Normal"/>
    <w:link w:val="HeaderChar"/>
    <w:rsid w:val="000C42A9"/>
    <w:pPr>
      <w:pBdr>
        <w:bottom w:val="single" w:sz="4" w:space="1" w:color="auto"/>
      </w:pBdr>
      <w:tabs>
        <w:tab w:val="right" w:pos="7200"/>
      </w:tabs>
      <w:ind w:left="0"/>
    </w:pPr>
    <w:rPr>
      <w:b/>
    </w:rPr>
  </w:style>
  <w:style w:type="character" w:customStyle="1" w:styleId="HeaderChar">
    <w:name w:val="Header Char"/>
    <w:basedOn w:val="DefaultParagraphFont"/>
    <w:link w:val="Header"/>
    <w:rsid w:val="000C42A9"/>
    <w:rPr>
      <w:rFonts w:ascii="Arial" w:eastAsia="Times New Roman" w:hAnsi="Arial"/>
      <w:b/>
      <w:sz w:val="16"/>
      <w:szCs w:val="24"/>
    </w:rPr>
  </w:style>
  <w:style w:type="paragraph" w:styleId="Footer">
    <w:name w:val="footer"/>
    <w:basedOn w:val="Normal"/>
    <w:link w:val="FooterChar"/>
    <w:uiPriority w:val="99"/>
    <w:rsid w:val="000C42A9"/>
    <w:pPr>
      <w:pBdr>
        <w:bottom w:val="single" w:sz="4" w:space="1" w:color="auto"/>
      </w:pBdr>
      <w:tabs>
        <w:tab w:val="right" w:pos="7200"/>
      </w:tabs>
      <w:spacing w:after="0"/>
      <w:ind w:left="0"/>
    </w:pPr>
    <w:rPr>
      <w:b/>
    </w:rPr>
  </w:style>
  <w:style w:type="character" w:customStyle="1" w:styleId="FooterChar">
    <w:name w:val="Footer Char"/>
    <w:basedOn w:val="DefaultParagraphFont"/>
    <w:link w:val="Footer"/>
    <w:uiPriority w:val="99"/>
    <w:rsid w:val="000C42A9"/>
    <w:rPr>
      <w:rFonts w:ascii="Arial" w:eastAsia="Times New Roman" w:hAnsi="Arial"/>
      <w:b/>
      <w:sz w:val="16"/>
      <w:szCs w:val="24"/>
    </w:rPr>
  </w:style>
  <w:style w:type="character" w:styleId="Hyperlink">
    <w:name w:val="Hyperlink"/>
    <w:uiPriority w:val="99"/>
    <w:rsid w:val="000C42A9"/>
    <w:rPr>
      <w:color w:val="0000FF"/>
      <w:u w:val="single"/>
    </w:rPr>
  </w:style>
  <w:style w:type="paragraph" w:customStyle="1" w:styleId="Note">
    <w:name w:val="Note"/>
    <w:basedOn w:val="Normal"/>
    <w:next w:val="Normal"/>
    <w:rsid w:val="000C42A9"/>
    <w:pPr>
      <w:shd w:val="clear" w:color="auto" w:fill="ECF5FF"/>
      <w:spacing w:before="200"/>
      <w:ind w:left="1080"/>
    </w:pPr>
    <w:rPr>
      <w:rFonts w:ascii="Palatino Linotype" w:hAnsi="Palatino Linotype"/>
      <w:color w:val="000080"/>
      <w:sz w:val="22"/>
    </w:rPr>
  </w:style>
  <w:style w:type="paragraph" w:customStyle="1" w:styleId="TableNormalText">
    <w:name w:val="TableNormalText"/>
    <w:qFormat/>
    <w:rsid w:val="000C42A9"/>
    <w:rPr>
      <w:rFonts w:ascii="Palatino Linotype" w:eastAsia="Times New Roman" w:hAnsi="Palatino Linotype"/>
      <w:sz w:val="22"/>
      <w:szCs w:val="24"/>
    </w:rPr>
  </w:style>
  <w:style w:type="paragraph" w:customStyle="1" w:styleId="TableCellHeading">
    <w:name w:val="TableCellHeading"/>
    <w:basedOn w:val="TableNormalText"/>
    <w:qFormat/>
    <w:rsid w:val="000C42A9"/>
    <w:pPr>
      <w:shd w:val="clear" w:color="auto" w:fill="ECF5FF"/>
    </w:pPr>
    <w:rPr>
      <w:b/>
      <w:color w:val="000080"/>
    </w:rPr>
  </w:style>
  <w:style w:type="paragraph" w:customStyle="1" w:styleId="Important">
    <w:name w:val="Important"/>
    <w:basedOn w:val="Note"/>
    <w:qFormat/>
    <w:rsid w:val="000C42A9"/>
    <w:pPr>
      <w:shd w:val="clear" w:color="auto" w:fill="FFFFD2"/>
    </w:pPr>
  </w:style>
  <w:style w:type="character" w:customStyle="1" w:styleId="screentext">
    <w:name w:val="screentext"/>
    <w:rsid w:val="000C42A9"/>
    <w:rPr>
      <w:rFonts w:ascii="Courier New" w:hAnsi="Courier New" w:cs="Courier New" w:hint="default"/>
      <w:sz w:val="20"/>
      <w:szCs w:val="20"/>
    </w:rPr>
  </w:style>
  <w:style w:type="paragraph" w:customStyle="1" w:styleId="Picture">
    <w:name w:val="Picture"/>
    <w:basedOn w:val="List"/>
    <w:qFormat/>
    <w:rsid w:val="000C42A9"/>
    <w:pPr>
      <w:spacing w:before="240" w:after="240"/>
      <w:ind w:left="720"/>
      <w:contextualSpacing w:val="0"/>
    </w:pPr>
    <w:rPr>
      <w:rFonts w:ascii="Palatino Linotype" w:hAnsi="Palatino Linotype"/>
      <w:sz w:val="22"/>
    </w:rPr>
  </w:style>
  <w:style w:type="paragraph" w:styleId="TOC1">
    <w:name w:val="toc 1"/>
    <w:basedOn w:val="Normal"/>
    <w:next w:val="Normal"/>
    <w:autoRedefine/>
    <w:uiPriority w:val="39"/>
    <w:unhideWhenUsed/>
    <w:rsid w:val="004C1667"/>
    <w:pPr>
      <w:keepLines w:val="0"/>
      <w:tabs>
        <w:tab w:val="right" w:leader="dot" w:pos="9345"/>
      </w:tabs>
      <w:suppressAutoHyphens/>
      <w:spacing w:before="120" w:after="0" w:line="276" w:lineRule="auto"/>
      <w:ind w:left="0"/>
    </w:pPr>
    <w:rPr>
      <w:rFonts w:asciiTheme="minorHAnsi" w:eastAsia="Droid Sans Fallback" w:hAnsiTheme="minorHAnsi" w:cs="Calibri"/>
      <w:b/>
      <w:bCs/>
      <w:noProof/>
      <w:sz w:val="22"/>
      <w:szCs w:val="22"/>
      <w:lang w:val="ru-RU"/>
    </w:rPr>
  </w:style>
  <w:style w:type="paragraph" w:styleId="TOC2">
    <w:name w:val="toc 2"/>
    <w:basedOn w:val="Normal"/>
    <w:next w:val="Normal"/>
    <w:autoRedefine/>
    <w:uiPriority w:val="39"/>
    <w:unhideWhenUsed/>
    <w:rsid w:val="004C1667"/>
    <w:pPr>
      <w:keepLines w:val="0"/>
      <w:tabs>
        <w:tab w:val="right" w:leader="dot" w:pos="9345"/>
      </w:tabs>
      <w:suppressAutoHyphens/>
      <w:spacing w:before="0" w:after="0" w:line="276" w:lineRule="auto"/>
      <w:ind w:left="220"/>
    </w:pPr>
    <w:rPr>
      <w:rFonts w:asciiTheme="minorHAnsi" w:eastAsia="Droid Sans Fallback" w:hAnsiTheme="minorHAnsi" w:cs="Calibri"/>
      <w:noProof/>
      <w:sz w:val="22"/>
      <w:szCs w:val="22"/>
      <w:lang w:val="ru-RU"/>
    </w:rPr>
  </w:style>
  <w:style w:type="paragraph" w:customStyle="1" w:styleId="tablenormaltext0">
    <w:name w:val="tablenormaltext"/>
    <w:basedOn w:val="Normal"/>
    <w:rsid w:val="000C42A9"/>
    <w:pPr>
      <w:keepLines w:val="0"/>
      <w:spacing w:before="100" w:beforeAutospacing="1" w:after="100" w:afterAutospacing="1"/>
      <w:ind w:left="0"/>
    </w:pPr>
    <w:rPr>
      <w:rFonts w:ascii="Times New Roman" w:hAnsi="Times New Roman"/>
      <w:sz w:val="24"/>
    </w:rPr>
  </w:style>
  <w:style w:type="paragraph" w:customStyle="1" w:styleId="listmapping">
    <w:name w:val="listmapping"/>
    <w:basedOn w:val="Normal"/>
    <w:rsid w:val="000C42A9"/>
    <w:pPr>
      <w:keepLines w:val="0"/>
      <w:spacing w:before="100" w:beforeAutospacing="1" w:after="100" w:afterAutospacing="1"/>
      <w:ind w:left="0"/>
    </w:pPr>
    <w:rPr>
      <w:rFonts w:ascii="Times New Roman" w:hAnsi="Times New Roman"/>
      <w:sz w:val="24"/>
    </w:rPr>
  </w:style>
  <w:style w:type="paragraph" w:styleId="BodyText">
    <w:name w:val="Body Text"/>
    <w:basedOn w:val="Normal"/>
    <w:link w:val="BodyTextChar"/>
    <w:uiPriority w:val="99"/>
    <w:semiHidden/>
    <w:unhideWhenUsed/>
    <w:rsid w:val="000C42A9"/>
    <w:pPr>
      <w:spacing w:after="120"/>
    </w:pPr>
  </w:style>
  <w:style w:type="character" w:customStyle="1" w:styleId="BodyTextChar">
    <w:name w:val="Body Text Char"/>
    <w:basedOn w:val="DefaultParagraphFont"/>
    <w:link w:val="BodyText"/>
    <w:uiPriority w:val="99"/>
    <w:semiHidden/>
    <w:rsid w:val="000C42A9"/>
    <w:rPr>
      <w:rFonts w:ascii="Arial" w:eastAsia="Times New Roman" w:hAnsi="Arial"/>
      <w:sz w:val="16"/>
      <w:szCs w:val="24"/>
    </w:rPr>
  </w:style>
  <w:style w:type="paragraph" w:styleId="List">
    <w:name w:val="List"/>
    <w:basedOn w:val="Normal"/>
    <w:uiPriority w:val="99"/>
    <w:semiHidden/>
    <w:unhideWhenUsed/>
    <w:rsid w:val="000C42A9"/>
    <w:pPr>
      <w:ind w:hanging="360"/>
      <w:contextualSpacing/>
    </w:pPr>
  </w:style>
  <w:style w:type="paragraph" w:styleId="BalloonText">
    <w:name w:val="Balloon Text"/>
    <w:basedOn w:val="Normal"/>
    <w:link w:val="BalloonTextChar"/>
    <w:uiPriority w:val="99"/>
    <w:semiHidden/>
    <w:unhideWhenUsed/>
    <w:rsid w:val="000C42A9"/>
    <w:pPr>
      <w:spacing w:before="0" w:after="0"/>
    </w:pPr>
    <w:rPr>
      <w:rFonts w:ascii="Tahoma" w:hAnsi="Tahoma" w:cs="Tahoma"/>
      <w:szCs w:val="16"/>
    </w:rPr>
  </w:style>
  <w:style w:type="character" w:customStyle="1" w:styleId="BalloonTextChar">
    <w:name w:val="Balloon Text Char"/>
    <w:basedOn w:val="DefaultParagraphFont"/>
    <w:link w:val="BalloonText"/>
    <w:uiPriority w:val="99"/>
    <w:semiHidden/>
    <w:rsid w:val="000C42A9"/>
    <w:rPr>
      <w:rFonts w:ascii="Tahoma" w:eastAsia="Times New Roman" w:hAnsi="Tahoma" w:cs="Tahoma"/>
      <w:sz w:val="16"/>
      <w:szCs w:val="16"/>
    </w:rPr>
  </w:style>
  <w:style w:type="character" w:customStyle="1" w:styleId="InternetLink">
    <w:name w:val="Internet Link"/>
    <w:basedOn w:val="DefaultParagraphFont"/>
    <w:rsid w:val="0049609E"/>
    <w:rPr>
      <w:color w:val="0000FF"/>
      <w:u w:val="single"/>
      <w:lang w:val="uz-Cyrl-UZ" w:eastAsia="uz-Cyrl-UZ" w:bidi="uz-Cyrl-UZ"/>
    </w:rPr>
  </w:style>
  <w:style w:type="paragraph" w:styleId="Caption">
    <w:name w:val="caption"/>
    <w:basedOn w:val="Normal"/>
    <w:next w:val="Normal"/>
    <w:uiPriority w:val="35"/>
    <w:unhideWhenUsed/>
    <w:qFormat/>
    <w:rsid w:val="0049609E"/>
    <w:pPr>
      <w:keepLines w:val="0"/>
      <w:suppressAutoHyphens/>
      <w:spacing w:before="0"/>
      <w:ind w:left="0"/>
    </w:pPr>
    <w:rPr>
      <w:rFonts w:ascii="Calibri" w:eastAsia="Droid Sans Fallback" w:hAnsi="Calibri" w:cs="Calibri"/>
      <w:bCs/>
      <w:i/>
      <w:sz w:val="20"/>
      <w:szCs w:val="18"/>
      <w:lang w:val="ru-RU"/>
    </w:rPr>
  </w:style>
  <w:style w:type="paragraph" w:styleId="NoSpacing">
    <w:name w:val="No Spacing"/>
    <w:uiPriority w:val="1"/>
    <w:qFormat/>
    <w:rsid w:val="0049609E"/>
    <w:pPr>
      <w:suppressAutoHyphens/>
    </w:pPr>
    <w:rPr>
      <w:rFonts w:eastAsia="Droid Sans Fallback" w:cs="Calibri"/>
      <w:sz w:val="22"/>
      <w:szCs w:val="22"/>
      <w:lang w:val="ru-RU"/>
    </w:rPr>
  </w:style>
  <w:style w:type="character" w:customStyle="1" w:styleId="Heading3Char">
    <w:name w:val="Heading 3 Char"/>
    <w:basedOn w:val="DefaultParagraphFont"/>
    <w:link w:val="Heading3"/>
    <w:uiPriority w:val="9"/>
    <w:rsid w:val="0049609E"/>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271338"/>
    <w:pPr>
      <w:spacing w:before="240" w:after="0" w:line="259" w:lineRule="auto"/>
      <w:ind w:left="0"/>
      <w:jc w:val="left"/>
      <w:outlineLvl w:val="9"/>
    </w:pPr>
    <w:rPr>
      <w:rFonts w:asciiTheme="majorHAnsi" w:eastAsiaTheme="majorEastAsia" w:hAnsiTheme="majorHAnsi" w:cstheme="majorBidi"/>
      <w:b w:val="0"/>
      <w:color w:val="365F91" w:themeColor="accent1" w:themeShade="BF"/>
      <w:kern w:val="0"/>
      <w:sz w:val="32"/>
      <w:szCs w:val="32"/>
      <w:lang w:val="ru-RU" w:eastAsia="ru-RU"/>
    </w:rPr>
  </w:style>
  <w:style w:type="paragraph" w:styleId="TOC3">
    <w:name w:val="toc 3"/>
    <w:basedOn w:val="Normal"/>
    <w:next w:val="Normal"/>
    <w:autoRedefine/>
    <w:uiPriority w:val="39"/>
    <w:unhideWhenUsed/>
    <w:rsid w:val="004C1667"/>
    <w:pPr>
      <w:keepLines w:val="0"/>
      <w:tabs>
        <w:tab w:val="left" w:pos="880"/>
        <w:tab w:val="right" w:leader="dot" w:pos="9345"/>
      </w:tabs>
      <w:suppressAutoHyphens/>
      <w:spacing w:before="0" w:after="0" w:line="276" w:lineRule="auto"/>
      <w:ind w:left="440"/>
    </w:pPr>
    <w:rPr>
      <w:rFonts w:ascii="Cambria" w:eastAsia="Droid Sans Fallback" w:hAnsi="Cambria" w:cs="Calibri"/>
      <w:bCs/>
      <w:i/>
      <w:noProof/>
      <w:sz w:val="22"/>
      <w:szCs w:val="22"/>
      <w:lang w:val="ru-RU"/>
    </w:rPr>
  </w:style>
  <w:style w:type="character" w:styleId="CommentReference">
    <w:name w:val="annotation reference"/>
    <w:basedOn w:val="DefaultParagraphFont"/>
    <w:uiPriority w:val="99"/>
    <w:semiHidden/>
    <w:unhideWhenUsed/>
    <w:rsid w:val="00AD2BD7"/>
    <w:rPr>
      <w:sz w:val="18"/>
      <w:szCs w:val="18"/>
    </w:rPr>
  </w:style>
  <w:style w:type="paragraph" w:styleId="CommentText">
    <w:name w:val="annotation text"/>
    <w:basedOn w:val="Normal"/>
    <w:link w:val="CommentTextChar"/>
    <w:uiPriority w:val="99"/>
    <w:semiHidden/>
    <w:unhideWhenUsed/>
    <w:rsid w:val="00AD2BD7"/>
    <w:rPr>
      <w:sz w:val="24"/>
    </w:rPr>
  </w:style>
  <w:style w:type="character" w:customStyle="1" w:styleId="CommentTextChar">
    <w:name w:val="Comment Text Char"/>
    <w:basedOn w:val="DefaultParagraphFont"/>
    <w:link w:val="CommentText"/>
    <w:uiPriority w:val="99"/>
    <w:semiHidden/>
    <w:rsid w:val="00AD2BD7"/>
    <w:rPr>
      <w:rFonts w:ascii="Arial" w:eastAsia="Times New Roman" w:hAnsi="Arial"/>
      <w:sz w:val="24"/>
      <w:szCs w:val="24"/>
    </w:rPr>
  </w:style>
  <w:style w:type="paragraph" w:styleId="CommentSubject">
    <w:name w:val="annotation subject"/>
    <w:basedOn w:val="CommentText"/>
    <w:next w:val="CommentText"/>
    <w:link w:val="CommentSubjectChar"/>
    <w:uiPriority w:val="99"/>
    <w:semiHidden/>
    <w:unhideWhenUsed/>
    <w:rsid w:val="00AD2BD7"/>
    <w:rPr>
      <w:b/>
      <w:bCs/>
      <w:sz w:val="20"/>
      <w:szCs w:val="20"/>
    </w:rPr>
  </w:style>
  <w:style w:type="character" w:customStyle="1" w:styleId="CommentSubjectChar">
    <w:name w:val="Comment Subject Char"/>
    <w:basedOn w:val="CommentTextChar"/>
    <w:link w:val="CommentSubject"/>
    <w:uiPriority w:val="99"/>
    <w:semiHidden/>
    <w:rsid w:val="00AD2BD7"/>
    <w:rPr>
      <w:rFonts w:ascii="Arial" w:eastAsia="Times New Roman" w:hAnsi="Arial"/>
      <w:b/>
      <w:bCs/>
      <w:sz w:val="24"/>
      <w:szCs w:val="24"/>
    </w:rPr>
  </w:style>
  <w:style w:type="paragraph" w:styleId="DocumentMap">
    <w:name w:val="Document Map"/>
    <w:basedOn w:val="Normal"/>
    <w:link w:val="DocumentMapChar"/>
    <w:uiPriority w:val="99"/>
    <w:semiHidden/>
    <w:unhideWhenUsed/>
    <w:rsid w:val="006C0108"/>
    <w:pPr>
      <w:spacing w:before="0" w:after="0"/>
    </w:pPr>
    <w:rPr>
      <w:rFonts w:ascii="Lucida Grande" w:hAnsi="Lucida Grande"/>
      <w:sz w:val="24"/>
    </w:rPr>
  </w:style>
  <w:style w:type="character" w:customStyle="1" w:styleId="DocumentMapChar">
    <w:name w:val="Document Map Char"/>
    <w:basedOn w:val="DefaultParagraphFont"/>
    <w:link w:val="DocumentMap"/>
    <w:uiPriority w:val="99"/>
    <w:semiHidden/>
    <w:rsid w:val="006C0108"/>
    <w:rPr>
      <w:rFonts w:ascii="Lucida Grande" w:eastAsia="Times New Roman" w:hAnsi="Lucida Grande"/>
      <w:sz w:val="24"/>
      <w:szCs w:val="24"/>
    </w:rPr>
  </w:style>
  <w:style w:type="table" w:styleId="TableGrid">
    <w:name w:val="Table Grid"/>
    <w:basedOn w:val="TableNormal"/>
    <w:uiPriority w:val="59"/>
    <w:rsid w:val="00A35D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0E3151"/>
    <w:pPr>
      <w:ind w:left="720"/>
      <w:contextualSpacing/>
    </w:pPr>
  </w:style>
  <w:style w:type="numbering" w:customStyle="1" w:styleId="ImportedStyle1">
    <w:name w:val="Imported Style 1"/>
    <w:rsid w:val="007D1129"/>
    <w:pPr>
      <w:numPr>
        <w:numId w:val="42"/>
      </w:numPr>
    </w:pPr>
  </w:style>
  <w:style w:type="character" w:customStyle="1" w:styleId="Hyperlink1">
    <w:name w:val="Hyperlink.1"/>
    <w:basedOn w:val="DefaultParagraphFont"/>
    <w:rsid w:val="007D1129"/>
    <w:rPr>
      <w:color w:val="0000FF"/>
      <w:u w:val="single" w:color="0000FF"/>
    </w:rPr>
  </w:style>
  <w:style w:type="paragraph" w:customStyle="1" w:styleId="BodyA">
    <w:name w:val="Body A"/>
    <w:rsid w:val="00DE3833"/>
    <w:pPr>
      <w:keepLines/>
      <w:pBdr>
        <w:top w:val="nil"/>
        <w:left w:val="nil"/>
        <w:bottom w:val="nil"/>
        <w:right w:val="nil"/>
        <w:between w:val="nil"/>
        <w:bar w:val="nil"/>
      </w:pBdr>
      <w:spacing w:before="120" w:after="120"/>
      <w:ind w:left="360"/>
    </w:pPr>
    <w:rPr>
      <w:rFonts w:ascii="Palatino Linotype" w:eastAsia="Palatino Linotype" w:hAnsi="Palatino Linotype" w:cs="Palatino Linotype"/>
      <w:color w:val="000000"/>
      <w:sz w:val="22"/>
      <w:szCs w:val="22"/>
      <w:u w:color="000000"/>
      <w:bdr w:val="nil"/>
    </w:rPr>
  </w:style>
  <w:style w:type="character" w:customStyle="1" w:styleId="None">
    <w:name w:val="None"/>
    <w:rsid w:val="00DE3833"/>
  </w:style>
  <w:style w:type="character" w:customStyle="1" w:styleId="Hyperlink3">
    <w:name w:val="Hyperlink.3"/>
    <w:basedOn w:val="DefaultParagraphFont"/>
    <w:rsid w:val="00DE3833"/>
    <w:rPr>
      <w:rFonts w:ascii="Calibri" w:eastAsia="Calibri" w:hAnsi="Calibri" w:cs="Calibri"/>
      <w:color w:val="0000FF"/>
      <w:u w:val="single" w:color="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developer.android.com/sdk/installing/installing-adt.html" TargetMode="External"/><Relationship Id="rId18" Type="http://schemas.openxmlformats.org/officeDocument/2006/relationships/image" Target="media/image4.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developer.android.com/guide/topics/resources/runtime-changes.html"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1.xml"/><Relationship Id="rId25" Type="http://schemas.openxmlformats.org/officeDocument/2006/relationships/hyperlink" Target="http://developer.moceanmobile.com/SDKs"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developer.moceanmobile.com/mocean_ad_request_api" TargetMode="Externa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yperlink" Target="http://www.pubmatic.com"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developer.android.com/guide/index.html" TargetMode="External"/><Relationship Id="rId22" Type="http://schemas.openxmlformats.org/officeDocument/2006/relationships/image" Target="media/image7.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ima\Desktop\PubMatic%20User%20Guid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3C32EB-971E-4CDA-9907-0B1702869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PubMatic User Guide Template.dotx</Template>
  <TotalTime>45</TotalTime>
  <Pages>1</Pages>
  <Words>5638</Words>
  <Characters>32141</Characters>
  <Application>Microsoft Office Word</Application>
  <DocSecurity>0</DocSecurity>
  <Lines>267</Lines>
  <Paragraphs>75</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
      <vt:lpstr>Overview</vt:lpstr>
      <vt:lpstr>Setup</vt:lpstr>
      <vt:lpstr>    What Changed In 4.4.0</vt:lpstr>
      <vt:lpstr>    Upgrading From 4.4.0 &amp; 4.3.9</vt:lpstr>
      <vt:lpstr>    Upgrading From 4.3.8 &amp; previous version</vt:lpstr>
      <vt:lpstr>    System Requirements</vt:lpstr>
      <vt:lpstr>    </vt:lpstr>
      <vt:lpstr>    SDK Contents</vt:lpstr>
      <vt:lpstr>    Installation Guidelines</vt:lpstr>
      <vt:lpstr>    Installing PubMatic Android SDK</vt:lpstr>
      <vt:lpstr>Getting Started with Development</vt:lpstr>
      <vt:lpstr>    User Interface / Layout (Design)</vt:lpstr>
      <vt:lpstr>    Creating Banner Ad View</vt:lpstr>
      <vt:lpstr>        Layout Based Ad View Creation</vt:lpstr>
      <vt:lpstr>        Code Based Ad View Creation</vt:lpstr>
      <vt:lpstr>        Displaying Ad View</vt:lpstr>
      <vt:lpstr>        Getting Initial Ad View Content</vt:lpstr>
      <vt:lpstr>    Using Mediation for Banner ad serving</vt:lpstr>
      <vt:lpstr>    Creating Interstitial Ad View</vt:lpstr>
      <vt:lpstr>    Handling Rotation Changes for Banner ads</vt:lpstr>
      <vt:lpstr>    Detecting Ad Load Failures</vt:lpstr>
      <vt:lpstr>    Customize View Appearance</vt:lpstr>
      <vt:lpstr>    Customize Ad Network Properties</vt:lpstr>
      <vt:lpstr>    Location Detection</vt:lpstr>
      <vt:lpstr>    Custom Close Button</vt:lpstr>
      <vt:lpstr>    Device Detection</vt:lpstr>
      <vt:lpstr>    Native Ads Integration</vt:lpstr>
      <vt:lpstr>        Initialize MASTNativeAd </vt:lpstr>
      <vt:lpstr>        Request for native assets</vt:lpstr>
      <vt:lpstr>        Make the ad request</vt:lpstr>
      <vt:lpstr>        Receiving Notification from MASTNativeAd</vt:lpstr>
      <vt:lpstr>        Rendering native ad response assets:</vt:lpstr>
      <vt:lpstr>        Track view for interactions</vt:lpstr>
      <vt:lpstr>        Using Js tracker </vt:lpstr>
      <vt:lpstr>        Deallocating MASTNativeAd</vt:lpstr>
      <vt:lpstr>    Using Mediation for Native ad serving</vt:lpstr>
      <vt:lpstr>Where To Go Next</vt:lpstr>
    </vt:vector>
  </TitlesOfParts>
  <Company/>
  <LinksUpToDate>false</LinksUpToDate>
  <CharactersWithSpaces>37704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PubMatic</dc:creator>
  <cp:lastModifiedBy>Raunak Yadav</cp:lastModifiedBy>
  <cp:revision>48</cp:revision>
  <cp:lastPrinted>2016-07-26T09:08:00Z</cp:lastPrinted>
  <dcterms:created xsi:type="dcterms:W3CDTF">2015-11-26T06:24:00Z</dcterms:created>
  <dcterms:modified xsi:type="dcterms:W3CDTF">2016-07-26T09:08:00Z</dcterms:modified>
</cp:coreProperties>
</file>