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bookmarkStart w:id="0" w:name="_GoBack"/>
                        <w:bookmarkEnd w:id="0"/>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503AE2" w:rsidP="006C0108">
                        <w:r>
                          <w:pict w14:anchorId="26F9A7CC">
                            <v:rect id="_x0000_i1025" style="width:468pt;height:1.5pt" o:hralign="center" o:hrstd="t" o:hr="t" fillcolor="#a0a0a0" stroked="f"/>
                          </w:pict>
                        </w:r>
                      </w:p>
                      <w:p w14:paraId="661716B6" w14:textId="054503CF" w:rsidR="003223BD" w:rsidRPr="00070330" w:rsidRDefault="007D1129" w:rsidP="006C0108">
                        <w:pPr>
                          <w:pStyle w:val="Body"/>
                          <w:jc w:val="right"/>
                          <w:rPr>
                            <w:rFonts w:ascii="Arial Narrow" w:hAnsi="Arial Narrow"/>
                            <w:sz w:val="40"/>
                            <w:szCs w:val="40"/>
                          </w:rPr>
                        </w:pPr>
                        <w:r>
                          <w:rPr>
                            <w:rFonts w:ascii="Arial Narrow" w:eastAsia="Arial Narrow" w:hAnsi="Arial Narrow" w:cs="Arial Narrow"/>
                            <w:sz w:val="40"/>
                            <w:szCs w:val="40"/>
                          </w:rPr>
                          <w:t>For Android SDK Version 4.4.0</w:t>
                        </w:r>
                      </w:p>
                    </w:tc>
                  </w:tr>
                  <w:tr w:rsidR="003223BD" w:rsidRPr="00070330" w14:paraId="371A71FC" w14:textId="77777777" w:rsidTr="4A5F4DD2">
                    <w:trPr>
                      <w:trHeight w:val="3705"/>
                      <w:tblCellSpacing w:w="0" w:type="dxa"/>
                    </w:trPr>
                    <w:tc>
                      <w:tcPr>
                        <w:tcW w:w="0" w:type="auto"/>
                        <w:vAlign w:val="bottom"/>
                        <w:hideMark/>
                      </w:tcPr>
                      <w:p w14:paraId="0EC50340" w14:textId="4AFA7F58" w:rsidR="003223BD" w:rsidRPr="00070330" w:rsidRDefault="006041AB"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July 15</w:t>
                        </w:r>
                        <w:r w:rsidR="007D1129">
                          <w:rPr>
                            <w:rFonts w:ascii="Arial Narrow" w:eastAsia="Arial Narrow" w:hAnsi="Arial Narrow" w:cs="Arial Narrow"/>
                            <w:color w:val="006BAD"/>
                            <w:sz w:val="36"/>
                            <w:szCs w:val="36"/>
                          </w:rPr>
                          <w:t>, 2016</w:t>
                        </w:r>
                      </w:p>
                    </w:tc>
                  </w:tr>
                </w:tbl>
                <w:p w14:paraId="0C93B22F" w14:textId="77777777" w:rsidR="003223BD" w:rsidRPr="00070330" w:rsidRDefault="003223BD" w:rsidP="006C0108"/>
              </w:tc>
            </w:tr>
          </w:tbl>
          <w:p w14:paraId="1608703C" w14:textId="77777777" w:rsidR="000C42A9" w:rsidRPr="00070330" w:rsidRDefault="000C42A9" w:rsidP="0049609E">
            <w:bookmarkStart w:id="1" w:name="title_page_htm"/>
            <w:bookmarkEnd w:id="1"/>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503AE2"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4DAB9990" w14:textId="77777777" w:rsidR="00A36174"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56286520" w:history="1">
            <w:r w:rsidR="00A36174" w:rsidRPr="00140F2A">
              <w:rPr>
                <w:rStyle w:val="Hyperlink"/>
              </w:rPr>
              <w:t>Overview</w:t>
            </w:r>
            <w:r w:rsidR="00A36174">
              <w:rPr>
                <w:webHidden/>
              </w:rPr>
              <w:tab/>
            </w:r>
            <w:r w:rsidR="00A36174">
              <w:rPr>
                <w:webHidden/>
              </w:rPr>
              <w:fldChar w:fldCharType="begin"/>
            </w:r>
            <w:r w:rsidR="00A36174">
              <w:rPr>
                <w:webHidden/>
              </w:rPr>
              <w:instrText xml:space="preserve"> PAGEREF _Toc456286520 \h </w:instrText>
            </w:r>
            <w:r w:rsidR="00A36174">
              <w:rPr>
                <w:webHidden/>
              </w:rPr>
            </w:r>
            <w:r w:rsidR="00A36174">
              <w:rPr>
                <w:webHidden/>
              </w:rPr>
              <w:fldChar w:fldCharType="separate"/>
            </w:r>
            <w:r w:rsidR="0016671D">
              <w:rPr>
                <w:webHidden/>
              </w:rPr>
              <w:t>4</w:t>
            </w:r>
            <w:r w:rsidR="00A36174">
              <w:rPr>
                <w:webHidden/>
              </w:rPr>
              <w:fldChar w:fldCharType="end"/>
            </w:r>
          </w:hyperlink>
        </w:p>
        <w:p w14:paraId="4B2F14C2" w14:textId="77777777" w:rsidR="00A36174" w:rsidRDefault="00503AE2">
          <w:pPr>
            <w:pStyle w:val="TOC1"/>
            <w:rPr>
              <w:rFonts w:eastAsiaTheme="minorEastAsia" w:cstheme="minorBidi"/>
              <w:b w:val="0"/>
              <w:bCs w:val="0"/>
              <w:lang w:val="en-US"/>
            </w:rPr>
          </w:pPr>
          <w:hyperlink w:anchor="_Toc456286521" w:history="1">
            <w:r w:rsidR="00A36174" w:rsidRPr="00140F2A">
              <w:rPr>
                <w:rStyle w:val="Hyperlink"/>
              </w:rPr>
              <w:t>Setup</w:t>
            </w:r>
            <w:r w:rsidR="00A36174">
              <w:rPr>
                <w:webHidden/>
              </w:rPr>
              <w:tab/>
            </w:r>
            <w:r w:rsidR="00A36174">
              <w:rPr>
                <w:webHidden/>
              </w:rPr>
              <w:fldChar w:fldCharType="begin"/>
            </w:r>
            <w:r w:rsidR="00A36174">
              <w:rPr>
                <w:webHidden/>
              </w:rPr>
              <w:instrText xml:space="preserve"> PAGEREF _Toc456286521 \h </w:instrText>
            </w:r>
            <w:r w:rsidR="00A36174">
              <w:rPr>
                <w:webHidden/>
              </w:rPr>
            </w:r>
            <w:r w:rsidR="00A36174">
              <w:rPr>
                <w:webHidden/>
              </w:rPr>
              <w:fldChar w:fldCharType="separate"/>
            </w:r>
            <w:r w:rsidR="0016671D">
              <w:rPr>
                <w:webHidden/>
              </w:rPr>
              <w:t>5</w:t>
            </w:r>
            <w:r w:rsidR="00A36174">
              <w:rPr>
                <w:webHidden/>
              </w:rPr>
              <w:fldChar w:fldCharType="end"/>
            </w:r>
          </w:hyperlink>
        </w:p>
        <w:p w14:paraId="683C4272" w14:textId="77777777" w:rsidR="00A36174" w:rsidRDefault="00503AE2">
          <w:pPr>
            <w:pStyle w:val="TOC2"/>
            <w:rPr>
              <w:rFonts w:eastAsiaTheme="minorEastAsia" w:cstheme="minorBidi"/>
              <w:lang w:val="en-US"/>
            </w:rPr>
          </w:pPr>
          <w:hyperlink w:anchor="_Toc456286522" w:history="1">
            <w:r w:rsidR="00A36174" w:rsidRPr="00140F2A">
              <w:rPr>
                <w:rStyle w:val="Hyperlink"/>
              </w:rPr>
              <w:t>What Changed In 4.4.0</w:t>
            </w:r>
            <w:r w:rsidR="00A36174">
              <w:rPr>
                <w:webHidden/>
              </w:rPr>
              <w:tab/>
            </w:r>
            <w:r w:rsidR="00A36174">
              <w:rPr>
                <w:webHidden/>
              </w:rPr>
              <w:fldChar w:fldCharType="begin"/>
            </w:r>
            <w:r w:rsidR="00A36174">
              <w:rPr>
                <w:webHidden/>
              </w:rPr>
              <w:instrText xml:space="preserve"> PAGEREF _Toc456286522 \h </w:instrText>
            </w:r>
            <w:r w:rsidR="00A36174">
              <w:rPr>
                <w:webHidden/>
              </w:rPr>
            </w:r>
            <w:r w:rsidR="00A36174">
              <w:rPr>
                <w:webHidden/>
              </w:rPr>
              <w:fldChar w:fldCharType="separate"/>
            </w:r>
            <w:r w:rsidR="0016671D">
              <w:rPr>
                <w:webHidden/>
              </w:rPr>
              <w:t>5</w:t>
            </w:r>
            <w:r w:rsidR="00A36174">
              <w:rPr>
                <w:webHidden/>
              </w:rPr>
              <w:fldChar w:fldCharType="end"/>
            </w:r>
          </w:hyperlink>
        </w:p>
        <w:p w14:paraId="6ACE05CC" w14:textId="77777777" w:rsidR="00A36174" w:rsidRDefault="00503AE2">
          <w:pPr>
            <w:pStyle w:val="TOC2"/>
            <w:rPr>
              <w:rFonts w:eastAsiaTheme="minorEastAsia" w:cstheme="minorBidi"/>
              <w:lang w:val="en-US"/>
            </w:rPr>
          </w:pPr>
          <w:hyperlink w:anchor="_Toc456286523" w:history="1">
            <w:r w:rsidR="00A36174" w:rsidRPr="00140F2A">
              <w:rPr>
                <w:rStyle w:val="Hyperlink"/>
              </w:rPr>
              <w:t>Upgrading From 4.3.9</w:t>
            </w:r>
            <w:r w:rsidR="00A36174">
              <w:rPr>
                <w:webHidden/>
              </w:rPr>
              <w:tab/>
            </w:r>
            <w:r w:rsidR="00A36174">
              <w:rPr>
                <w:webHidden/>
              </w:rPr>
              <w:fldChar w:fldCharType="begin"/>
            </w:r>
            <w:r w:rsidR="00A36174">
              <w:rPr>
                <w:webHidden/>
              </w:rPr>
              <w:instrText xml:space="preserve"> PAGEREF _Toc456286523 \h </w:instrText>
            </w:r>
            <w:r w:rsidR="00A36174">
              <w:rPr>
                <w:webHidden/>
              </w:rPr>
            </w:r>
            <w:r w:rsidR="00A36174">
              <w:rPr>
                <w:webHidden/>
              </w:rPr>
              <w:fldChar w:fldCharType="separate"/>
            </w:r>
            <w:r w:rsidR="0016671D">
              <w:rPr>
                <w:webHidden/>
              </w:rPr>
              <w:t>5</w:t>
            </w:r>
            <w:r w:rsidR="00A36174">
              <w:rPr>
                <w:webHidden/>
              </w:rPr>
              <w:fldChar w:fldCharType="end"/>
            </w:r>
          </w:hyperlink>
        </w:p>
        <w:p w14:paraId="7CC16302" w14:textId="77777777" w:rsidR="00A36174" w:rsidRDefault="00503AE2">
          <w:pPr>
            <w:pStyle w:val="TOC2"/>
            <w:rPr>
              <w:rFonts w:eastAsiaTheme="minorEastAsia" w:cstheme="minorBidi"/>
              <w:lang w:val="en-US"/>
            </w:rPr>
          </w:pPr>
          <w:hyperlink w:anchor="_Toc456286524" w:history="1">
            <w:r w:rsidR="00A36174" w:rsidRPr="00140F2A">
              <w:rPr>
                <w:rStyle w:val="Hyperlink"/>
              </w:rPr>
              <w:t>Upgrading From 4.3.8 &amp; previous version</w:t>
            </w:r>
            <w:r w:rsidR="00A36174">
              <w:rPr>
                <w:webHidden/>
              </w:rPr>
              <w:tab/>
            </w:r>
            <w:r w:rsidR="00A36174">
              <w:rPr>
                <w:webHidden/>
              </w:rPr>
              <w:fldChar w:fldCharType="begin"/>
            </w:r>
            <w:r w:rsidR="00A36174">
              <w:rPr>
                <w:webHidden/>
              </w:rPr>
              <w:instrText xml:space="preserve"> PAGEREF _Toc456286524 \h </w:instrText>
            </w:r>
            <w:r w:rsidR="00A36174">
              <w:rPr>
                <w:webHidden/>
              </w:rPr>
            </w:r>
            <w:r w:rsidR="00A36174">
              <w:rPr>
                <w:webHidden/>
              </w:rPr>
              <w:fldChar w:fldCharType="separate"/>
            </w:r>
            <w:r w:rsidR="0016671D">
              <w:rPr>
                <w:webHidden/>
              </w:rPr>
              <w:t>5</w:t>
            </w:r>
            <w:r w:rsidR="00A36174">
              <w:rPr>
                <w:webHidden/>
              </w:rPr>
              <w:fldChar w:fldCharType="end"/>
            </w:r>
          </w:hyperlink>
        </w:p>
        <w:p w14:paraId="22004654" w14:textId="77777777" w:rsidR="00A36174" w:rsidRDefault="00503AE2">
          <w:pPr>
            <w:pStyle w:val="TOC2"/>
            <w:rPr>
              <w:rFonts w:eastAsiaTheme="minorEastAsia" w:cstheme="minorBidi"/>
              <w:lang w:val="en-US"/>
            </w:rPr>
          </w:pPr>
          <w:hyperlink w:anchor="_Toc456286525" w:history="1">
            <w:r w:rsidR="00A36174" w:rsidRPr="00140F2A">
              <w:rPr>
                <w:rStyle w:val="Hyperlink"/>
              </w:rPr>
              <w:t>System Requirements</w:t>
            </w:r>
            <w:r w:rsidR="00A36174">
              <w:rPr>
                <w:webHidden/>
              </w:rPr>
              <w:tab/>
            </w:r>
            <w:r w:rsidR="00A36174">
              <w:rPr>
                <w:webHidden/>
              </w:rPr>
              <w:fldChar w:fldCharType="begin"/>
            </w:r>
            <w:r w:rsidR="00A36174">
              <w:rPr>
                <w:webHidden/>
              </w:rPr>
              <w:instrText xml:space="preserve"> PAGEREF _Toc456286525 \h </w:instrText>
            </w:r>
            <w:r w:rsidR="00A36174">
              <w:rPr>
                <w:webHidden/>
              </w:rPr>
            </w:r>
            <w:r w:rsidR="00A36174">
              <w:rPr>
                <w:webHidden/>
              </w:rPr>
              <w:fldChar w:fldCharType="separate"/>
            </w:r>
            <w:r w:rsidR="0016671D">
              <w:rPr>
                <w:webHidden/>
              </w:rPr>
              <w:t>5</w:t>
            </w:r>
            <w:r w:rsidR="00A36174">
              <w:rPr>
                <w:webHidden/>
              </w:rPr>
              <w:fldChar w:fldCharType="end"/>
            </w:r>
          </w:hyperlink>
        </w:p>
        <w:p w14:paraId="7F96CF11" w14:textId="77777777" w:rsidR="00A36174" w:rsidRDefault="00503AE2">
          <w:pPr>
            <w:pStyle w:val="TOC2"/>
            <w:rPr>
              <w:rFonts w:eastAsiaTheme="minorEastAsia" w:cstheme="minorBidi"/>
              <w:lang w:val="en-US"/>
            </w:rPr>
          </w:pPr>
          <w:hyperlink w:anchor="_Toc456286526" w:history="1">
            <w:r w:rsidR="00A36174" w:rsidRPr="00140F2A">
              <w:rPr>
                <w:rStyle w:val="Hyperlink"/>
              </w:rPr>
              <w:t>SDK Contents</w:t>
            </w:r>
            <w:r w:rsidR="00A36174">
              <w:rPr>
                <w:webHidden/>
              </w:rPr>
              <w:tab/>
            </w:r>
            <w:r w:rsidR="00A36174">
              <w:rPr>
                <w:webHidden/>
              </w:rPr>
              <w:fldChar w:fldCharType="begin"/>
            </w:r>
            <w:r w:rsidR="00A36174">
              <w:rPr>
                <w:webHidden/>
              </w:rPr>
              <w:instrText xml:space="preserve"> PAGEREF _Toc456286526 \h </w:instrText>
            </w:r>
            <w:r w:rsidR="00A36174">
              <w:rPr>
                <w:webHidden/>
              </w:rPr>
            </w:r>
            <w:r w:rsidR="00A36174">
              <w:rPr>
                <w:webHidden/>
              </w:rPr>
              <w:fldChar w:fldCharType="separate"/>
            </w:r>
            <w:r w:rsidR="0016671D">
              <w:rPr>
                <w:webHidden/>
              </w:rPr>
              <w:t>6</w:t>
            </w:r>
            <w:r w:rsidR="00A36174">
              <w:rPr>
                <w:webHidden/>
              </w:rPr>
              <w:fldChar w:fldCharType="end"/>
            </w:r>
          </w:hyperlink>
        </w:p>
        <w:p w14:paraId="5792B51D" w14:textId="77777777" w:rsidR="00A36174" w:rsidRDefault="00503AE2">
          <w:pPr>
            <w:pStyle w:val="TOC2"/>
            <w:rPr>
              <w:rFonts w:eastAsiaTheme="minorEastAsia" w:cstheme="minorBidi"/>
              <w:lang w:val="en-US"/>
            </w:rPr>
          </w:pPr>
          <w:hyperlink w:anchor="_Toc456286527" w:history="1">
            <w:r w:rsidR="00A36174" w:rsidRPr="00140F2A">
              <w:rPr>
                <w:rStyle w:val="Hyperlink"/>
              </w:rPr>
              <w:t>Installation Guidelines</w:t>
            </w:r>
            <w:r w:rsidR="00A36174">
              <w:rPr>
                <w:webHidden/>
              </w:rPr>
              <w:tab/>
            </w:r>
            <w:r w:rsidR="00A36174">
              <w:rPr>
                <w:webHidden/>
              </w:rPr>
              <w:fldChar w:fldCharType="begin"/>
            </w:r>
            <w:r w:rsidR="00A36174">
              <w:rPr>
                <w:webHidden/>
              </w:rPr>
              <w:instrText xml:space="preserve"> PAGEREF _Toc456286527 \h </w:instrText>
            </w:r>
            <w:r w:rsidR="00A36174">
              <w:rPr>
                <w:webHidden/>
              </w:rPr>
            </w:r>
            <w:r w:rsidR="00A36174">
              <w:rPr>
                <w:webHidden/>
              </w:rPr>
              <w:fldChar w:fldCharType="separate"/>
            </w:r>
            <w:r w:rsidR="0016671D">
              <w:rPr>
                <w:webHidden/>
              </w:rPr>
              <w:t>7</w:t>
            </w:r>
            <w:r w:rsidR="00A36174">
              <w:rPr>
                <w:webHidden/>
              </w:rPr>
              <w:fldChar w:fldCharType="end"/>
            </w:r>
          </w:hyperlink>
        </w:p>
        <w:p w14:paraId="323AEFC7" w14:textId="77777777" w:rsidR="00A36174" w:rsidRDefault="00503AE2">
          <w:pPr>
            <w:pStyle w:val="TOC2"/>
            <w:rPr>
              <w:rFonts w:eastAsiaTheme="minorEastAsia" w:cstheme="minorBidi"/>
              <w:lang w:val="en-US"/>
            </w:rPr>
          </w:pPr>
          <w:hyperlink w:anchor="_Toc456286528" w:history="1">
            <w:r w:rsidR="00A36174" w:rsidRPr="00140F2A">
              <w:rPr>
                <w:rStyle w:val="Hyperlink"/>
              </w:rPr>
              <w:t>Installing PubMatic Android SDK</w:t>
            </w:r>
            <w:r w:rsidR="00A36174">
              <w:rPr>
                <w:webHidden/>
              </w:rPr>
              <w:tab/>
            </w:r>
            <w:r w:rsidR="00A36174">
              <w:rPr>
                <w:webHidden/>
              </w:rPr>
              <w:fldChar w:fldCharType="begin"/>
            </w:r>
            <w:r w:rsidR="00A36174">
              <w:rPr>
                <w:webHidden/>
              </w:rPr>
              <w:instrText xml:space="preserve"> PAGEREF _Toc456286528 \h </w:instrText>
            </w:r>
            <w:r w:rsidR="00A36174">
              <w:rPr>
                <w:webHidden/>
              </w:rPr>
            </w:r>
            <w:r w:rsidR="00A36174">
              <w:rPr>
                <w:webHidden/>
              </w:rPr>
              <w:fldChar w:fldCharType="separate"/>
            </w:r>
            <w:r w:rsidR="0016671D">
              <w:rPr>
                <w:webHidden/>
              </w:rPr>
              <w:t>7</w:t>
            </w:r>
            <w:r w:rsidR="00A36174">
              <w:rPr>
                <w:webHidden/>
              </w:rPr>
              <w:fldChar w:fldCharType="end"/>
            </w:r>
          </w:hyperlink>
        </w:p>
        <w:p w14:paraId="1A0D81C2" w14:textId="77777777" w:rsidR="00A36174" w:rsidRDefault="00503AE2">
          <w:pPr>
            <w:pStyle w:val="TOC1"/>
            <w:rPr>
              <w:rFonts w:eastAsiaTheme="minorEastAsia" w:cstheme="minorBidi"/>
              <w:b w:val="0"/>
              <w:bCs w:val="0"/>
              <w:lang w:val="en-US"/>
            </w:rPr>
          </w:pPr>
          <w:hyperlink w:anchor="_Toc456286529" w:history="1">
            <w:r w:rsidR="00A36174" w:rsidRPr="00140F2A">
              <w:rPr>
                <w:rStyle w:val="Hyperlink"/>
                <w:kern w:val="28"/>
              </w:rPr>
              <w:t>Getting Started with Development</w:t>
            </w:r>
            <w:r w:rsidR="00A36174">
              <w:rPr>
                <w:webHidden/>
              </w:rPr>
              <w:tab/>
            </w:r>
            <w:r w:rsidR="00A36174">
              <w:rPr>
                <w:webHidden/>
              </w:rPr>
              <w:fldChar w:fldCharType="begin"/>
            </w:r>
            <w:r w:rsidR="00A36174">
              <w:rPr>
                <w:webHidden/>
              </w:rPr>
              <w:instrText xml:space="preserve"> PAGEREF _Toc456286529 \h </w:instrText>
            </w:r>
            <w:r w:rsidR="00A36174">
              <w:rPr>
                <w:webHidden/>
              </w:rPr>
            </w:r>
            <w:r w:rsidR="00A36174">
              <w:rPr>
                <w:webHidden/>
              </w:rPr>
              <w:fldChar w:fldCharType="separate"/>
            </w:r>
            <w:r w:rsidR="0016671D">
              <w:rPr>
                <w:webHidden/>
              </w:rPr>
              <w:t>11</w:t>
            </w:r>
            <w:r w:rsidR="00A36174">
              <w:rPr>
                <w:webHidden/>
              </w:rPr>
              <w:fldChar w:fldCharType="end"/>
            </w:r>
          </w:hyperlink>
        </w:p>
        <w:p w14:paraId="1337A880" w14:textId="77777777" w:rsidR="00A36174" w:rsidRDefault="00503AE2">
          <w:pPr>
            <w:pStyle w:val="TOC2"/>
            <w:rPr>
              <w:rFonts w:eastAsiaTheme="minorEastAsia" w:cstheme="minorBidi"/>
              <w:lang w:val="en-US"/>
            </w:rPr>
          </w:pPr>
          <w:hyperlink w:anchor="_Toc456286530" w:history="1">
            <w:r w:rsidR="00A36174" w:rsidRPr="00140F2A">
              <w:rPr>
                <w:rStyle w:val="Hyperlink"/>
              </w:rPr>
              <w:t>User Interface / Layout (Design)</w:t>
            </w:r>
            <w:r w:rsidR="00A36174">
              <w:rPr>
                <w:webHidden/>
              </w:rPr>
              <w:tab/>
            </w:r>
            <w:r w:rsidR="00A36174">
              <w:rPr>
                <w:webHidden/>
              </w:rPr>
              <w:fldChar w:fldCharType="begin"/>
            </w:r>
            <w:r w:rsidR="00A36174">
              <w:rPr>
                <w:webHidden/>
              </w:rPr>
              <w:instrText xml:space="preserve"> PAGEREF _Toc456286530 \h </w:instrText>
            </w:r>
            <w:r w:rsidR="00A36174">
              <w:rPr>
                <w:webHidden/>
              </w:rPr>
            </w:r>
            <w:r w:rsidR="00A36174">
              <w:rPr>
                <w:webHidden/>
              </w:rPr>
              <w:fldChar w:fldCharType="separate"/>
            </w:r>
            <w:r w:rsidR="0016671D">
              <w:rPr>
                <w:webHidden/>
              </w:rPr>
              <w:t>11</w:t>
            </w:r>
            <w:r w:rsidR="00A36174">
              <w:rPr>
                <w:webHidden/>
              </w:rPr>
              <w:fldChar w:fldCharType="end"/>
            </w:r>
          </w:hyperlink>
        </w:p>
        <w:p w14:paraId="5947F2BE" w14:textId="77777777" w:rsidR="00A36174" w:rsidRDefault="00503AE2">
          <w:pPr>
            <w:pStyle w:val="TOC2"/>
            <w:rPr>
              <w:rFonts w:eastAsiaTheme="minorEastAsia" w:cstheme="minorBidi"/>
              <w:lang w:val="en-US"/>
            </w:rPr>
          </w:pPr>
          <w:hyperlink w:anchor="_Toc456286531" w:history="1">
            <w:r w:rsidR="00A36174" w:rsidRPr="00140F2A">
              <w:rPr>
                <w:rStyle w:val="Hyperlink"/>
              </w:rPr>
              <w:t>Creating Banner Ad View</w:t>
            </w:r>
            <w:r w:rsidR="00A36174">
              <w:rPr>
                <w:webHidden/>
              </w:rPr>
              <w:tab/>
            </w:r>
            <w:r w:rsidR="00A36174">
              <w:rPr>
                <w:webHidden/>
              </w:rPr>
              <w:fldChar w:fldCharType="begin"/>
            </w:r>
            <w:r w:rsidR="00A36174">
              <w:rPr>
                <w:webHidden/>
              </w:rPr>
              <w:instrText xml:space="preserve"> PAGEREF _Toc456286531 \h </w:instrText>
            </w:r>
            <w:r w:rsidR="00A36174">
              <w:rPr>
                <w:webHidden/>
              </w:rPr>
            </w:r>
            <w:r w:rsidR="00A36174">
              <w:rPr>
                <w:webHidden/>
              </w:rPr>
              <w:fldChar w:fldCharType="separate"/>
            </w:r>
            <w:r w:rsidR="0016671D">
              <w:rPr>
                <w:webHidden/>
              </w:rPr>
              <w:t>13</w:t>
            </w:r>
            <w:r w:rsidR="00A36174">
              <w:rPr>
                <w:webHidden/>
              </w:rPr>
              <w:fldChar w:fldCharType="end"/>
            </w:r>
          </w:hyperlink>
        </w:p>
        <w:p w14:paraId="38383E5D" w14:textId="77777777" w:rsidR="00A36174" w:rsidRDefault="00503AE2">
          <w:pPr>
            <w:pStyle w:val="TOC3"/>
            <w:rPr>
              <w:rFonts w:asciiTheme="minorHAnsi" w:eastAsiaTheme="minorEastAsia" w:hAnsiTheme="minorHAnsi" w:cstheme="minorBidi"/>
              <w:bCs w:val="0"/>
              <w:i w:val="0"/>
              <w:lang w:val="en-US"/>
            </w:rPr>
          </w:pPr>
          <w:hyperlink w:anchor="_Toc456286532" w:history="1">
            <w:r w:rsidR="00A36174" w:rsidRPr="00140F2A">
              <w:rPr>
                <w:rStyle w:val="Hyperlink"/>
                <w:b/>
              </w:rPr>
              <w:t>1.</w:t>
            </w:r>
            <w:r w:rsidR="00A36174">
              <w:rPr>
                <w:rFonts w:asciiTheme="minorHAnsi" w:eastAsiaTheme="minorEastAsia" w:hAnsiTheme="minorHAnsi" w:cstheme="minorBidi"/>
                <w:bCs w:val="0"/>
                <w:i w:val="0"/>
                <w:lang w:val="en-US"/>
              </w:rPr>
              <w:tab/>
            </w:r>
            <w:r w:rsidR="00A36174" w:rsidRPr="00140F2A">
              <w:rPr>
                <w:rStyle w:val="Hyperlink"/>
                <w:b/>
              </w:rPr>
              <w:t>Layout Based Ad View Creation</w:t>
            </w:r>
            <w:r w:rsidR="00A36174">
              <w:rPr>
                <w:webHidden/>
              </w:rPr>
              <w:tab/>
            </w:r>
            <w:r w:rsidR="00A36174">
              <w:rPr>
                <w:webHidden/>
              </w:rPr>
              <w:fldChar w:fldCharType="begin"/>
            </w:r>
            <w:r w:rsidR="00A36174">
              <w:rPr>
                <w:webHidden/>
              </w:rPr>
              <w:instrText xml:space="preserve"> PAGEREF _Toc456286532 \h </w:instrText>
            </w:r>
            <w:r w:rsidR="00A36174">
              <w:rPr>
                <w:webHidden/>
              </w:rPr>
            </w:r>
            <w:r w:rsidR="00A36174">
              <w:rPr>
                <w:webHidden/>
              </w:rPr>
              <w:fldChar w:fldCharType="separate"/>
            </w:r>
            <w:r w:rsidR="0016671D">
              <w:rPr>
                <w:webHidden/>
              </w:rPr>
              <w:t>13</w:t>
            </w:r>
            <w:r w:rsidR="00A36174">
              <w:rPr>
                <w:webHidden/>
              </w:rPr>
              <w:fldChar w:fldCharType="end"/>
            </w:r>
          </w:hyperlink>
        </w:p>
        <w:p w14:paraId="60BD395E" w14:textId="77777777" w:rsidR="00A36174" w:rsidRDefault="00503AE2">
          <w:pPr>
            <w:pStyle w:val="TOC3"/>
            <w:rPr>
              <w:rFonts w:asciiTheme="minorHAnsi" w:eastAsiaTheme="minorEastAsia" w:hAnsiTheme="minorHAnsi" w:cstheme="minorBidi"/>
              <w:bCs w:val="0"/>
              <w:i w:val="0"/>
              <w:lang w:val="en-US"/>
            </w:rPr>
          </w:pPr>
          <w:hyperlink w:anchor="_Toc456286533" w:history="1">
            <w:r w:rsidR="00A36174" w:rsidRPr="00140F2A">
              <w:rPr>
                <w:rStyle w:val="Hyperlink"/>
                <w:b/>
              </w:rPr>
              <w:t>2.</w:t>
            </w:r>
            <w:r w:rsidR="00A36174">
              <w:rPr>
                <w:rFonts w:asciiTheme="minorHAnsi" w:eastAsiaTheme="minorEastAsia" w:hAnsiTheme="minorHAnsi" w:cstheme="minorBidi"/>
                <w:bCs w:val="0"/>
                <w:i w:val="0"/>
                <w:lang w:val="en-US"/>
              </w:rPr>
              <w:tab/>
            </w:r>
            <w:r w:rsidR="00A36174" w:rsidRPr="00140F2A">
              <w:rPr>
                <w:rStyle w:val="Hyperlink"/>
                <w:b/>
              </w:rPr>
              <w:t>Code Based Ad View Creation</w:t>
            </w:r>
            <w:r w:rsidR="00A36174">
              <w:rPr>
                <w:webHidden/>
              </w:rPr>
              <w:tab/>
            </w:r>
            <w:r w:rsidR="00A36174">
              <w:rPr>
                <w:webHidden/>
              </w:rPr>
              <w:fldChar w:fldCharType="begin"/>
            </w:r>
            <w:r w:rsidR="00A36174">
              <w:rPr>
                <w:webHidden/>
              </w:rPr>
              <w:instrText xml:space="preserve"> PAGEREF _Toc456286533 \h </w:instrText>
            </w:r>
            <w:r w:rsidR="00A36174">
              <w:rPr>
                <w:webHidden/>
              </w:rPr>
            </w:r>
            <w:r w:rsidR="00A36174">
              <w:rPr>
                <w:webHidden/>
              </w:rPr>
              <w:fldChar w:fldCharType="separate"/>
            </w:r>
            <w:r w:rsidR="0016671D">
              <w:rPr>
                <w:webHidden/>
              </w:rPr>
              <w:t>14</w:t>
            </w:r>
            <w:r w:rsidR="00A36174">
              <w:rPr>
                <w:webHidden/>
              </w:rPr>
              <w:fldChar w:fldCharType="end"/>
            </w:r>
          </w:hyperlink>
        </w:p>
        <w:p w14:paraId="564EC535" w14:textId="77777777" w:rsidR="00A36174" w:rsidRDefault="00503AE2">
          <w:pPr>
            <w:pStyle w:val="TOC3"/>
            <w:rPr>
              <w:rFonts w:asciiTheme="minorHAnsi" w:eastAsiaTheme="minorEastAsia" w:hAnsiTheme="minorHAnsi" w:cstheme="minorBidi"/>
              <w:bCs w:val="0"/>
              <w:i w:val="0"/>
              <w:lang w:val="en-US"/>
            </w:rPr>
          </w:pPr>
          <w:hyperlink w:anchor="_Toc456286534" w:history="1">
            <w:r w:rsidR="00A36174" w:rsidRPr="00140F2A">
              <w:rPr>
                <w:rStyle w:val="Hyperlink"/>
                <w:b/>
              </w:rPr>
              <w:t>3.</w:t>
            </w:r>
            <w:r w:rsidR="00A36174">
              <w:rPr>
                <w:rFonts w:asciiTheme="minorHAnsi" w:eastAsiaTheme="minorEastAsia" w:hAnsiTheme="minorHAnsi" w:cstheme="minorBidi"/>
                <w:bCs w:val="0"/>
                <w:i w:val="0"/>
                <w:lang w:val="en-US"/>
              </w:rPr>
              <w:tab/>
            </w:r>
            <w:r w:rsidR="00A36174" w:rsidRPr="00140F2A">
              <w:rPr>
                <w:rStyle w:val="Hyperlink"/>
                <w:b/>
              </w:rPr>
              <w:t>Displaying Ad View</w:t>
            </w:r>
            <w:r w:rsidR="00A36174">
              <w:rPr>
                <w:webHidden/>
              </w:rPr>
              <w:tab/>
            </w:r>
            <w:r w:rsidR="00A36174">
              <w:rPr>
                <w:webHidden/>
              </w:rPr>
              <w:fldChar w:fldCharType="begin"/>
            </w:r>
            <w:r w:rsidR="00A36174">
              <w:rPr>
                <w:webHidden/>
              </w:rPr>
              <w:instrText xml:space="preserve"> PAGEREF _Toc456286534 \h </w:instrText>
            </w:r>
            <w:r w:rsidR="00A36174">
              <w:rPr>
                <w:webHidden/>
              </w:rPr>
            </w:r>
            <w:r w:rsidR="00A36174">
              <w:rPr>
                <w:webHidden/>
              </w:rPr>
              <w:fldChar w:fldCharType="separate"/>
            </w:r>
            <w:r w:rsidR="0016671D">
              <w:rPr>
                <w:webHidden/>
              </w:rPr>
              <w:t>15</w:t>
            </w:r>
            <w:r w:rsidR="00A36174">
              <w:rPr>
                <w:webHidden/>
              </w:rPr>
              <w:fldChar w:fldCharType="end"/>
            </w:r>
          </w:hyperlink>
        </w:p>
        <w:p w14:paraId="26F057F9" w14:textId="77777777" w:rsidR="00A36174" w:rsidRDefault="00503AE2">
          <w:pPr>
            <w:pStyle w:val="TOC3"/>
            <w:rPr>
              <w:rFonts w:asciiTheme="minorHAnsi" w:eastAsiaTheme="minorEastAsia" w:hAnsiTheme="minorHAnsi" w:cstheme="minorBidi"/>
              <w:bCs w:val="0"/>
              <w:i w:val="0"/>
              <w:lang w:val="en-US"/>
            </w:rPr>
          </w:pPr>
          <w:hyperlink w:anchor="_Toc456286535" w:history="1">
            <w:r w:rsidR="00A36174" w:rsidRPr="00140F2A">
              <w:rPr>
                <w:rStyle w:val="Hyperlink"/>
                <w:b/>
              </w:rPr>
              <w:t>4.</w:t>
            </w:r>
            <w:r w:rsidR="00A36174">
              <w:rPr>
                <w:rFonts w:asciiTheme="minorHAnsi" w:eastAsiaTheme="minorEastAsia" w:hAnsiTheme="minorHAnsi" w:cstheme="minorBidi"/>
                <w:bCs w:val="0"/>
                <w:i w:val="0"/>
                <w:lang w:val="en-US"/>
              </w:rPr>
              <w:tab/>
            </w:r>
            <w:r w:rsidR="00A36174" w:rsidRPr="00140F2A">
              <w:rPr>
                <w:rStyle w:val="Hyperlink"/>
                <w:b/>
              </w:rPr>
              <w:t>Getting Initial Ad View Content</w:t>
            </w:r>
            <w:r w:rsidR="00A36174">
              <w:rPr>
                <w:webHidden/>
              </w:rPr>
              <w:tab/>
            </w:r>
            <w:r w:rsidR="00A36174">
              <w:rPr>
                <w:webHidden/>
              </w:rPr>
              <w:fldChar w:fldCharType="begin"/>
            </w:r>
            <w:r w:rsidR="00A36174">
              <w:rPr>
                <w:webHidden/>
              </w:rPr>
              <w:instrText xml:space="preserve"> PAGEREF _Toc456286535 \h </w:instrText>
            </w:r>
            <w:r w:rsidR="00A36174">
              <w:rPr>
                <w:webHidden/>
              </w:rPr>
            </w:r>
            <w:r w:rsidR="00A36174">
              <w:rPr>
                <w:webHidden/>
              </w:rPr>
              <w:fldChar w:fldCharType="separate"/>
            </w:r>
            <w:r w:rsidR="0016671D">
              <w:rPr>
                <w:webHidden/>
              </w:rPr>
              <w:t>15</w:t>
            </w:r>
            <w:r w:rsidR="00A36174">
              <w:rPr>
                <w:webHidden/>
              </w:rPr>
              <w:fldChar w:fldCharType="end"/>
            </w:r>
          </w:hyperlink>
        </w:p>
        <w:p w14:paraId="6D6BBD80" w14:textId="77777777" w:rsidR="00A36174" w:rsidRDefault="00503AE2">
          <w:pPr>
            <w:pStyle w:val="TOC2"/>
            <w:rPr>
              <w:rFonts w:eastAsiaTheme="minorEastAsia" w:cstheme="minorBidi"/>
              <w:lang w:val="en-US"/>
            </w:rPr>
          </w:pPr>
          <w:hyperlink w:anchor="_Toc456286536" w:history="1">
            <w:r w:rsidR="00A36174" w:rsidRPr="00140F2A">
              <w:rPr>
                <w:rStyle w:val="Hyperlink"/>
              </w:rPr>
              <w:t>Using Mediation for Banner ad serving</w:t>
            </w:r>
            <w:r w:rsidR="00A36174">
              <w:rPr>
                <w:webHidden/>
              </w:rPr>
              <w:tab/>
            </w:r>
            <w:r w:rsidR="00A36174">
              <w:rPr>
                <w:webHidden/>
              </w:rPr>
              <w:fldChar w:fldCharType="begin"/>
            </w:r>
            <w:r w:rsidR="00A36174">
              <w:rPr>
                <w:webHidden/>
              </w:rPr>
              <w:instrText xml:space="preserve"> PAGEREF _Toc456286536 \h </w:instrText>
            </w:r>
            <w:r w:rsidR="00A36174">
              <w:rPr>
                <w:webHidden/>
              </w:rPr>
            </w:r>
            <w:r w:rsidR="00A36174">
              <w:rPr>
                <w:webHidden/>
              </w:rPr>
              <w:fldChar w:fldCharType="separate"/>
            </w:r>
            <w:r w:rsidR="0016671D">
              <w:rPr>
                <w:webHidden/>
              </w:rPr>
              <w:t>15</w:t>
            </w:r>
            <w:r w:rsidR="00A36174">
              <w:rPr>
                <w:webHidden/>
              </w:rPr>
              <w:fldChar w:fldCharType="end"/>
            </w:r>
          </w:hyperlink>
        </w:p>
        <w:p w14:paraId="5951D3BB" w14:textId="77777777" w:rsidR="00A36174" w:rsidRDefault="00503AE2">
          <w:pPr>
            <w:pStyle w:val="TOC2"/>
            <w:rPr>
              <w:rFonts w:eastAsiaTheme="minorEastAsia" w:cstheme="minorBidi"/>
              <w:lang w:val="en-US"/>
            </w:rPr>
          </w:pPr>
          <w:hyperlink w:anchor="_Toc456286537" w:history="1">
            <w:r w:rsidR="00A36174" w:rsidRPr="00140F2A">
              <w:rPr>
                <w:rStyle w:val="Hyperlink"/>
              </w:rPr>
              <w:t>Creating Interstitial Ad View</w:t>
            </w:r>
            <w:r w:rsidR="00A36174">
              <w:rPr>
                <w:webHidden/>
              </w:rPr>
              <w:tab/>
            </w:r>
            <w:r w:rsidR="00A36174">
              <w:rPr>
                <w:webHidden/>
              </w:rPr>
              <w:fldChar w:fldCharType="begin"/>
            </w:r>
            <w:r w:rsidR="00A36174">
              <w:rPr>
                <w:webHidden/>
              </w:rPr>
              <w:instrText xml:space="preserve"> PAGEREF _Toc456286537 \h </w:instrText>
            </w:r>
            <w:r w:rsidR="00A36174">
              <w:rPr>
                <w:webHidden/>
              </w:rPr>
            </w:r>
            <w:r w:rsidR="00A36174">
              <w:rPr>
                <w:webHidden/>
              </w:rPr>
              <w:fldChar w:fldCharType="separate"/>
            </w:r>
            <w:r w:rsidR="0016671D">
              <w:rPr>
                <w:webHidden/>
              </w:rPr>
              <w:t>17</w:t>
            </w:r>
            <w:r w:rsidR="00A36174">
              <w:rPr>
                <w:webHidden/>
              </w:rPr>
              <w:fldChar w:fldCharType="end"/>
            </w:r>
          </w:hyperlink>
        </w:p>
        <w:p w14:paraId="33348D11" w14:textId="77777777" w:rsidR="00A36174" w:rsidRDefault="00503AE2">
          <w:pPr>
            <w:pStyle w:val="TOC2"/>
            <w:rPr>
              <w:rFonts w:eastAsiaTheme="minorEastAsia" w:cstheme="minorBidi"/>
              <w:lang w:val="en-US"/>
            </w:rPr>
          </w:pPr>
          <w:hyperlink w:anchor="_Toc456286538" w:history="1">
            <w:r w:rsidR="00A36174" w:rsidRPr="00140F2A">
              <w:rPr>
                <w:rStyle w:val="Hyperlink"/>
              </w:rPr>
              <w:t>Handling Rotation Changes for Banner ads</w:t>
            </w:r>
            <w:r w:rsidR="00A36174">
              <w:rPr>
                <w:webHidden/>
              </w:rPr>
              <w:tab/>
            </w:r>
            <w:r w:rsidR="00A36174">
              <w:rPr>
                <w:webHidden/>
              </w:rPr>
              <w:fldChar w:fldCharType="begin"/>
            </w:r>
            <w:r w:rsidR="00A36174">
              <w:rPr>
                <w:webHidden/>
              </w:rPr>
              <w:instrText xml:space="preserve"> PAGEREF _Toc456286538 \h </w:instrText>
            </w:r>
            <w:r w:rsidR="00A36174">
              <w:rPr>
                <w:webHidden/>
              </w:rPr>
            </w:r>
            <w:r w:rsidR="00A36174">
              <w:rPr>
                <w:webHidden/>
              </w:rPr>
              <w:fldChar w:fldCharType="separate"/>
            </w:r>
            <w:r w:rsidR="0016671D">
              <w:rPr>
                <w:webHidden/>
              </w:rPr>
              <w:t>19</w:t>
            </w:r>
            <w:r w:rsidR="00A36174">
              <w:rPr>
                <w:webHidden/>
              </w:rPr>
              <w:fldChar w:fldCharType="end"/>
            </w:r>
          </w:hyperlink>
        </w:p>
        <w:p w14:paraId="0214A0BE" w14:textId="77777777" w:rsidR="00A36174" w:rsidRDefault="00503AE2">
          <w:pPr>
            <w:pStyle w:val="TOC2"/>
            <w:rPr>
              <w:rFonts w:eastAsiaTheme="minorEastAsia" w:cstheme="minorBidi"/>
              <w:lang w:val="en-US"/>
            </w:rPr>
          </w:pPr>
          <w:hyperlink w:anchor="_Toc456286539" w:history="1">
            <w:r w:rsidR="00A36174" w:rsidRPr="00140F2A">
              <w:rPr>
                <w:rStyle w:val="Hyperlink"/>
              </w:rPr>
              <w:t>Detecting Ad Load Failures</w:t>
            </w:r>
            <w:r w:rsidR="00A36174">
              <w:rPr>
                <w:webHidden/>
              </w:rPr>
              <w:tab/>
            </w:r>
            <w:r w:rsidR="00A36174">
              <w:rPr>
                <w:webHidden/>
              </w:rPr>
              <w:fldChar w:fldCharType="begin"/>
            </w:r>
            <w:r w:rsidR="00A36174">
              <w:rPr>
                <w:webHidden/>
              </w:rPr>
              <w:instrText xml:space="preserve"> PAGEREF _Toc456286539 \h </w:instrText>
            </w:r>
            <w:r w:rsidR="00A36174">
              <w:rPr>
                <w:webHidden/>
              </w:rPr>
            </w:r>
            <w:r w:rsidR="00A36174">
              <w:rPr>
                <w:webHidden/>
              </w:rPr>
              <w:fldChar w:fldCharType="separate"/>
            </w:r>
            <w:r w:rsidR="0016671D">
              <w:rPr>
                <w:webHidden/>
              </w:rPr>
              <w:t>20</w:t>
            </w:r>
            <w:r w:rsidR="00A36174">
              <w:rPr>
                <w:webHidden/>
              </w:rPr>
              <w:fldChar w:fldCharType="end"/>
            </w:r>
          </w:hyperlink>
        </w:p>
        <w:p w14:paraId="6C674B26" w14:textId="77777777" w:rsidR="00A36174" w:rsidRDefault="00503AE2">
          <w:pPr>
            <w:pStyle w:val="TOC2"/>
            <w:rPr>
              <w:rFonts w:eastAsiaTheme="minorEastAsia" w:cstheme="minorBidi"/>
              <w:lang w:val="en-US"/>
            </w:rPr>
          </w:pPr>
          <w:hyperlink w:anchor="_Toc456286540" w:history="1">
            <w:r w:rsidR="00A36174" w:rsidRPr="00140F2A">
              <w:rPr>
                <w:rStyle w:val="Hyperlink"/>
              </w:rPr>
              <w:t>Customize View Appearance</w:t>
            </w:r>
            <w:r w:rsidR="00A36174">
              <w:rPr>
                <w:webHidden/>
              </w:rPr>
              <w:tab/>
            </w:r>
            <w:r w:rsidR="00A36174">
              <w:rPr>
                <w:webHidden/>
              </w:rPr>
              <w:fldChar w:fldCharType="begin"/>
            </w:r>
            <w:r w:rsidR="00A36174">
              <w:rPr>
                <w:webHidden/>
              </w:rPr>
              <w:instrText xml:space="preserve"> PAGEREF _Toc456286540 \h </w:instrText>
            </w:r>
            <w:r w:rsidR="00A36174">
              <w:rPr>
                <w:webHidden/>
              </w:rPr>
            </w:r>
            <w:r w:rsidR="00A36174">
              <w:rPr>
                <w:webHidden/>
              </w:rPr>
              <w:fldChar w:fldCharType="separate"/>
            </w:r>
            <w:r w:rsidR="0016671D">
              <w:rPr>
                <w:webHidden/>
              </w:rPr>
              <w:t>21</w:t>
            </w:r>
            <w:r w:rsidR="00A36174">
              <w:rPr>
                <w:webHidden/>
              </w:rPr>
              <w:fldChar w:fldCharType="end"/>
            </w:r>
          </w:hyperlink>
        </w:p>
        <w:p w14:paraId="51BADE80" w14:textId="77777777" w:rsidR="00A36174" w:rsidRDefault="00503AE2">
          <w:pPr>
            <w:pStyle w:val="TOC2"/>
            <w:rPr>
              <w:rFonts w:eastAsiaTheme="minorEastAsia" w:cstheme="minorBidi"/>
              <w:lang w:val="en-US"/>
            </w:rPr>
          </w:pPr>
          <w:hyperlink w:anchor="_Toc456286541" w:history="1">
            <w:r w:rsidR="00A36174" w:rsidRPr="00140F2A">
              <w:rPr>
                <w:rStyle w:val="Hyperlink"/>
              </w:rPr>
              <w:t>Customize Ad Network Properties</w:t>
            </w:r>
            <w:r w:rsidR="00A36174">
              <w:rPr>
                <w:webHidden/>
              </w:rPr>
              <w:tab/>
            </w:r>
            <w:r w:rsidR="00A36174">
              <w:rPr>
                <w:webHidden/>
              </w:rPr>
              <w:fldChar w:fldCharType="begin"/>
            </w:r>
            <w:r w:rsidR="00A36174">
              <w:rPr>
                <w:webHidden/>
              </w:rPr>
              <w:instrText xml:space="preserve"> PAGEREF _Toc456286541 \h </w:instrText>
            </w:r>
            <w:r w:rsidR="00A36174">
              <w:rPr>
                <w:webHidden/>
              </w:rPr>
            </w:r>
            <w:r w:rsidR="00A36174">
              <w:rPr>
                <w:webHidden/>
              </w:rPr>
              <w:fldChar w:fldCharType="separate"/>
            </w:r>
            <w:r w:rsidR="0016671D">
              <w:rPr>
                <w:webHidden/>
              </w:rPr>
              <w:t>21</w:t>
            </w:r>
            <w:r w:rsidR="00A36174">
              <w:rPr>
                <w:webHidden/>
              </w:rPr>
              <w:fldChar w:fldCharType="end"/>
            </w:r>
          </w:hyperlink>
        </w:p>
        <w:p w14:paraId="08F6C26C" w14:textId="77777777" w:rsidR="00A36174" w:rsidRDefault="00503AE2">
          <w:pPr>
            <w:pStyle w:val="TOC2"/>
            <w:rPr>
              <w:rFonts w:eastAsiaTheme="minorEastAsia" w:cstheme="minorBidi"/>
              <w:lang w:val="en-US"/>
            </w:rPr>
          </w:pPr>
          <w:hyperlink w:anchor="_Toc456286542" w:history="1">
            <w:r w:rsidR="00A36174" w:rsidRPr="00140F2A">
              <w:rPr>
                <w:rStyle w:val="Hyperlink"/>
              </w:rPr>
              <w:t>Location Detection</w:t>
            </w:r>
            <w:r w:rsidR="00A36174">
              <w:rPr>
                <w:webHidden/>
              </w:rPr>
              <w:tab/>
            </w:r>
            <w:r w:rsidR="00A36174">
              <w:rPr>
                <w:webHidden/>
              </w:rPr>
              <w:fldChar w:fldCharType="begin"/>
            </w:r>
            <w:r w:rsidR="00A36174">
              <w:rPr>
                <w:webHidden/>
              </w:rPr>
              <w:instrText xml:space="preserve"> PAGEREF _Toc456286542 \h </w:instrText>
            </w:r>
            <w:r w:rsidR="00A36174">
              <w:rPr>
                <w:webHidden/>
              </w:rPr>
            </w:r>
            <w:r w:rsidR="00A36174">
              <w:rPr>
                <w:webHidden/>
              </w:rPr>
              <w:fldChar w:fldCharType="separate"/>
            </w:r>
            <w:r w:rsidR="0016671D">
              <w:rPr>
                <w:webHidden/>
              </w:rPr>
              <w:t>21</w:t>
            </w:r>
            <w:r w:rsidR="00A36174">
              <w:rPr>
                <w:webHidden/>
              </w:rPr>
              <w:fldChar w:fldCharType="end"/>
            </w:r>
          </w:hyperlink>
        </w:p>
        <w:p w14:paraId="7D8D6E9D" w14:textId="77777777" w:rsidR="00A36174" w:rsidRDefault="00503AE2">
          <w:pPr>
            <w:pStyle w:val="TOC2"/>
            <w:rPr>
              <w:rFonts w:eastAsiaTheme="minorEastAsia" w:cstheme="minorBidi"/>
              <w:lang w:val="en-US"/>
            </w:rPr>
          </w:pPr>
          <w:hyperlink w:anchor="_Toc456286543" w:history="1">
            <w:r w:rsidR="00A36174" w:rsidRPr="00140F2A">
              <w:rPr>
                <w:rStyle w:val="Hyperlink"/>
              </w:rPr>
              <w:t>Custom Close Button</w:t>
            </w:r>
            <w:r w:rsidR="00A36174">
              <w:rPr>
                <w:webHidden/>
              </w:rPr>
              <w:tab/>
            </w:r>
            <w:r w:rsidR="00A36174">
              <w:rPr>
                <w:webHidden/>
              </w:rPr>
              <w:fldChar w:fldCharType="begin"/>
            </w:r>
            <w:r w:rsidR="00A36174">
              <w:rPr>
                <w:webHidden/>
              </w:rPr>
              <w:instrText xml:space="preserve"> PAGEREF _Toc456286543 \h </w:instrText>
            </w:r>
            <w:r w:rsidR="00A36174">
              <w:rPr>
                <w:webHidden/>
              </w:rPr>
            </w:r>
            <w:r w:rsidR="00A36174">
              <w:rPr>
                <w:webHidden/>
              </w:rPr>
              <w:fldChar w:fldCharType="separate"/>
            </w:r>
            <w:r w:rsidR="0016671D">
              <w:rPr>
                <w:webHidden/>
              </w:rPr>
              <w:t>22</w:t>
            </w:r>
            <w:r w:rsidR="00A36174">
              <w:rPr>
                <w:webHidden/>
              </w:rPr>
              <w:fldChar w:fldCharType="end"/>
            </w:r>
          </w:hyperlink>
        </w:p>
        <w:p w14:paraId="35D984E2" w14:textId="77777777" w:rsidR="00A36174" w:rsidRDefault="00503AE2">
          <w:pPr>
            <w:pStyle w:val="TOC2"/>
            <w:rPr>
              <w:rFonts w:eastAsiaTheme="minorEastAsia" w:cstheme="minorBidi"/>
              <w:lang w:val="en-US"/>
            </w:rPr>
          </w:pPr>
          <w:hyperlink w:anchor="_Toc456286544" w:history="1">
            <w:r w:rsidR="00A36174" w:rsidRPr="00140F2A">
              <w:rPr>
                <w:rStyle w:val="Hyperlink"/>
              </w:rPr>
              <w:t>Device Detection</w:t>
            </w:r>
            <w:r w:rsidR="00A36174">
              <w:rPr>
                <w:webHidden/>
              </w:rPr>
              <w:tab/>
            </w:r>
            <w:r w:rsidR="00A36174">
              <w:rPr>
                <w:webHidden/>
              </w:rPr>
              <w:fldChar w:fldCharType="begin"/>
            </w:r>
            <w:r w:rsidR="00A36174">
              <w:rPr>
                <w:webHidden/>
              </w:rPr>
              <w:instrText xml:space="preserve"> PAGEREF _Toc456286544 \h </w:instrText>
            </w:r>
            <w:r w:rsidR="00A36174">
              <w:rPr>
                <w:webHidden/>
              </w:rPr>
            </w:r>
            <w:r w:rsidR="00A36174">
              <w:rPr>
                <w:webHidden/>
              </w:rPr>
              <w:fldChar w:fldCharType="separate"/>
            </w:r>
            <w:r w:rsidR="0016671D">
              <w:rPr>
                <w:webHidden/>
              </w:rPr>
              <w:t>22</w:t>
            </w:r>
            <w:r w:rsidR="00A36174">
              <w:rPr>
                <w:webHidden/>
              </w:rPr>
              <w:fldChar w:fldCharType="end"/>
            </w:r>
          </w:hyperlink>
        </w:p>
        <w:p w14:paraId="74CB91B6" w14:textId="77777777" w:rsidR="00A36174" w:rsidRDefault="00503AE2">
          <w:pPr>
            <w:pStyle w:val="TOC2"/>
            <w:rPr>
              <w:rFonts w:eastAsiaTheme="minorEastAsia" w:cstheme="minorBidi"/>
              <w:lang w:val="en-US"/>
            </w:rPr>
          </w:pPr>
          <w:hyperlink w:anchor="_Toc456286545" w:history="1">
            <w:r w:rsidR="00A36174" w:rsidRPr="00140F2A">
              <w:rPr>
                <w:rStyle w:val="Hyperlink"/>
              </w:rPr>
              <w:t>Native Ads Integration</w:t>
            </w:r>
            <w:r w:rsidR="00A36174">
              <w:rPr>
                <w:webHidden/>
              </w:rPr>
              <w:tab/>
            </w:r>
            <w:r w:rsidR="00A36174">
              <w:rPr>
                <w:webHidden/>
              </w:rPr>
              <w:fldChar w:fldCharType="begin"/>
            </w:r>
            <w:r w:rsidR="00A36174">
              <w:rPr>
                <w:webHidden/>
              </w:rPr>
              <w:instrText xml:space="preserve"> PAGEREF _Toc456286545 \h </w:instrText>
            </w:r>
            <w:r w:rsidR="00A36174">
              <w:rPr>
                <w:webHidden/>
              </w:rPr>
            </w:r>
            <w:r w:rsidR="00A36174">
              <w:rPr>
                <w:webHidden/>
              </w:rPr>
              <w:fldChar w:fldCharType="separate"/>
            </w:r>
            <w:r w:rsidR="0016671D">
              <w:rPr>
                <w:webHidden/>
              </w:rPr>
              <w:t>23</w:t>
            </w:r>
            <w:r w:rsidR="00A36174">
              <w:rPr>
                <w:webHidden/>
              </w:rPr>
              <w:fldChar w:fldCharType="end"/>
            </w:r>
          </w:hyperlink>
        </w:p>
        <w:p w14:paraId="40A1FB7D" w14:textId="77777777" w:rsidR="00A36174" w:rsidRDefault="00503AE2">
          <w:pPr>
            <w:pStyle w:val="TOC3"/>
            <w:rPr>
              <w:rFonts w:asciiTheme="minorHAnsi" w:eastAsiaTheme="minorEastAsia" w:hAnsiTheme="minorHAnsi" w:cstheme="minorBidi"/>
              <w:bCs w:val="0"/>
              <w:i w:val="0"/>
              <w:lang w:val="en-US"/>
            </w:rPr>
          </w:pPr>
          <w:hyperlink w:anchor="_Toc456286546" w:history="1">
            <w:r w:rsidR="00A36174" w:rsidRPr="00140F2A">
              <w:rPr>
                <w:rStyle w:val="Hyperlink"/>
                <w:b/>
              </w:rPr>
              <w:t>1.</w:t>
            </w:r>
            <w:r w:rsidR="00A36174">
              <w:rPr>
                <w:rFonts w:asciiTheme="minorHAnsi" w:eastAsiaTheme="minorEastAsia" w:hAnsiTheme="minorHAnsi" w:cstheme="minorBidi"/>
                <w:bCs w:val="0"/>
                <w:i w:val="0"/>
                <w:lang w:val="en-US"/>
              </w:rPr>
              <w:tab/>
            </w:r>
            <w:r w:rsidR="00A36174" w:rsidRPr="00140F2A">
              <w:rPr>
                <w:rStyle w:val="Hyperlink"/>
                <w:b/>
              </w:rPr>
              <w:t>Initialize MASTNativeAd</w:t>
            </w:r>
            <w:r w:rsidR="00A36174">
              <w:rPr>
                <w:webHidden/>
              </w:rPr>
              <w:tab/>
            </w:r>
            <w:r w:rsidR="00A36174">
              <w:rPr>
                <w:webHidden/>
              </w:rPr>
              <w:fldChar w:fldCharType="begin"/>
            </w:r>
            <w:r w:rsidR="00A36174">
              <w:rPr>
                <w:webHidden/>
              </w:rPr>
              <w:instrText xml:space="preserve"> PAGEREF _Toc456286546 \h </w:instrText>
            </w:r>
            <w:r w:rsidR="00A36174">
              <w:rPr>
                <w:webHidden/>
              </w:rPr>
            </w:r>
            <w:r w:rsidR="00A36174">
              <w:rPr>
                <w:webHidden/>
              </w:rPr>
              <w:fldChar w:fldCharType="separate"/>
            </w:r>
            <w:r w:rsidR="0016671D">
              <w:rPr>
                <w:webHidden/>
              </w:rPr>
              <w:t>23</w:t>
            </w:r>
            <w:r w:rsidR="00A36174">
              <w:rPr>
                <w:webHidden/>
              </w:rPr>
              <w:fldChar w:fldCharType="end"/>
            </w:r>
          </w:hyperlink>
        </w:p>
        <w:p w14:paraId="2139B45E" w14:textId="77777777" w:rsidR="00A36174" w:rsidRDefault="00503AE2">
          <w:pPr>
            <w:pStyle w:val="TOC3"/>
            <w:rPr>
              <w:rFonts w:asciiTheme="minorHAnsi" w:eastAsiaTheme="minorEastAsia" w:hAnsiTheme="minorHAnsi" w:cstheme="minorBidi"/>
              <w:bCs w:val="0"/>
              <w:i w:val="0"/>
              <w:lang w:val="en-US"/>
            </w:rPr>
          </w:pPr>
          <w:hyperlink w:anchor="_Toc456286547" w:history="1">
            <w:r w:rsidR="00A36174" w:rsidRPr="00140F2A">
              <w:rPr>
                <w:rStyle w:val="Hyperlink"/>
                <w:b/>
              </w:rPr>
              <w:t>2.</w:t>
            </w:r>
            <w:r w:rsidR="00A36174">
              <w:rPr>
                <w:rFonts w:asciiTheme="minorHAnsi" w:eastAsiaTheme="minorEastAsia" w:hAnsiTheme="minorHAnsi" w:cstheme="minorBidi"/>
                <w:bCs w:val="0"/>
                <w:i w:val="0"/>
                <w:lang w:val="en-US"/>
              </w:rPr>
              <w:tab/>
            </w:r>
            <w:r w:rsidR="00A36174" w:rsidRPr="00140F2A">
              <w:rPr>
                <w:rStyle w:val="Hyperlink"/>
                <w:b/>
              </w:rPr>
              <w:t>Request for native assets</w:t>
            </w:r>
            <w:r w:rsidR="00A36174">
              <w:rPr>
                <w:webHidden/>
              </w:rPr>
              <w:tab/>
            </w:r>
            <w:r w:rsidR="00A36174">
              <w:rPr>
                <w:webHidden/>
              </w:rPr>
              <w:fldChar w:fldCharType="begin"/>
            </w:r>
            <w:r w:rsidR="00A36174">
              <w:rPr>
                <w:webHidden/>
              </w:rPr>
              <w:instrText xml:space="preserve"> PAGEREF _Toc456286547 \h </w:instrText>
            </w:r>
            <w:r w:rsidR="00A36174">
              <w:rPr>
                <w:webHidden/>
              </w:rPr>
            </w:r>
            <w:r w:rsidR="00A36174">
              <w:rPr>
                <w:webHidden/>
              </w:rPr>
              <w:fldChar w:fldCharType="separate"/>
            </w:r>
            <w:r w:rsidR="0016671D">
              <w:rPr>
                <w:webHidden/>
              </w:rPr>
              <w:t>23</w:t>
            </w:r>
            <w:r w:rsidR="00A36174">
              <w:rPr>
                <w:webHidden/>
              </w:rPr>
              <w:fldChar w:fldCharType="end"/>
            </w:r>
          </w:hyperlink>
        </w:p>
        <w:p w14:paraId="3DC93857" w14:textId="77777777" w:rsidR="00A36174" w:rsidRDefault="00503AE2">
          <w:pPr>
            <w:pStyle w:val="TOC3"/>
            <w:rPr>
              <w:rFonts w:asciiTheme="minorHAnsi" w:eastAsiaTheme="minorEastAsia" w:hAnsiTheme="minorHAnsi" w:cstheme="minorBidi"/>
              <w:bCs w:val="0"/>
              <w:i w:val="0"/>
              <w:lang w:val="en-US"/>
            </w:rPr>
          </w:pPr>
          <w:hyperlink w:anchor="_Toc456286548" w:history="1">
            <w:r w:rsidR="00A36174" w:rsidRPr="00140F2A">
              <w:rPr>
                <w:rStyle w:val="Hyperlink"/>
                <w:b/>
              </w:rPr>
              <w:t>3.</w:t>
            </w:r>
            <w:r w:rsidR="00A36174">
              <w:rPr>
                <w:rFonts w:asciiTheme="minorHAnsi" w:eastAsiaTheme="minorEastAsia" w:hAnsiTheme="minorHAnsi" w:cstheme="minorBidi"/>
                <w:bCs w:val="0"/>
                <w:i w:val="0"/>
                <w:lang w:val="en-US"/>
              </w:rPr>
              <w:tab/>
            </w:r>
            <w:r w:rsidR="00A36174" w:rsidRPr="00140F2A">
              <w:rPr>
                <w:rStyle w:val="Hyperlink"/>
                <w:b/>
              </w:rPr>
              <w:t>Make the ad request</w:t>
            </w:r>
            <w:r w:rsidR="00A36174">
              <w:rPr>
                <w:webHidden/>
              </w:rPr>
              <w:tab/>
            </w:r>
            <w:r w:rsidR="00A36174">
              <w:rPr>
                <w:webHidden/>
              </w:rPr>
              <w:fldChar w:fldCharType="begin"/>
            </w:r>
            <w:r w:rsidR="00A36174">
              <w:rPr>
                <w:webHidden/>
              </w:rPr>
              <w:instrText xml:space="preserve"> PAGEREF _Toc456286548 \h </w:instrText>
            </w:r>
            <w:r w:rsidR="00A36174">
              <w:rPr>
                <w:webHidden/>
              </w:rPr>
            </w:r>
            <w:r w:rsidR="00A36174">
              <w:rPr>
                <w:webHidden/>
              </w:rPr>
              <w:fldChar w:fldCharType="separate"/>
            </w:r>
            <w:r w:rsidR="0016671D">
              <w:rPr>
                <w:webHidden/>
              </w:rPr>
              <w:t>24</w:t>
            </w:r>
            <w:r w:rsidR="00A36174">
              <w:rPr>
                <w:webHidden/>
              </w:rPr>
              <w:fldChar w:fldCharType="end"/>
            </w:r>
          </w:hyperlink>
        </w:p>
        <w:p w14:paraId="6B83324D" w14:textId="77777777" w:rsidR="00A36174" w:rsidRDefault="00503AE2">
          <w:pPr>
            <w:pStyle w:val="TOC3"/>
            <w:rPr>
              <w:rFonts w:asciiTheme="minorHAnsi" w:eastAsiaTheme="minorEastAsia" w:hAnsiTheme="minorHAnsi" w:cstheme="minorBidi"/>
              <w:bCs w:val="0"/>
              <w:i w:val="0"/>
              <w:lang w:val="en-US"/>
            </w:rPr>
          </w:pPr>
          <w:hyperlink w:anchor="_Toc456286549" w:history="1">
            <w:r w:rsidR="00A36174" w:rsidRPr="00140F2A">
              <w:rPr>
                <w:rStyle w:val="Hyperlink"/>
                <w:b/>
              </w:rPr>
              <w:t>4.</w:t>
            </w:r>
            <w:r w:rsidR="00A36174">
              <w:rPr>
                <w:rFonts w:asciiTheme="minorHAnsi" w:eastAsiaTheme="minorEastAsia" w:hAnsiTheme="minorHAnsi" w:cstheme="minorBidi"/>
                <w:bCs w:val="0"/>
                <w:i w:val="0"/>
                <w:lang w:val="en-US"/>
              </w:rPr>
              <w:tab/>
            </w:r>
            <w:r w:rsidR="00A36174" w:rsidRPr="00140F2A">
              <w:rPr>
                <w:rStyle w:val="Hyperlink"/>
                <w:b/>
              </w:rPr>
              <w:t>Receiving Notification from MASTNativeAd</w:t>
            </w:r>
            <w:r w:rsidR="00A36174">
              <w:rPr>
                <w:webHidden/>
              </w:rPr>
              <w:tab/>
            </w:r>
            <w:r w:rsidR="00A36174">
              <w:rPr>
                <w:webHidden/>
              </w:rPr>
              <w:fldChar w:fldCharType="begin"/>
            </w:r>
            <w:r w:rsidR="00A36174">
              <w:rPr>
                <w:webHidden/>
              </w:rPr>
              <w:instrText xml:space="preserve"> PAGEREF _Toc456286549 \h </w:instrText>
            </w:r>
            <w:r w:rsidR="00A36174">
              <w:rPr>
                <w:webHidden/>
              </w:rPr>
            </w:r>
            <w:r w:rsidR="00A36174">
              <w:rPr>
                <w:webHidden/>
              </w:rPr>
              <w:fldChar w:fldCharType="separate"/>
            </w:r>
            <w:r w:rsidR="0016671D">
              <w:rPr>
                <w:webHidden/>
              </w:rPr>
              <w:t>24</w:t>
            </w:r>
            <w:r w:rsidR="00A36174">
              <w:rPr>
                <w:webHidden/>
              </w:rPr>
              <w:fldChar w:fldCharType="end"/>
            </w:r>
          </w:hyperlink>
        </w:p>
        <w:p w14:paraId="232DA5DE" w14:textId="77777777" w:rsidR="00A36174" w:rsidRDefault="00503AE2">
          <w:pPr>
            <w:pStyle w:val="TOC3"/>
            <w:rPr>
              <w:rFonts w:asciiTheme="minorHAnsi" w:eastAsiaTheme="minorEastAsia" w:hAnsiTheme="minorHAnsi" w:cstheme="minorBidi"/>
              <w:bCs w:val="0"/>
              <w:i w:val="0"/>
              <w:lang w:val="en-US"/>
            </w:rPr>
          </w:pPr>
          <w:hyperlink w:anchor="_Toc456286550" w:history="1">
            <w:r w:rsidR="00A36174" w:rsidRPr="00140F2A">
              <w:rPr>
                <w:rStyle w:val="Hyperlink"/>
                <w:b/>
              </w:rPr>
              <w:t>5.</w:t>
            </w:r>
            <w:r w:rsidR="00A36174">
              <w:rPr>
                <w:rFonts w:asciiTheme="minorHAnsi" w:eastAsiaTheme="minorEastAsia" w:hAnsiTheme="minorHAnsi" w:cstheme="minorBidi"/>
                <w:bCs w:val="0"/>
                <w:i w:val="0"/>
                <w:lang w:val="en-US"/>
              </w:rPr>
              <w:tab/>
            </w:r>
            <w:r w:rsidR="00A36174" w:rsidRPr="00140F2A">
              <w:rPr>
                <w:rStyle w:val="Hyperlink"/>
                <w:b/>
              </w:rPr>
              <w:t>Rendering native ad response assets:</w:t>
            </w:r>
            <w:r w:rsidR="00A36174">
              <w:rPr>
                <w:webHidden/>
              </w:rPr>
              <w:tab/>
            </w:r>
            <w:r w:rsidR="00A36174">
              <w:rPr>
                <w:webHidden/>
              </w:rPr>
              <w:fldChar w:fldCharType="begin"/>
            </w:r>
            <w:r w:rsidR="00A36174">
              <w:rPr>
                <w:webHidden/>
              </w:rPr>
              <w:instrText xml:space="preserve"> PAGEREF _Toc456286550 \h </w:instrText>
            </w:r>
            <w:r w:rsidR="00A36174">
              <w:rPr>
                <w:webHidden/>
              </w:rPr>
            </w:r>
            <w:r w:rsidR="00A36174">
              <w:rPr>
                <w:webHidden/>
              </w:rPr>
              <w:fldChar w:fldCharType="separate"/>
            </w:r>
            <w:r w:rsidR="0016671D">
              <w:rPr>
                <w:webHidden/>
              </w:rPr>
              <w:t>25</w:t>
            </w:r>
            <w:r w:rsidR="00A36174">
              <w:rPr>
                <w:webHidden/>
              </w:rPr>
              <w:fldChar w:fldCharType="end"/>
            </w:r>
          </w:hyperlink>
        </w:p>
        <w:p w14:paraId="2940ECB9" w14:textId="77777777" w:rsidR="00A36174" w:rsidRDefault="00503AE2">
          <w:pPr>
            <w:pStyle w:val="TOC3"/>
            <w:rPr>
              <w:rFonts w:asciiTheme="minorHAnsi" w:eastAsiaTheme="minorEastAsia" w:hAnsiTheme="minorHAnsi" w:cstheme="minorBidi"/>
              <w:bCs w:val="0"/>
              <w:i w:val="0"/>
              <w:lang w:val="en-US"/>
            </w:rPr>
          </w:pPr>
          <w:hyperlink w:anchor="_Toc456286551" w:history="1">
            <w:r w:rsidR="00A36174" w:rsidRPr="00140F2A">
              <w:rPr>
                <w:rStyle w:val="Hyperlink"/>
                <w:b/>
              </w:rPr>
              <w:t>6.</w:t>
            </w:r>
            <w:r w:rsidR="00A36174">
              <w:rPr>
                <w:rFonts w:asciiTheme="minorHAnsi" w:eastAsiaTheme="minorEastAsia" w:hAnsiTheme="minorHAnsi" w:cstheme="minorBidi"/>
                <w:bCs w:val="0"/>
                <w:i w:val="0"/>
                <w:lang w:val="en-US"/>
              </w:rPr>
              <w:tab/>
            </w:r>
            <w:r w:rsidR="00A36174" w:rsidRPr="00140F2A">
              <w:rPr>
                <w:rStyle w:val="Hyperlink"/>
                <w:b/>
              </w:rPr>
              <w:t>Track view for interactions</w:t>
            </w:r>
            <w:r w:rsidR="00A36174">
              <w:rPr>
                <w:webHidden/>
              </w:rPr>
              <w:tab/>
            </w:r>
            <w:r w:rsidR="00A36174">
              <w:rPr>
                <w:webHidden/>
              </w:rPr>
              <w:fldChar w:fldCharType="begin"/>
            </w:r>
            <w:r w:rsidR="00A36174">
              <w:rPr>
                <w:webHidden/>
              </w:rPr>
              <w:instrText xml:space="preserve"> PAGEREF _Toc456286551 \h </w:instrText>
            </w:r>
            <w:r w:rsidR="00A36174">
              <w:rPr>
                <w:webHidden/>
              </w:rPr>
            </w:r>
            <w:r w:rsidR="00A36174">
              <w:rPr>
                <w:webHidden/>
              </w:rPr>
              <w:fldChar w:fldCharType="separate"/>
            </w:r>
            <w:r w:rsidR="0016671D">
              <w:rPr>
                <w:webHidden/>
              </w:rPr>
              <w:t>26</w:t>
            </w:r>
            <w:r w:rsidR="00A36174">
              <w:rPr>
                <w:webHidden/>
              </w:rPr>
              <w:fldChar w:fldCharType="end"/>
            </w:r>
          </w:hyperlink>
        </w:p>
        <w:p w14:paraId="3AC63C17" w14:textId="77777777" w:rsidR="00A36174" w:rsidRDefault="00503AE2">
          <w:pPr>
            <w:pStyle w:val="TOC3"/>
            <w:rPr>
              <w:rFonts w:asciiTheme="minorHAnsi" w:eastAsiaTheme="minorEastAsia" w:hAnsiTheme="minorHAnsi" w:cstheme="minorBidi"/>
              <w:bCs w:val="0"/>
              <w:i w:val="0"/>
              <w:lang w:val="en-US"/>
            </w:rPr>
          </w:pPr>
          <w:hyperlink w:anchor="_Toc456286552" w:history="1">
            <w:r w:rsidR="00A36174" w:rsidRPr="00140F2A">
              <w:rPr>
                <w:rStyle w:val="Hyperlink"/>
                <w:b/>
              </w:rPr>
              <w:t>7.</w:t>
            </w:r>
            <w:r w:rsidR="00A36174">
              <w:rPr>
                <w:rFonts w:asciiTheme="minorHAnsi" w:eastAsiaTheme="minorEastAsia" w:hAnsiTheme="minorHAnsi" w:cstheme="minorBidi"/>
                <w:bCs w:val="0"/>
                <w:i w:val="0"/>
                <w:lang w:val="en-US"/>
              </w:rPr>
              <w:tab/>
            </w:r>
            <w:r w:rsidR="00A36174" w:rsidRPr="00140F2A">
              <w:rPr>
                <w:rStyle w:val="Hyperlink"/>
                <w:b/>
              </w:rPr>
              <w:t>Using Js tracker</w:t>
            </w:r>
            <w:r w:rsidR="00A36174">
              <w:rPr>
                <w:webHidden/>
              </w:rPr>
              <w:tab/>
            </w:r>
            <w:r w:rsidR="00A36174">
              <w:rPr>
                <w:webHidden/>
              </w:rPr>
              <w:fldChar w:fldCharType="begin"/>
            </w:r>
            <w:r w:rsidR="00A36174">
              <w:rPr>
                <w:webHidden/>
              </w:rPr>
              <w:instrText xml:space="preserve"> PAGEREF _Toc456286552 \h </w:instrText>
            </w:r>
            <w:r w:rsidR="00A36174">
              <w:rPr>
                <w:webHidden/>
              </w:rPr>
            </w:r>
            <w:r w:rsidR="00A36174">
              <w:rPr>
                <w:webHidden/>
              </w:rPr>
              <w:fldChar w:fldCharType="separate"/>
            </w:r>
            <w:r w:rsidR="0016671D">
              <w:rPr>
                <w:webHidden/>
              </w:rPr>
              <w:t>27</w:t>
            </w:r>
            <w:r w:rsidR="00A36174">
              <w:rPr>
                <w:webHidden/>
              </w:rPr>
              <w:fldChar w:fldCharType="end"/>
            </w:r>
          </w:hyperlink>
        </w:p>
        <w:p w14:paraId="61FC11C0" w14:textId="77777777" w:rsidR="00A36174" w:rsidRDefault="00503AE2">
          <w:pPr>
            <w:pStyle w:val="TOC3"/>
            <w:rPr>
              <w:rFonts w:asciiTheme="minorHAnsi" w:eastAsiaTheme="minorEastAsia" w:hAnsiTheme="minorHAnsi" w:cstheme="minorBidi"/>
              <w:bCs w:val="0"/>
              <w:i w:val="0"/>
              <w:lang w:val="en-US"/>
            </w:rPr>
          </w:pPr>
          <w:hyperlink w:anchor="_Toc456286553" w:history="1">
            <w:r w:rsidR="00A36174" w:rsidRPr="00140F2A">
              <w:rPr>
                <w:rStyle w:val="Hyperlink"/>
                <w:b/>
              </w:rPr>
              <w:t>8.</w:t>
            </w:r>
            <w:r w:rsidR="00A36174">
              <w:rPr>
                <w:rFonts w:asciiTheme="minorHAnsi" w:eastAsiaTheme="minorEastAsia" w:hAnsiTheme="minorHAnsi" w:cstheme="minorBidi"/>
                <w:bCs w:val="0"/>
                <w:i w:val="0"/>
                <w:lang w:val="en-US"/>
              </w:rPr>
              <w:tab/>
            </w:r>
            <w:r w:rsidR="00A36174" w:rsidRPr="00140F2A">
              <w:rPr>
                <w:rStyle w:val="Hyperlink"/>
                <w:b/>
              </w:rPr>
              <w:t>Deallocating MASTNativeAd</w:t>
            </w:r>
            <w:r w:rsidR="00A36174">
              <w:rPr>
                <w:webHidden/>
              </w:rPr>
              <w:tab/>
            </w:r>
            <w:r w:rsidR="00A36174">
              <w:rPr>
                <w:webHidden/>
              </w:rPr>
              <w:fldChar w:fldCharType="begin"/>
            </w:r>
            <w:r w:rsidR="00A36174">
              <w:rPr>
                <w:webHidden/>
              </w:rPr>
              <w:instrText xml:space="preserve"> PAGEREF _Toc456286553 \h </w:instrText>
            </w:r>
            <w:r w:rsidR="00A36174">
              <w:rPr>
                <w:webHidden/>
              </w:rPr>
            </w:r>
            <w:r w:rsidR="00A36174">
              <w:rPr>
                <w:webHidden/>
              </w:rPr>
              <w:fldChar w:fldCharType="separate"/>
            </w:r>
            <w:r w:rsidR="0016671D">
              <w:rPr>
                <w:webHidden/>
              </w:rPr>
              <w:t>27</w:t>
            </w:r>
            <w:r w:rsidR="00A36174">
              <w:rPr>
                <w:webHidden/>
              </w:rPr>
              <w:fldChar w:fldCharType="end"/>
            </w:r>
          </w:hyperlink>
        </w:p>
        <w:p w14:paraId="1E41D2F6" w14:textId="77777777" w:rsidR="00A36174" w:rsidRDefault="00503AE2">
          <w:pPr>
            <w:pStyle w:val="TOC2"/>
            <w:rPr>
              <w:rFonts w:eastAsiaTheme="minorEastAsia" w:cstheme="minorBidi"/>
              <w:lang w:val="en-US"/>
            </w:rPr>
          </w:pPr>
          <w:hyperlink w:anchor="_Toc456286554" w:history="1">
            <w:r w:rsidR="00A36174" w:rsidRPr="00140F2A">
              <w:rPr>
                <w:rStyle w:val="Hyperlink"/>
              </w:rPr>
              <w:t>Using Mediation for Native ad serving</w:t>
            </w:r>
            <w:r w:rsidR="00A36174">
              <w:rPr>
                <w:webHidden/>
              </w:rPr>
              <w:tab/>
            </w:r>
            <w:r w:rsidR="00A36174">
              <w:rPr>
                <w:webHidden/>
              </w:rPr>
              <w:fldChar w:fldCharType="begin"/>
            </w:r>
            <w:r w:rsidR="00A36174">
              <w:rPr>
                <w:webHidden/>
              </w:rPr>
              <w:instrText xml:space="preserve"> PAGEREF _Toc456286554 \h </w:instrText>
            </w:r>
            <w:r w:rsidR="00A36174">
              <w:rPr>
                <w:webHidden/>
              </w:rPr>
            </w:r>
            <w:r w:rsidR="00A36174">
              <w:rPr>
                <w:webHidden/>
              </w:rPr>
              <w:fldChar w:fldCharType="separate"/>
            </w:r>
            <w:r w:rsidR="0016671D">
              <w:rPr>
                <w:webHidden/>
              </w:rPr>
              <w:t>28</w:t>
            </w:r>
            <w:r w:rsidR="00A36174">
              <w:rPr>
                <w:webHidden/>
              </w:rPr>
              <w:fldChar w:fldCharType="end"/>
            </w:r>
          </w:hyperlink>
        </w:p>
        <w:p w14:paraId="5E46E388" w14:textId="77777777" w:rsidR="00A36174" w:rsidRDefault="00503AE2">
          <w:pPr>
            <w:pStyle w:val="TOC1"/>
            <w:rPr>
              <w:rFonts w:eastAsiaTheme="minorEastAsia" w:cstheme="minorBidi"/>
              <w:b w:val="0"/>
              <w:bCs w:val="0"/>
              <w:lang w:val="en-US"/>
            </w:rPr>
          </w:pPr>
          <w:hyperlink w:anchor="_Toc456286555" w:history="1">
            <w:r w:rsidR="00A36174" w:rsidRPr="00140F2A">
              <w:rPr>
                <w:rStyle w:val="Hyperlink"/>
              </w:rPr>
              <w:t>Where To Go Next</w:t>
            </w:r>
            <w:r w:rsidR="00A36174">
              <w:rPr>
                <w:webHidden/>
              </w:rPr>
              <w:tab/>
            </w:r>
            <w:r w:rsidR="00A36174">
              <w:rPr>
                <w:webHidden/>
              </w:rPr>
              <w:fldChar w:fldCharType="begin"/>
            </w:r>
            <w:r w:rsidR="00A36174">
              <w:rPr>
                <w:webHidden/>
              </w:rPr>
              <w:instrText xml:space="preserve"> PAGEREF _Toc456286555 \h </w:instrText>
            </w:r>
            <w:r w:rsidR="00A36174">
              <w:rPr>
                <w:webHidden/>
              </w:rPr>
            </w:r>
            <w:r w:rsidR="00A36174">
              <w:rPr>
                <w:webHidden/>
              </w:rPr>
              <w:fldChar w:fldCharType="separate"/>
            </w:r>
            <w:r w:rsidR="0016671D">
              <w:rPr>
                <w:webHidden/>
              </w:rPr>
              <w:t>29</w:t>
            </w:r>
            <w:r w:rsidR="00A36174">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2" w:name="_Toc418595850"/>
      <w:bookmarkStart w:id="3" w:name="_Toc418604220"/>
      <w:bookmarkStart w:id="4" w:name="_Toc418607382"/>
      <w:bookmarkStart w:id="5" w:name="_Toc456286520"/>
      <w:bookmarkStart w:id="6" w:name="RH_PD_TOC_BK"/>
      <w:r w:rsidRPr="00961505">
        <w:rPr>
          <w:bCs/>
        </w:rPr>
        <w:t>Overview</w:t>
      </w:r>
      <w:bookmarkEnd w:id="2"/>
      <w:bookmarkEnd w:id="3"/>
      <w:bookmarkEnd w:id="4"/>
      <w:bookmarkEnd w:id="5"/>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56286521"/>
      <w:r w:rsidRPr="000C0C56">
        <w:rPr>
          <w:bCs/>
        </w:rPr>
        <w:t>Setup</w:t>
      </w:r>
      <w:bookmarkEnd w:id="7"/>
      <w:bookmarkEnd w:id="8"/>
      <w:bookmarkEnd w:id="9"/>
      <w:bookmarkEnd w:id="10"/>
    </w:p>
    <w:p w14:paraId="709C7635" w14:textId="49796EC6" w:rsidR="003D3503" w:rsidRPr="00070330" w:rsidRDefault="003D3503" w:rsidP="003D3503">
      <w:pPr>
        <w:pStyle w:val="Heading2"/>
      </w:pPr>
      <w:bookmarkStart w:id="11" w:name="_Toc456286522"/>
      <w:r>
        <w:t xml:space="preserve">What Changed In </w:t>
      </w:r>
      <w:r w:rsidRPr="00070330">
        <w:t>4.</w:t>
      </w:r>
      <w:r w:rsidR="007D1129">
        <w:t>4.0</w:t>
      </w:r>
      <w:bookmarkEnd w:id="11"/>
    </w:p>
    <w:p w14:paraId="6C6FD69F" w14:textId="77777777" w:rsidR="007D1129" w:rsidRDefault="007D1129" w:rsidP="007D1129">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Added support to enable SHA1/MD5/both hashing technique for android aid. </w:t>
      </w:r>
    </w:p>
    <w:p w14:paraId="149A0A54" w14:textId="3C154B93" w:rsidR="00563D70" w:rsidRPr="007D1129" w:rsidRDefault="007D1129" w:rsidP="007D1129">
      <w:pPr>
        <w:pStyle w:val="listmapping"/>
        <w:numPr>
          <w:ilvl w:val="0"/>
          <w:numId w:val="40"/>
        </w:numPr>
        <w:rPr>
          <w:rFonts w:ascii="Palatino Linotype" w:hAnsi="Palatino Linotype"/>
          <w:sz w:val="22"/>
          <w:szCs w:val="22"/>
        </w:rPr>
      </w:pPr>
      <w:r>
        <w:rPr>
          <w:rFonts w:ascii="Palatino Linotype" w:eastAsia="Palatino Linotype" w:hAnsi="Palatino Linotype" w:cs="Palatino Linotype"/>
          <w:sz w:val="22"/>
          <w:szCs w:val="22"/>
        </w:rPr>
        <w:t>Bug fixes.</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79ED15DE" w:rsidR="003D3503" w:rsidRPr="00070330" w:rsidRDefault="003D3503" w:rsidP="003D3503">
      <w:pPr>
        <w:pStyle w:val="Heading2"/>
      </w:pPr>
      <w:bookmarkStart w:id="12" w:name="_Toc456286523"/>
      <w:r>
        <w:t xml:space="preserve">Upgrading From </w:t>
      </w:r>
      <w:r w:rsidRPr="00070330">
        <w:t>4.</w:t>
      </w:r>
      <w:r w:rsidR="000E3151">
        <w:t>3</w:t>
      </w:r>
      <w:r w:rsidR="00492C16">
        <w:t>.9</w:t>
      </w:r>
      <w:bookmarkEnd w:id="12"/>
    </w:p>
    <w:p w14:paraId="21450B39" w14:textId="7E6B61DD" w:rsidR="00C73C6E" w:rsidRPr="000E3151" w:rsidRDefault="00C73C6E" w:rsidP="00C73C6E">
      <w:pPr>
        <w:pStyle w:val="Body"/>
        <w:numPr>
          <w:ilvl w:val="0"/>
          <w:numId w:val="40"/>
        </w:numPr>
        <w:rPr>
          <w:rFonts w:ascii="Consolas" w:hAnsi="Consolas" w:cs="Consolas"/>
          <w:sz w:val="20"/>
        </w:rPr>
      </w:pPr>
      <w:r>
        <w:t>No special changes are required.</w:t>
      </w:r>
    </w:p>
    <w:p w14:paraId="04B88C8E" w14:textId="423BFBFF" w:rsidR="004332BC" w:rsidRPr="00070330" w:rsidRDefault="004332BC" w:rsidP="004332BC">
      <w:pPr>
        <w:pStyle w:val="Heading2"/>
      </w:pPr>
      <w:bookmarkStart w:id="13" w:name="_Toc436057560"/>
      <w:bookmarkStart w:id="14" w:name="_Toc456286524"/>
      <w:r>
        <w:t xml:space="preserve">Upgrading From </w:t>
      </w:r>
      <w:r w:rsidRPr="00070330">
        <w:t>4.</w:t>
      </w:r>
      <w:r>
        <w:t>3</w:t>
      </w:r>
      <w:bookmarkEnd w:id="13"/>
      <w:r>
        <w:t>.8 &amp; previous</w:t>
      </w:r>
      <w:r w:rsidR="009511BA">
        <w:t xml:space="preserve"> version</w:t>
      </w:r>
      <w:bookmarkEnd w:id="14"/>
    </w:p>
    <w:p w14:paraId="36F4D258" w14:textId="77777777" w:rsidR="004332BC" w:rsidRDefault="004332BC" w:rsidP="004332BC">
      <w:pPr>
        <w:pStyle w:val="Body"/>
        <w:numPr>
          <w:ilvl w:val="0"/>
          <w:numId w:val="40"/>
        </w:numPr>
      </w:pPr>
      <w:r>
        <w:t>While upgrading, remove older 4.3 SDK library project and import new 4.3.5 SDK library project.</w:t>
      </w:r>
    </w:p>
    <w:p w14:paraId="69363AA1" w14:textId="77777777" w:rsidR="004332BC" w:rsidRDefault="004332BC" w:rsidP="004332BC">
      <w:pPr>
        <w:pStyle w:val="Body"/>
        <w:numPr>
          <w:ilvl w:val="0"/>
          <w:numId w:val="40"/>
        </w:numPr>
      </w:pPr>
      <w:r>
        <w:t>If application is using minimum Android SDK version as 8, then update the minimum SDK version to 9 in project's AndroidManifest.xml file.</w:t>
      </w:r>
    </w:p>
    <w:p w14:paraId="60742953" w14:textId="77777777" w:rsidR="004332BC" w:rsidRPr="000E3151" w:rsidRDefault="004332BC" w:rsidP="004332BC">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63623223" w14:textId="77777777" w:rsidR="004332BC" w:rsidRDefault="004332BC" w:rsidP="004332BC">
      <w:pPr>
        <w:pStyle w:val="Body"/>
        <w:numPr>
          <w:ilvl w:val="0"/>
          <w:numId w:val="40"/>
        </w:numPr>
      </w:pPr>
      <w:r>
        <w:t>(Optionally) If you wish to target latest Android SDK version, then set target SDK version to API level 23 in project's AndroidManifest.xml file.</w:t>
      </w:r>
    </w:p>
    <w:p w14:paraId="506DC50A" w14:textId="492A5283" w:rsidR="000E3151" w:rsidRPr="000E3151" w:rsidRDefault="004332BC" w:rsidP="004332BC">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5" w:name="_Toc291762388"/>
      <w:bookmarkStart w:id="16" w:name="_Toc291762539"/>
      <w:bookmarkStart w:id="17" w:name="_Toc291762868"/>
      <w:bookmarkStart w:id="18" w:name="_Toc418595854"/>
      <w:bookmarkStart w:id="19" w:name="_Toc418604175"/>
      <w:bookmarkStart w:id="20" w:name="_Toc418604224"/>
      <w:bookmarkStart w:id="21" w:name="_Toc418607386"/>
      <w:bookmarkStart w:id="22" w:name="_Toc456286525"/>
      <w:r w:rsidRPr="000042A7">
        <w:t>System Requirements</w:t>
      </w:r>
      <w:bookmarkEnd w:id="15"/>
      <w:bookmarkEnd w:id="16"/>
      <w:bookmarkEnd w:id="17"/>
      <w:bookmarkEnd w:id="18"/>
      <w:bookmarkEnd w:id="19"/>
      <w:bookmarkEnd w:id="20"/>
      <w:bookmarkEnd w:id="21"/>
      <w:bookmarkEnd w:id="22"/>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3" w:name="_Toc276729690"/>
      <w:bookmarkEnd w:id="23"/>
    </w:p>
    <w:p w14:paraId="0D16D25E" w14:textId="77777777" w:rsidR="000E3151" w:rsidRDefault="000E3151" w:rsidP="004C1667">
      <w:pPr>
        <w:pStyle w:val="Heading2"/>
      </w:pPr>
      <w:bookmarkStart w:id="24" w:name="_Toc291762389"/>
      <w:bookmarkStart w:id="25" w:name="_Toc291762540"/>
      <w:bookmarkStart w:id="26" w:name="_Toc291762869"/>
      <w:bookmarkStart w:id="27" w:name="_Toc418595855"/>
      <w:bookmarkStart w:id="28" w:name="_Toc418604176"/>
      <w:bookmarkStart w:id="29" w:name="_Toc418604225"/>
      <w:bookmarkStart w:id="30" w:name="_Toc418607387"/>
    </w:p>
    <w:p w14:paraId="6AFD3CBD" w14:textId="0C29CB08" w:rsidR="0049609E" w:rsidRPr="000C0C56" w:rsidRDefault="0049609E" w:rsidP="004C1667">
      <w:pPr>
        <w:pStyle w:val="Heading2"/>
      </w:pPr>
      <w:bookmarkStart w:id="31" w:name="_Toc456286526"/>
      <w:r w:rsidRPr="000C0C56">
        <w:t>SDK Contents</w:t>
      </w:r>
      <w:bookmarkEnd w:id="24"/>
      <w:bookmarkEnd w:id="25"/>
      <w:bookmarkEnd w:id="26"/>
      <w:bookmarkEnd w:id="27"/>
      <w:bookmarkEnd w:id="28"/>
      <w:bookmarkEnd w:id="29"/>
      <w:bookmarkEnd w:id="30"/>
      <w:bookmarkEnd w:id="31"/>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2" w:name="_Toc276729691"/>
    </w:p>
    <w:p w14:paraId="691F6968" w14:textId="77777777" w:rsidR="00FE07C4" w:rsidRDefault="00FE07C4">
      <w:pPr>
        <w:keepLines w:val="0"/>
        <w:spacing w:before="0" w:after="0"/>
        <w:ind w:left="0"/>
        <w:rPr>
          <w:b/>
          <w:color w:val="0070C0"/>
          <w:kern w:val="28"/>
          <w:sz w:val="36"/>
          <w:szCs w:val="32"/>
        </w:rPr>
      </w:pPr>
      <w:bookmarkStart w:id="33" w:name="_Toc291762390"/>
      <w:bookmarkStart w:id="34" w:name="_Toc291762541"/>
      <w:bookmarkStart w:id="35" w:name="_Toc291762870"/>
      <w:bookmarkStart w:id="36" w:name="_Toc418595856"/>
      <w:bookmarkStart w:id="37" w:name="_Toc418604177"/>
      <w:bookmarkStart w:id="38" w:name="_Toc418604226"/>
      <w:bookmarkStart w:id="39" w:name="_Toc418607388"/>
      <w:r>
        <w:br w:type="page"/>
      </w:r>
    </w:p>
    <w:p w14:paraId="77706661" w14:textId="3A5EA515" w:rsidR="0049609E" w:rsidRPr="000C0C56" w:rsidRDefault="0049609E" w:rsidP="004C1667">
      <w:pPr>
        <w:pStyle w:val="Heading2"/>
      </w:pPr>
      <w:bookmarkStart w:id="40" w:name="_Toc456286527"/>
      <w:r w:rsidRPr="000C0C56">
        <w:t>Installation Guidelines</w:t>
      </w:r>
      <w:bookmarkEnd w:id="32"/>
      <w:bookmarkEnd w:id="33"/>
      <w:bookmarkEnd w:id="34"/>
      <w:bookmarkEnd w:id="35"/>
      <w:bookmarkEnd w:id="36"/>
      <w:bookmarkEnd w:id="37"/>
      <w:bookmarkEnd w:id="38"/>
      <w:bookmarkEnd w:id="39"/>
      <w:bookmarkEnd w:id="40"/>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503AE2"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503AE2"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41" w:name="_Toc291762391"/>
      <w:bookmarkStart w:id="42" w:name="_Toc291762542"/>
      <w:bookmarkStart w:id="43" w:name="_Toc291762871"/>
      <w:bookmarkStart w:id="44" w:name="_Toc418595857"/>
      <w:bookmarkStart w:id="45" w:name="_Toc418604178"/>
      <w:bookmarkStart w:id="46" w:name="_Toc418604227"/>
      <w:bookmarkStart w:id="47" w:name="_Toc418607389"/>
      <w:bookmarkStart w:id="48" w:name="_Toc456286528"/>
      <w:r w:rsidRPr="000042A7">
        <w:t xml:space="preserve">Installing </w:t>
      </w:r>
      <w:r w:rsidR="000E3151">
        <w:t>PubM</w:t>
      </w:r>
      <w:r>
        <w:t>atic</w:t>
      </w:r>
      <w:r w:rsidRPr="000042A7">
        <w:t xml:space="preserve"> Android SDK</w:t>
      </w:r>
      <w:bookmarkEnd w:id="41"/>
      <w:bookmarkEnd w:id="42"/>
      <w:bookmarkEnd w:id="43"/>
      <w:bookmarkEnd w:id="44"/>
      <w:bookmarkEnd w:id="45"/>
      <w:bookmarkEnd w:id="46"/>
      <w:bookmarkEnd w:id="47"/>
      <w:bookmarkEnd w:id="48"/>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9" w:name="supported_browsers_htm"/>
      <w:bookmarkStart w:id="50" w:name="_Toc291762392"/>
      <w:bookmarkStart w:id="51" w:name="_Toc291762543"/>
      <w:bookmarkStart w:id="52" w:name="_Toc291762872"/>
      <w:bookmarkStart w:id="53" w:name="_Toc418595858"/>
      <w:bookmarkStart w:id="54" w:name="_Toc418604228"/>
      <w:bookmarkStart w:id="55" w:name="_Toc418607390"/>
      <w:bookmarkStart w:id="56" w:name="_Toc456286529"/>
      <w:bookmarkEnd w:id="49"/>
      <w:r w:rsidRPr="0049609E">
        <w:rPr>
          <w:b/>
          <w:bCs/>
          <w:color w:val="0070C0"/>
          <w:kern w:val="28"/>
          <w:sz w:val="52"/>
        </w:rPr>
        <w:t>Getting Started with Development</w:t>
      </w:r>
      <w:bookmarkEnd w:id="50"/>
      <w:bookmarkEnd w:id="51"/>
      <w:bookmarkEnd w:id="52"/>
      <w:bookmarkEnd w:id="53"/>
      <w:bookmarkEnd w:id="54"/>
      <w:bookmarkEnd w:id="55"/>
      <w:bookmarkEnd w:id="56"/>
    </w:p>
    <w:p w14:paraId="23B4CCF5" w14:textId="45CFC5B4" w:rsidR="0049609E" w:rsidRPr="004C1667" w:rsidRDefault="0049609E" w:rsidP="004C1667">
      <w:pPr>
        <w:pStyle w:val="Heading2"/>
      </w:pPr>
      <w:bookmarkStart w:id="57" w:name="_Toc328415147"/>
      <w:bookmarkStart w:id="58" w:name="_Toc276729693"/>
      <w:bookmarkStart w:id="59" w:name="_Toc291762393"/>
      <w:bookmarkStart w:id="60" w:name="_Toc291762544"/>
      <w:bookmarkStart w:id="61" w:name="_Toc291762873"/>
      <w:bookmarkStart w:id="62" w:name="_Toc418595859"/>
      <w:bookmarkStart w:id="63" w:name="_Toc418604229"/>
      <w:bookmarkStart w:id="64" w:name="_Toc418607391"/>
      <w:bookmarkStart w:id="65" w:name="_Toc456286530"/>
      <w:bookmarkEnd w:id="57"/>
      <w:bookmarkEnd w:id="58"/>
      <w:r w:rsidRPr="004C1667">
        <w:t>User Interface / Layout (Design)</w:t>
      </w:r>
      <w:bookmarkEnd w:id="59"/>
      <w:bookmarkEnd w:id="60"/>
      <w:bookmarkEnd w:id="61"/>
      <w:bookmarkEnd w:id="62"/>
      <w:bookmarkEnd w:id="63"/>
      <w:bookmarkEnd w:id="64"/>
      <w:bookmarkEnd w:id="65"/>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56286531"/>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56286532"/>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56286533"/>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56286534"/>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56286535"/>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56286536"/>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End w:id="101"/>
      <w:bookmarkEnd w:id="102"/>
      <w:r>
        <w:br w:type="page"/>
      </w:r>
    </w:p>
    <w:p w14:paraId="6A224F5F" w14:textId="5B1FAECF" w:rsidR="0049609E" w:rsidRPr="004C1667" w:rsidRDefault="0049609E" w:rsidP="004C1667">
      <w:pPr>
        <w:pStyle w:val="Heading2"/>
      </w:pPr>
      <w:bookmarkStart w:id="109" w:name="_Toc456286537"/>
      <w:r w:rsidRPr="00B46424">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56286538"/>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503AE2"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56286539"/>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361C3761" w14:textId="77777777" w:rsidR="00DE3833" w:rsidRDefault="00DE3833" w:rsidP="00DE3833">
      <w:pPr>
        <w:pStyle w:val="Heading2"/>
      </w:pPr>
      <w:bookmarkStart w:id="134" w:name="_Toc16"/>
      <w:bookmarkStart w:id="135" w:name="_Toc456286540"/>
      <w:r>
        <w:t>Customize View Appearance</w:t>
      </w:r>
      <w:bookmarkEnd w:id="134"/>
      <w:bookmarkEnd w:id="135"/>
    </w:p>
    <w:p w14:paraId="73856185" w14:textId="77777777" w:rsidR="00DE3833" w:rsidRDefault="00DE3833" w:rsidP="00DE3833">
      <w:pPr>
        <w:pStyle w:val="BodyA"/>
      </w:pPr>
      <w:r>
        <w:t xml:space="preserve">Ad links are opened in default browser of device by default.  To enable the internal browser call the </w:t>
      </w:r>
      <w:r w:rsidRPr="00456B93">
        <w:rPr>
          <w:i/>
        </w:rPr>
        <w:t>setUseInternalBrowser(true)</w:t>
      </w:r>
      <w:r>
        <w:t xml:space="preserve"> over an instance of </w:t>
      </w:r>
      <w:r w:rsidRPr="00456B93">
        <w:rPr>
          <w:i/>
        </w:rPr>
        <w:t>MASTAdView</w:t>
      </w:r>
      <w:r>
        <w:t xml:space="preserve"> class.</w:t>
      </w:r>
    </w:p>
    <w:p w14:paraId="5EFB30FD" w14:textId="77777777" w:rsidR="00DE3833" w:rsidRDefault="00DE3833" w:rsidP="00DE3833">
      <w:pPr>
        <w:pStyle w:val="BodyA"/>
      </w:pPr>
      <w:r>
        <w:t>Default View customization such as animation, background color, orientation/sizing masks, etc. can be used on the MASTAdView.</w:t>
      </w:r>
    </w:p>
    <w:p w14:paraId="6593358C" w14:textId="77777777" w:rsidR="00DE3833" w:rsidRDefault="00DE3833" w:rsidP="00DE3833">
      <w:pPr>
        <w:pStyle w:val="BodyA"/>
      </w:pPr>
      <w:r>
        <w:t>The MASTAdView instance allows direct access to the ad content container views.  These views can be customized but should not have properties adjusted that would affect their behavior in the MASTAdView view.</w:t>
      </w:r>
    </w:p>
    <w:p w14:paraId="5B7A1B51" w14:textId="77777777" w:rsidR="00DE3833" w:rsidRDefault="00DE3833" w:rsidP="00DE3833">
      <w:pPr>
        <w:pStyle w:val="Heading2"/>
      </w:pPr>
      <w:bookmarkStart w:id="136" w:name="_Toc17"/>
      <w:bookmarkStart w:id="137" w:name="_Toc456286541"/>
      <w:r>
        <w:t>Customize Ad Network Properties</w:t>
      </w:r>
      <w:bookmarkEnd w:id="136"/>
      <w:bookmarkEnd w:id="137"/>
    </w:p>
    <w:p w14:paraId="7676DBFF" w14:textId="77777777" w:rsidR="00DE3833" w:rsidRDefault="00DE3833" w:rsidP="00DE3833">
      <w:pPr>
        <w:pStyle w:val="BodyA"/>
      </w:pPr>
      <w:r>
        <w:t>By default the Mocean ad network is used.  To use a different network call the setAdNetworkURL() with the URL of the desired network.  The network is expected to follow the same interface and implementation as the Mocean ad network.</w:t>
      </w:r>
    </w:p>
    <w:p w14:paraId="48E2C337" w14:textId="77777777" w:rsidR="00DE3833" w:rsidRDefault="00DE3833" w:rsidP="00DE3833">
      <w:pPr>
        <w:pStyle w:val="BodyA"/>
        <w:rPr>
          <w:rStyle w:val="None"/>
          <w:u w:val="single"/>
        </w:rPr>
      </w:pPr>
      <w:r>
        <w:t xml:space="preserve">To supply additional or custom parameters call addAdRequestCustomParameter() or addCustomParams().  All parameter keys and values must be String type.  The ad request parameters can be found here: </w:t>
      </w:r>
      <w:hyperlink r:id="rId24" w:history="1">
        <w:r>
          <w:rPr>
            <w:rStyle w:val="Hyperlink3"/>
          </w:rPr>
          <w:t>http://developer.moceanmobile.com/Mocean_Ad_Request_API</w:t>
        </w:r>
      </w:hyperlink>
    </w:p>
    <w:p w14:paraId="3E67FF4E" w14:textId="77777777" w:rsidR="00DE3833" w:rsidRDefault="00DE3833" w:rsidP="00DE3833">
      <w:pPr>
        <w:pStyle w:val="Heading2"/>
      </w:pPr>
      <w:bookmarkStart w:id="138" w:name="_Toc18"/>
      <w:bookmarkStart w:id="139" w:name="_Toc456286542"/>
      <w:r>
        <w:t>Location Detection</w:t>
      </w:r>
      <w:bookmarkEnd w:id="138"/>
      <w:bookmarkEnd w:id="139"/>
    </w:p>
    <w:p w14:paraId="36BA2383" w14:textId="77777777" w:rsidR="00DE3833" w:rsidRDefault="00DE3833" w:rsidP="00DE3833">
      <w:pPr>
        <w:pStyle w:val="BodyA"/>
      </w:pPr>
      <w:r>
        <w:t xml:space="preserve">The SDK can automatically determine the user’s location using the Android’s Core Location APIs.  This feature is disabled by default and can be enabled with the setLocationDetectionEnabled(true).  Note that the application must have the ACCSS_COARSE_LOCATION &amp; ACCESS_FINE_LOCATION permission. </w:t>
      </w:r>
    </w:p>
    <w:p w14:paraId="1DF119B4" w14:textId="77777777" w:rsidR="00DE3833" w:rsidRDefault="00DE3833" w:rsidP="00DE3833">
      <w:pPr>
        <w:pStyle w:val="BodyA"/>
      </w:pPr>
      <w:r>
        <w:t>Developers that wish to reuse existing application location information can do so by setting location parameters for the ad network by passing the “lat” &amp; “long” as a key of the custom parameter.  See the section above for setting custom ad request parameters.</w:t>
      </w:r>
    </w:p>
    <w:p w14:paraId="4573E24F" w14:textId="77777777" w:rsidR="00DE3833" w:rsidRDefault="00DE3833" w:rsidP="00DE3833">
      <w:pPr>
        <w:pStyle w:val="Heading2"/>
        <w:rPr>
          <w:rStyle w:val="None"/>
          <w:sz w:val="22"/>
          <w:szCs w:val="22"/>
        </w:rPr>
      </w:pPr>
      <w:bookmarkStart w:id="140" w:name="_Toc19"/>
      <w:bookmarkStart w:id="141" w:name="_Toc456286543"/>
      <w:r>
        <w:t>Custom Close Button</w:t>
      </w:r>
      <w:bookmarkEnd w:id="140"/>
      <w:bookmarkEnd w:id="141"/>
    </w:p>
    <w:p w14:paraId="09BDDB53" w14:textId="77777777" w:rsidR="00DE3833" w:rsidRDefault="00DE3833" w:rsidP="00DE3833">
      <w:pPr>
        <w:pStyle w:val="BodyA"/>
      </w:pPr>
      <w:r>
        <w:t>The SDK includes a default close button used for expanded and interstitial ads.  Developers can use the setCloseButtonCustomDrawable() to override the default button and provide a custom, application themed button drawable.</w:t>
      </w:r>
    </w:p>
    <w:p w14:paraId="5393C4D6" w14:textId="77777777" w:rsidR="00DE3833" w:rsidRDefault="00DE3833" w:rsidP="00DE3833">
      <w:pPr>
        <w:pStyle w:val="BodyA"/>
      </w:pPr>
    </w:p>
    <w:p w14:paraId="66F31CBB" w14:textId="77777777" w:rsidR="00DE3833" w:rsidRDefault="00DE3833" w:rsidP="00DE3833">
      <w:pPr>
        <w:pStyle w:val="Heading2"/>
      </w:pPr>
      <w:bookmarkStart w:id="142" w:name="_Toc20"/>
      <w:bookmarkStart w:id="143" w:name="_Toc456286544"/>
      <w:r>
        <w:t>Device Detection</w:t>
      </w:r>
      <w:bookmarkEnd w:id="142"/>
      <w:bookmarkEnd w:id="143"/>
    </w:p>
    <w:p w14:paraId="17A22DB8" w14:textId="5C4561CB" w:rsidR="00DE3833" w:rsidRDefault="00DE3833" w:rsidP="00DE3833">
      <w:pPr>
        <w:pStyle w:val="BodyA"/>
      </w:pPr>
      <w:r>
        <w:t>The SDK has an ability to detect Android</w:t>
      </w:r>
      <w:r w:rsidR="00426FA9">
        <w:t xml:space="preserve"> (advertising ID)</w:t>
      </w:r>
      <w:r>
        <w:t xml:space="preserve"> AID</w:t>
      </w:r>
      <w:r w:rsidR="00DF6C3B">
        <w:t xml:space="preserve"> of the device and pass it</w:t>
      </w:r>
      <w:r>
        <w:t xml:space="preserve"> in the ad request. Developers can call, ‘setAndroidAidEnabled(true/flase) ‘ to enable or disable AID retrieval. By default this will be ‘true’. You may disable AID explicitly by </w:t>
      </w:r>
      <w:r w:rsidR="007E1A27">
        <w:t>calling</w:t>
      </w:r>
      <w:r>
        <w:t xml:space="preserve">  setAndroidAidEnabled(flase)'</w:t>
      </w:r>
      <w:r w:rsidR="00C17BDB">
        <w:t>.</w:t>
      </w:r>
    </w:p>
    <w:p w14:paraId="43C0A204" w14:textId="7A48020A" w:rsidR="00DE3833" w:rsidRPr="004461BD" w:rsidRDefault="00DE3833" w:rsidP="00DE3833">
      <w:bookmarkStart w:id="144" w:name="_Toc21"/>
      <w:r w:rsidRPr="004461BD">
        <w:rPr>
          <w:rFonts w:ascii="Palatino Linotype" w:eastAsia="Palatino Linotype" w:hAnsi="Palatino Linotype" w:cs="Palatino Linotype"/>
          <w:color w:val="000000"/>
          <w:sz w:val="22"/>
          <w:szCs w:val="22"/>
          <w:u w:color="000000"/>
        </w:rPr>
        <w:t>SDK Also provides method for passing hashed values of AID using SHA1 and/or MD5 hashing techniques.</w:t>
      </w:r>
      <w:bookmarkEnd w:id="144"/>
      <w:r w:rsidRPr="004461BD">
        <w:rPr>
          <w:rFonts w:ascii="Palatino Linotype" w:eastAsia="Palatino Linotype" w:hAnsi="Palatino Linotype" w:cs="Palatino Linotype"/>
          <w:color w:val="000000"/>
          <w:sz w:val="22"/>
          <w:szCs w:val="22"/>
          <w:u w:color="000000"/>
        </w:rPr>
        <w:t xml:space="preserve"> If NONE passed then un-hashed value of </w:t>
      </w:r>
      <w:r w:rsidR="009B1F4A">
        <w:rPr>
          <w:rFonts w:ascii="Palatino Linotype" w:eastAsia="Palatino Linotype" w:hAnsi="Palatino Linotype" w:cs="Palatino Linotype"/>
          <w:color w:val="000000"/>
          <w:sz w:val="22"/>
          <w:szCs w:val="22"/>
          <w:u w:color="000000"/>
        </w:rPr>
        <w:t>AID</w:t>
      </w:r>
      <w:r w:rsidRPr="004461BD">
        <w:rPr>
          <w:rFonts w:ascii="Palatino Linotype" w:eastAsia="Palatino Linotype" w:hAnsi="Palatino Linotype" w:cs="Palatino Linotype"/>
          <w:color w:val="000000"/>
          <w:sz w:val="22"/>
          <w:szCs w:val="22"/>
          <w:u w:color="000000"/>
        </w:rPr>
        <w:t xml:space="preserve"> will be sent to ad server.</w:t>
      </w:r>
    </w:p>
    <w:tbl>
      <w:tblPr>
        <w:tblW w:w="9216"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DE3833" w14:paraId="44B9AF80" w14:textId="77777777" w:rsidTr="00EC3C42">
        <w:trPr>
          <w:trHeight w:val="650"/>
        </w:trPr>
        <w:tc>
          <w:tcPr>
            <w:tcW w:w="9216"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0" w:type="dxa"/>
              <w:bottom w:w="80" w:type="dxa"/>
              <w:right w:w="80" w:type="dxa"/>
            </w:tcMar>
          </w:tcPr>
          <w:p w14:paraId="501459CE" w14:textId="77777777" w:rsidR="00DE3833" w:rsidRDefault="00DE3833" w:rsidP="00EC3C42">
            <w:pPr>
              <w:pStyle w:val="ListParagraph"/>
              <w:rPr>
                <w:rStyle w:val="None"/>
                <w:rFonts w:ascii="Courier New" w:eastAsia="Courier New" w:hAnsi="Courier New" w:cs="Courier New"/>
                <w:sz w:val="20"/>
                <w:szCs w:val="20"/>
              </w:rPr>
            </w:pPr>
            <w:r>
              <w:rPr>
                <w:rStyle w:val="None"/>
                <w:rFonts w:ascii="Courier New" w:hAnsi="Courier New"/>
                <w:sz w:val="20"/>
                <w:szCs w:val="20"/>
              </w:rPr>
              <w:t>// MASTAdView/MASTNativeAd method</w:t>
            </w:r>
          </w:p>
          <w:p w14:paraId="37C61252" w14:textId="77777777" w:rsidR="00DE3833" w:rsidRPr="00E00F97" w:rsidRDefault="00DE3833" w:rsidP="00EC3C42">
            <w:pPr>
              <w:pStyle w:val="ListParagraph"/>
              <w:rPr>
                <w:rFonts w:ascii="Courier New" w:hAnsi="Courier New"/>
                <w:sz w:val="20"/>
                <w:szCs w:val="20"/>
              </w:rPr>
            </w:pPr>
            <w:r>
              <w:rPr>
                <w:rStyle w:val="None"/>
                <w:rFonts w:ascii="Courier New" w:hAnsi="Courier New"/>
                <w:sz w:val="20"/>
                <w:szCs w:val="20"/>
              </w:rPr>
              <w:t xml:space="preserve">Public void </w:t>
            </w:r>
            <w:r w:rsidRPr="0087185A">
              <w:rPr>
                <w:rStyle w:val="None"/>
                <w:rFonts w:ascii="Courier New" w:hAnsi="Courier New"/>
                <w:sz w:val="20"/>
                <w:szCs w:val="20"/>
              </w:rPr>
              <w:t>set</w:t>
            </w:r>
            <w:r>
              <w:rPr>
                <w:rStyle w:val="None"/>
                <w:rFonts w:ascii="Courier New" w:hAnsi="Courier New"/>
                <w:sz w:val="20"/>
                <w:szCs w:val="20"/>
              </w:rPr>
              <w:t>AidHashing(HASHING_TECHNIQUE hashing</w:t>
            </w:r>
            <w:r w:rsidRPr="0087185A">
              <w:rPr>
                <w:rStyle w:val="None"/>
                <w:rFonts w:ascii="Courier New" w:hAnsi="Courier New"/>
                <w:sz w:val="20"/>
                <w:szCs w:val="20"/>
              </w:rPr>
              <w:t>);</w:t>
            </w:r>
          </w:p>
        </w:tc>
      </w:tr>
    </w:tbl>
    <w:p w14:paraId="55CD148D" w14:textId="108C3B73" w:rsidR="00DE3833" w:rsidRDefault="00D55078" w:rsidP="00E72629">
      <w:pPr>
        <w:pStyle w:val="BodyA"/>
        <w:ind w:left="0"/>
      </w:pPr>
      <w:r>
        <w:rPr>
          <w:rStyle w:val="None"/>
          <w:rFonts w:ascii="Courier New" w:hAnsi="Courier New"/>
          <w:sz w:val="20"/>
          <w:szCs w:val="20"/>
        </w:rPr>
        <w:t>HASHING_TECHNIQUE</w:t>
      </w:r>
      <w:r>
        <w:t xml:space="preserve"> </w:t>
      </w:r>
      <w:r w:rsidR="00496FCA">
        <w:t>enum</w:t>
      </w:r>
      <w:r w:rsidR="00DE3833">
        <w:t xml:space="preserve"> have following values:</w:t>
      </w:r>
    </w:p>
    <w:p w14:paraId="379A3CD1" w14:textId="424FF3AE" w:rsidR="00DE3833" w:rsidRDefault="00825B60" w:rsidP="00DE3833">
      <w:pPr>
        <w:pStyle w:val="BodyA"/>
      </w:pPr>
      <w:r>
        <w:t>a) NONE</w:t>
      </w:r>
      <w:r w:rsidR="00DE3833">
        <w:t>: This is default value, only raw AID string will be sent for 'androidaid' parameter.</w:t>
      </w:r>
    </w:p>
    <w:p w14:paraId="331BDE5D" w14:textId="77777777" w:rsidR="00DE3833" w:rsidRDefault="00DE3833" w:rsidP="00DE3833">
      <w:pPr>
        <w:pStyle w:val="BodyA"/>
      </w:pPr>
      <w:r>
        <w:t>b) SHA1: Raw &amp; SHA1 hashed AID values will be sent for 'androidaid' &amp; 'androidaid_sha1' parameters, respectively.</w:t>
      </w:r>
    </w:p>
    <w:p w14:paraId="4F2E77B7" w14:textId="77777777" w:rsidR="00DE3833" w:rsidRDefault="00DE3833" w:rsidP="00DE3833">
      <w:pPr>
        <w:pStyle w:val="BodyA"/>
      </w:pPr>
      <w:r>
        <w:t>c) MD5: Raw &amp; MD5 hashed AID values will be sent for 'androidaid' &amp; 'androidaid_md5' parameters, respectively.</w:t>
      </w:r>
    </w:p>
    <w:p w14:paraId="707D489B" w14:textId="773231AE" w:rsidR="004A7231" w:rsidRPr="00C516D0" w:rsidRDefault="00825B60" w:rsidP="00C516D0">
      <w:pPr>
        <w:keepLines w:val="0"/>
        <w:spacing w:before="0" w:after="0"/>
        <w:rPr>
          <w:rFonts w:ascii="Palatino Linotype" w:eastAsia="Palatino Linotype" w:hAnsi="Palatino Linotype" w:cs="Palatino Linotype"/>
          <w:color w:val="000000"/>
          <w:sz w:val="22"/>
          <w:szCs w:val="22"/>
          <w:u w:color="000000"/>
          <w:bdr w:val="nil"/>
        </w:rPr>
      </w:pPr>
      <w:r>
        <w:rPr>
          <w:rFonts w:ascii="Palatino Linotype" w:eastAsia="Palatino Linotype" w:hAnsi="Palatino Linotype" w:cs="Palatino Linotype"/>
          <w:color w:val="000000"/>
          <w:sz w:val="22"/>
          <w:szCs w:val="22"/>
          <w:u w:color="000000"/>
          <w:bdr w:val="nil"/>
        </w:rPr>
        <w:t>d) ALL</w:t>
      </w:r>
      <w:r w:rsidR="00DE3833" w:rsidRPr="00C516D0">
        <w:rPr>
          <w:rFonts w:ascii="Palatino Linotype" w:eastAsia="Palatino Linotype" w:hAnsi="Palatino Linotype" w:cs="Palatino Linotype"/>
          <w:color w:val="000000"/>
          <w:sz w:val="22"/>
          <w:szCs w:val="22"/>
          <w:u w:color="000000"/>
          <w:bdr w:val="nil"/>
        </w:rPr>
        <w:t>: Raw, SHA1 &amp; MD5 hashed AID values will be sent for 'androidaid', 'androidaid_sha1' &amp; 'androidaid_md5' parameters, respectively.</w:t>
      </w:r>
    </w:p>
    <w:p w14:paraId="0CEEFF8E" w14:textId="1B4D8021" w:rsidR="00DE3833" w:rsidRDefault="00DE3833">
      <w:pPr>
        <w:keepLines w:val="0"/>
        <w:spacing w:before="0" w:after="0"/>
        <w:ind w:left="0"/>
      </w:pPr>
      <w:r>
        <w:br w:type="page"/>
      </w:r>
    </w:p>
    <w:p w14:paraId="073923BF" w14:textId="77777777" w:rsidR="00DE3833" w:rsidRDefault="00DE3833" w:rsidP="00DE3833">
      <w:pPr>
        <w:keepLines w:val="0"/>
        <w:spacing w:before="0" w:after="0"/>
        <w:ind w:left="0"/>
        <w:rPr>
          <w:b/>
          <w:color w:val="0070C0"/>
          <w:kern w:val="28"/>
          <w:sz w:val="36"/>
          <w:szCs w:val="32"/>
        </w:rPr>
      </w:pPr>
    </w:p>
    <w:p w14:paraId="1D655173" w14:textId="5EBC14F8" w:rsidR="0049609E" w:rsidRPr="004C1667" w:rsidRDefault="0049609E" w:rsidP="004C1667">
      <w:pPr>
        <w:pStyle w:val="Heading2"/>
      </w:pPr>
      <w:bookmarkStart w:id="145" w:name="_Toc456286545"/>
      <w:r w:rsidRPr="004C1667">
        <w:t>Native Ads</w:t>
      </w:r>
      <w:bookmarkEnd w:id="127"/>
      <w:r w:rsidRPr="004C1667">
        <w:t xml:space="preserve"> Integration</w:t>
      </w:r>
      <w:bookmarkEnd w:id="128"/>
      <w:bookmarkEnd w:id="129"/>
      <w:bookmarkEnd w:id="130"/>
      <w:bookmarkEnd w:id="131"/>
      <w:bookmarkEnd w:id="132"/>
      <w:bookmarkEnd w:id="133"/>
      <w:bookmarkEnd w:id="145"/>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6" w:name="_Toc456286546"/>
      <w:r w:rsidRPr="00706AAE">
        <w:rPr>
          <w:rFonts w:ascii="Cambria" w:eastAsia="Droid Sans Fallback" w:hAnsi="Cambria" w:cs="Calibri"/>
          <w:b/>
          <w:bCs/>
          <w:color w:val="0070C0"/>
          <w:szCs w:val="22"/>
          <w:lang w:val="ru-RU"/>
        </w:rPr>
        <w:t>Initialize MASTNativeAd</w:t>
      </w:r>
      <w:bookmarkEnd w:id="146"/>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7" w:name="_Toc456286547"/>
      <w:r w:rsidRPr="00706AAE">
        <w:rPr>
          <w:rFonts w:ascii="Cambria" w:eastAsia="Droid Sans Fallback" w:hAnsi="Cambria" w:cs="Calibri"/>
          <w:b/>
          <w:bCs/>
          <w:color w:val="0070C0"/>
          <w:szCs w:val="22"/>
          <w:lang w:val="ru-RU"/>
        </w:rPr>
        <w:t>Request for native assets</w:t>
      </w:r>
      <w:bookmarkEnd w:id="147"/>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8" w:name="_Toc456286548"/>
      <w:r w:rsidRPr="00706AAE">
        <w:rPr>
          <w:rFonts w:ascii="Cambria" w:eastAsia="Droid Sans Fallback" w:hAnsi="Cambria" w:cs="Calibri"/>
          <w:b/>
          <w:bCs/>
          <w:color w:val="0070C0"/>
          <w:szCs w:val="22"/>
          <w:lang w:val="ru-RU"/>
        </w:rPr>
        <w:t>Make the ad request</w:t>
      </w:r>
      <w:bookmarkEnd w:id="14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9" w:name="_Toc456286549"/>
      <w:r w:rsidRPr="00706AAE">
        <w:rPr>
          <w:rFonts w:ascii="Cambria" w:eastAsia="Droid Sans Fallback" w:hAnsi="Cambria" w:cs="Calibri"/>
          <w:b/>
          <w:bCs/>
          <w:color w:val="0070C0"/>
          <w:szCs w:val="22"/>
          <w:lang w:val="ru-RU"/>
        </w:rPr>
        <w:t>Receiving Notification from MASTNativeAd</w:t>
      </w:r>
      <w:bookmarkEnd w:id="149"/>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0" w:name="_Toc456286550"/>
      <w:r w:rsidRPr="00706AAE">
        <w:rPr>
          <w:rFonts w:ascii="Cambria" w:eastAsia="Droid Sans Fallback" w:hAnsi="Cambria" w:cs="Calibri"/>
          <w:b/>
          <w:bCs/>
          <w:color w:val="0070C0"/>
          <w:szCs w:val="22"/>
          <w:lang w:val="ru-RU"/>
        </w:rPr>
        <w:t>Rendering native ad response assets:</w:t>
      </w:r>
      <w:bookmarkEnd w:id="150"/>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1" w:name="_Toc456286551"/>
      <w:r w:rsidRPr="00706AAE">
        <w:rPr>
          <w:rFonts w:ascii="Cambria" w:eastAsia="Droid Sans Fallback" w:hAnsi="Cambria" w:cs="Calibri"/>
          <w:b/>
          <w:bCs/>
          <w:color w:val="0070C0"/>
          <w:szCs w:val="22"/>
          <w:lang w:val="ru-RU"/>
        </w:rPr>
        <w:t>Track view for interactions</w:t>
      </w:r>
      <w:bookmarkEnd w:id="151"/>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2" w:name="_Toc456286552"/>
      <w:r w:rsidRPr="00706AAE">
        <w:rPr>
          <w:rFonts w:ascii="Cambria" w:eastAsia="Droid Sans Fallback" w:hAnsi="Cambria" w:cs="Calibri"/>
          <w:b/>
          <w:bCs/>
          <w:color w:val="0070C0"/>
          <w:szCs w:val="22"/>
          <w:lang w:val="ru-RU"/>
        </w:rPr>
        <w:t>Using Js tracker</w:t>
      </w:r>
      <w:bookmarkEnd w:id="152"/>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456286553"/>
      <w:r w:rsidRPr="00706AAE">
        <w:rPr>
          <w:rFonts w:ascii="Cambria" w:eastAsia="Droid Sans Fallback" w:hAnsi="Cambria" w:cs="Calibri"/>
          <w:b/>
          <w:bCs/>
          <w:color w:val="0070C0"/>
          <w:szCs w:val="22"/>
          <w:lang w:val="ru-RU"/>
        </w:rPr>
        <w:t>Deallocating MASTNativeAd</w:t>
      </w:r>
      <w:bookmarkEnd w:id="153"/>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54" w:name="_Toc456286554"/>
      <w:bookmarkStart w:id="155" w:name="_Toc291762402"/>
      <w:bookmarkStart w:id="156" w:name="_Toc291762553"/>
      <w:bookmarkStart w:id="157" w:name="_Toc291762882"/>
      <w:bookmarkStart w:id="158" w:name="_Toc418595869"/>
      <w:bookmarkStart w:id="159" w:name="_Toc418604239"/>
      <w:bookmarkStart w:id="160" w:name="_Toc418607401"/>
      <w:r>
        <w:t>Using Mediation for Native ad serving</w:t>
      </w:r>
      <w:bookmarkEnd w:id="154"/>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55"/>
      <w:bookmarkEnd w:id="156"/>
      <w:bookmarkEnd w:id="157"/>
      <w:bookmarkEnd w:id="158"/>
      <w:bookmarkEnd w:id="159"/>
      <w:bookmarkEnd w:id="160"/>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61" w:name="_Toc291762404"/>
      <w:bookmarkStart w:id="162" w:name="_Toc291762557"/>
      <w:bookmarkStart w:id="163" w:name="_Toc291762884"/>
      <w:bookmarkStart w:id="164" w:name="_Toc418595873"/>
      <w:bookmarkStart w:id="165" w:name="_Toc418604243"/>
      <w:bookmarkStart w:id="166" w:name="_Toc418607405"/>
      <w:bookmarkEnd w:id="6"/>
      <w:r>
        <w:br w:type="page"/>
      </w:r>
    </w:p>
    <w:p w14:paraId="05CDE7C6" w14:textId="19AFB378" w:rsidR="004C1667" w:rsidRPr="000C0C56" w:rsidRDefault="004C1667" w:rsidP="004C1667">
      <w:pPr>
        <w:pStyle w:val="Heading1"/>
      </w:pPr>
      <w:bookmarkStart w:id="167" w:name="_Toc456286555"/>
      <w:r w:rsidRPr="000C0C56">
        <w:t>Where To Go Next</w:t>
      </w:r>
      <w:bookmarkEnd w:id="161"/>
      <w:bookmarkEnd w:id="162"/>
      <w:bookmarkEnd w:id="163"/>
      <w:bookmarkEnd w:id="164"/>
      <w:bookmarkEnd w:id="165"/>
      <w:bookmarkEnd w:id="166"/>
      <w:bookmarkEnd w:id="167"/>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5"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6"/>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FF6E5E" w14:textId="77777777" w:rsidR="00503AE2" w:rsidRDefault="00503AE2">
      <w:pPr>
        <w:spacing w:before="0" w:after="0"/>
      </w:pPr>
      <w:r>
        <w:separator/>
      </w:r>
    </w:p>
  </w:endnote>
  <w:endnote w:type="continuationSeparator" w:id="0">
    <w:p w14:paraId="5722C72A" w14:textId="77777777" w:rsidR="00503AE2" w:rsidRDefault="00503AE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16671D">
          <w:rPr>
            <w:noProof/>
          </w:rPr>
          <w:t>10</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503AE2">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16671D">
          <w:rPr>
            <w:noProof/>
          </w:rPr>
          <w:t>29</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32C77" w14:textId="77777777" w:rsidR="00503AE2" w:rsidRDefault="00503AE2">
      <w:pPr>
        <w:spacing w:before="0" w:after="0"/>
      </w:pPr>
      <w:r>
        <w:separator/>
      </w:r>
    </w:p>
  </w:footnote>
  <w:footnote w:type="continuationSeparator" w:id="0">
    <w:p w14:paraId="77BA2F0D" w14:textId="77777777" w:rsidR="00503AE2" w:rsidRDefault="00503AE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71BAD"/>
    <w:multiLevelType w:val="hybridMultilevel"/>
    <w:tmpl w:val="2AE2AA92"/>
    <w:numStyleLink w:val="ImportedStyle1"/>
  </w:abstractNum>
  <w:abstractNum w:abstractNumId="2">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A49B3"/>
    <w:multiLevelType w:val="hybridMultilevel"/>
    <w:tmpl w:val="2AE2AA92"/>
    <w:styleLink w:val="ImportedStyle1"/>
    <w:lvl w:ilvl="0" w:tplc="5680E7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52234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A654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4A10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1E7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7E7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0A8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12A2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64B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9"/>
  </w:num>
  <w:num w:numId="4">
    <w:abstractNumId w:val="7"/>
  </w:num>
  <w:num w:numId="5">
    <w:abstractNumId w:val="37"/>
  </w:num>
  <w:num w:numId="6">
    <w:abstractNumId w:val="24"/>
  </w:num>
  <w:num w:numId="7">
    <w:abstractNumId w:val="16"/>
  </w:num>
  <w:num w:numId="8">
    <w:abstractNumId w:val="10"/>
  </w:num>
  <w:num w:numId="9">
    <w:abstractNumId w:val="3"/>
  </w:num>
  <w:num w:numId="10">
    <w:abstractNumId w:val="36"/>
  </w:num>
  <w:num w:numId="11">
    <w:abstractNumId w:val="9"/>
  </w:num>
  <w:num w:numId="12">
    <w:abstractNumId w:val="34"/>
  </w:num>
  <w:num w:numId="13">
    <w:abstractNumId w:val="12"/>
  </w:num>
  <w:num w:numId="14">
    <w:abstractNumId w:val="17"/>
  </w:num>
  <w:num w:numId="15">
    <w:abstractNumId w:val="21"/>
  </w:num>
  <w:num w:numId="16">
    <w:abstractNumId w:val="4"/>
  </w:num>
  <w:num w:numId="17">
    <w:abstractNumId w:val="23"/>
  </w:num>
  <w:num w:numId="18">
    <w:abstractNumId w:val="15"/>
  </w:num>
  <w:num w:numId="19">
    <w:abstractNumId w:val="31"/>
  </w:num>
  <w:num w:numId="20">
    <w:abstractNumId w:val="25"/>
  </w:num>
  <w:num w:numId="21">
    <w:abstractNumId w:val="11"/>
  </w:num>
  <w:num w:numId="22">
    <w:abstractNumId w:val="20"/>
  </w:num>
  <w:num w:numId="23">
    <w:abstractNumId w:val="40"/>
  </w:num>
  <w:num w:numId="24">
    <w:abstractNumId w:val="39"/>
  </w:num>
  <w:num w:numId="25">
    <w:abstractNumId w:val="30"/>
  </w:num>
  <w:num w:numId="26">
    <w:abstractNumId w:val="18"/>
  </w:num>
  <w:num w:numId="27">
    <w:abstractNumId w:val="13"/>
  </w:num>
  <w:num w:numId="28">
    <w:abstractNumId w:val="28"/>
  </w:num>
  <w:num w:numId="29">
    <w:abstractNumId w:val="38"/>
  </w:num>
  <w:num w:numId="30">
    <w:abstractNumId w:val="0"/>
  </w:num>
  <w:num w:numId="31">
    <w:abstractNumId w:val="27"/>
  </w:num>
  <w:num w:numId="32">
    <w:abstractNumId w:val="33"/>
  </w:num>
  <w:num w:numId="33">
    <w:abstractNumId w:val="26"/>
  </w:num>
  <w:num w:numId="34">
    <w:abstractNumId w:val="14"/>
  </w:num>
  <w:num w:numId="35">
    <w:abstractNumId w:val="2"/>
  </w:num>
  <w:num w:numId="36">
    <w:abstractNumId w:val="22"/>
  </w:num>
  <w:num w:numId="37">
    <w:abstractNumId w:val="22"/>
    <w:lvlOverride w:ilvl="0">
      <w:startOverride w:val="1"/>
    </w:lvlOverride>
  </w:num>
  <w:num w:numId="38">
    <w:abstractNumId w:val="22"/>
    <w:lvlOverride w:ilvl="0">
      <w:startOverride w:val="1"/>
    </w:lvlOverride>
  </w:num>
  <w:num w:numId="39">
    <w:abstractNumId w:val="35"/>
  </w:num>
  <w:num w:numId="40">
    <w:abstractNumId w:val="32"/>
  </w:num>
  <w:num w:numId="41">
    <w:abstractNumId w:val="5"/>
  </w:num>
  <w:num w:numId="42">
    <w:abstractNumId w:val="1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6671D"/>
    <w:rsid w:val="001B0548"/>
    <w:rsid w:val="001C3C23"/>
    <w:rsid w:val="001E61BB"/>
    <w:rsid w:val="00206352"/>
    <w:rsid w:val="00210879"/>
    <w:rsid w:val="00240102"/>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FB3"/>
    <w:rsid w:val="003C1998"/>
    <w:rsid w:val="003D3503"/>
    <w:rsid w:val="00426FA9"/>
    <w:rsid w:val="004332BC"/>
    <w:rsid w:val="004344D6"/>
    <w:rsid w:val="004811EF"/>
    <w:rsid w:val="00485ED4"/>
    <w:rsid w:val="00492C16"/>
    <w:rsid w:val="0049609E"/>
    <w:rsid w:val="00496FCA"/>
    <w:rsid w:val="004A7231"/>
    <w:rsid w:val="004B392F"/>
    <w:rsid w:val="004C1667"/>
    <w:rsid w:val="004C43E1"/>
    <w:rsid w:val="004C7CEA"/>
    <w:rsid w:val="004E7D70"/>
    <w:rsid w:val="004F5C63"/>
    <w:rsid w:val="00501174"/>
    <w:rsid w:val="00501D48"/>
    <w:rsid w:val="00503AE2"/>
    <w:rsid w:val="00520F83"/>
    <w:rsid w:val="00563D70"/>
    <w:rsid w:val="00572FBD"/>
    <w:rsid w:val="005838F5"/>
    <w:rsid w:val="00585BDF"/>
    <w:rsid w:val="00596AFD"/>
    <w:rsid w:val="00604085"/>
    <w:rsid w:val="006041AB"/>
    <w:rsid w:val="0061797C"/>
    <w:rsid w:val="006358CB"/>
    <w:rsid w:val="006501FA"/>
    <w:rsid w:val="006665FA"/>
    <w:rsid w:val="00666EEA"/>
    <w:rsid w:val="006A1958"/>
    <w:rsid w:val="006B2D09"/>
    <w:rsid w:val="006B4D40"/>
    <w:rsid w:val="006C0108"/>
    <w:rsid w:val="006E582F"/>
    <w:rsid w:val="00706AAE"/>
    <w:rsid w:val="0074045C"/>
    <w:rsid w:val="00751763"/>
    <w:rsid w:val="00777642"/>
    <w:rsid w:val="007A364F"/>
    <w:rsid w:val="007B3031"/>
    <w:rsid w:val="007D1129"/>
    <w:rsid w:val="007D115F"/>
    <w:rsid w:val="007D249E"/>
    <w:rsid w:val="007E1A27"/>
    <w:rsid w:val="00825B60"/>
    <w:rsid w:val="00846022"/>
    <w:rsid w:val="008A168F"/>
    <w:rsid w:val="008E37E9"/>
    <w:rsid w:val="00911BD6"/>
    <w:rsid w:val="00942C31"/>
    <w:rsid w:val="009511BA"/>
    <w:rsid w:val="009558B0"/>
    <w:rsid w:val="00975A1C"/>
    <w:rsid w:val="00996CE6"/>
    <w:rsid w:val="009B1F4A"/>
    <w:rsid w:val="00A07B53"/>
    <w:rsid w:val="00A21478"/>
    <w:rsid w:val="00A3152E"/>
    <w:rsid w:val="00A35D89"/>
    <w:rsid w:val="00A36174"/>
    <w:rsid w:val="00A60BDB"/>
    <w:rsid w:val="00A61CD2"/>
    <w:rsid w:val="00A63A79"/>
    <w:rsid w:val="00A71CE9"/>
    <w:rsid w:val="00AD2BD7"/>
    <w:rsid w:val="00B029E0"/>
    <w:rsid w:val="00B4024E"/>
    <w:rsid w:val="00B46424"/>
    <w:rsid w:val="00B53607"/>
    <w:rsid w:val="00B832F8"/>
    <w:rsid w:val="00BB09CC"/>
    <w:rsid w:val="00BD3F7B"/>
    <w:rsid w:val="00C17BDB"/>
    <w:rsid w:val="00C2068D"/>
    <w:rsid w:val="00C25CDE"/>
    <w:rsid w:val="00C36BE1"/>
    <w:rsid w:val="00C516D0"/>
    <w:rsid w:val="00C53FB7"/>
    <w:rsid w:val="00C73C6E"/>
    <w:rsid w:val="00C95AC1"/>
    <w:rsid w:val="00CA1950"/>
    <w:rsid w:val="00CA4872"/>
    <w:rsid w:val="00CF4530"/>
    <w:rsid w:val="00D40DD1"/>
    <w:rsid w:val="00D51DD4"/>
    <w:rsid w:val="00D55078"/>
    <w:rsid w:val="00D86431"/>
    <w:rsid w:val="00DA55EB"/>
    <w:rsid w:val="00DE3833"/>
    <w:rsid w:val="00DF6C3B"/>
    <w:rsid w:val="00E54B0C"/>
    <w:rsid w:val="00E72629"/>
    <w:rsid w:val="00EB325D"/>
    <w:rsid w:val="00F10AC9"/>
    <w:rsid w:val="00F26079"/>
    <w:rsid w:val="00F765AF"/>
    <w:rsid w:val="00F83E87"/>
    <w:rsid w:val="00F92724"/>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developer.moceanmobile.com/SD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mocean_ad_request_api"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654C1-515D-4DDA-8760-53AF58DFB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Template.dotx</Template>
  <TotalTime>26</TotalTime>
  <Pages>1</Pages>
  <Words>5630</Words>
  <Characters>32097</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Overview</vt:lpstr>
      <vt:lpstr>Setup</vt:lpstr>
      <vt:lpstr>    What Changed In 4.4.0</vt:lpstr>
      <vt:lpstr>    Upgrading From 4.3.9</vt:lpstr>
      <vt:lpstr>    Upgrading From 4.3.8 &amp; previous version</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Customize View Appearance</vt:lpstr>
      <vt:lpstr>    Customize Ad Network Properties</vt:lpstr>
      <vt:lpstr>    Location Detection</vt:lpstr>
      <vt:lpstr>    Custom Close Button</vt:lpstr>
      <vt:lpstr>    Device Detection</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Raunak Yadav</cp:lastModifiedBy>
  <cp:revision>34</cp:revision>
  <cp:lastPrinted>2016-07-15T05:37:00Z</cp:lastPrinted>
  <dcterms:created xsi:type="dcterms:W3CDTF">2015-11-26T06:24:00Z</dcterms:created>
  <dcterms:modified xsi:type="dcterms:W3CDTF">2016-07-15T05:37:00Z</dcterms:modified>
</cp:coreProperties>
</file>