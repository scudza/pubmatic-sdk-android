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rsidRPr="00070330" w14:paraId="5CC67C9F" w14:textId="77777777" w:rsidTr="4A5F4DD2">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rsidRPr="00070330" w14:paraId="19275C31" w14:textId="77777777" w:rsidTr="4A5F4DD2">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rsidRPr="00070330" w14:paraId="7CE8D6C4" w14:textId="77777777" w:rsidTr="4A5F4DD2">
                    <w:trPr>
                      <w:trHeight w:val="2220"/>
                      <w:tblCellSpacing w:w="0" w:type="dxa"/>
                    </w:trPr>
                    <w:tc>
                      <w:tcPr>
                        <w:tcW w:w="0" w:type="auto"/>
                        <w:vAlign w:val="center"/>
                        <w:hideMark/>
                      </w:tcPr>
                      <w:p w14:paraId="066F7504" w14:textId="77777777" w:rsidR="003223BD" w:rsidRPr="00070330" w:rsidRDefault="003223BD" w:rsidP="006C0108">
                        <w:r w:rsidRPr="00070330">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070330" w14:paraId="0FF2292E" w14:textId="77777777" w:rsidTr="4A5F4DD2">
                    <w:trPr>
                      <w:trHeight w:val="4500"/>
                      <w:tblCellSpacing w:w="0" w:type="dxa"/>
                    </w:trPr>
                    <w:tc>
                      <w:tcPr>
                        <w:tcW w:w="0" w:type="auto"/>
                        <w:vAlign w:val="bottom"/>
                        <w:hideMark/>
                      </w:tcPr>
                      <w:p w14:paraId="0B8425E0" w14:textId="77777777" w:rsidR="003223BD" w:rsidRPr="00070330" w:rsidRDefault="003223BD" w:rsidP="006C0108">
                        <w:pPr>
                          <w:pStyle w:val="Body"/>
                          <w:jc w:val="right"/>
                          <w:rPr>
                            <w:rFonts w:ascii="Arial" w:hAnsi="Arial" w:cs="Arial"/>
                            <w:b/>
                            <w:bCs/>
                            <w:color w:val="006BAD"/>
                            <w:sz w:val="72"/>
                            <w:szCs w:val="72"/>
                          </w:rPr>
                        </w:pPr>
                        <w:r w:rsidRPr="00070330">
                          <w:rPr>
                            <w:rFonts w:ascii="Arial" w:hAnsi="Arial" w:cs="Arial"/>
                            <w:b/>
                            <w:bCs/>
                            <w:color w:val="006BAD"/>
                            <w:sz w:val="72"/>
                            <w:szCs w:val="72"/>
                          </w:rPr>
                          <w:t xml:space="preserve">PubMatic Android SDK </w:t>
                        </w:r>
                      </w:p>
                      <w:p w14:paraId="67ADC1D6" w14:textId="77777777" w:rsidR="003223BD" w:rsidRPr="00070330" w:rsidRDefault="003223BD" w:rsidP="006C0108">
                        <w:pPr>
                          <w:pStyle w:val="Body"/>
                          <w:jc w:val="right"/>
                          <w:rPr>
                            <w:rFonts w:ascii="Arial Narrow" w:hAnsi="Arial Narrow"/>
                            <w:sz w:val="52"/>
                            <w:szCs w:val="52"/>
                          </w:rPr>
                        </w:pPr>
                        <w:r w:rsidRPr="00070330">
                          <w:rPr>
                            <w:rFonts w:ascii="Arial Narrow" w:hAnsi="Arial Narrow"/>
                            <w:sz w:val="52"/>
                            <w:szCs w:val="52"/>
                          </w:rPr>
                          <w:t>Developer Guide</w:t>
                        </w:r>
                      </w:p>
                    </w:tc>
                  </w:tr>
                  <w:tr w:rsidR="003223BD" w:rsidRPr="00070330" w14:paraId="1ECF38DC" w14:textId="77777777" w:rsidTr="4A5F4DD2">
                    <w:trPr>
                      <w:trHeight w:val="1290"/>
                      <w:tblCellSpacing w:w="0" w:type="dxa"/>
                    </w:trPr>
                    <w:tc>
                      <w:tcPr>
                        <w:tcW w:w="0" w:type="auto"/>
                        <w:vAlign w:val="center"/>
                        <w:hideMark/>
                      </w:tcPr>
                      <w:p w14:paraId="5822758B" w14:textId="77777777" w:rsidR="003223BD" w:rsidRPr="00070330" w:rsidRDefault="00C2068D" w:rsidP="006C0108">
                        <w:r>
                          <w:pict w14:anchorId="26F9A7CC">
                            <v:rect id="_x0000_i1025" style="width:468pt;height:1.5pt" o:hralign="center" o:hrstd="t" o:hr="t" fillcolor="#a0a0a0" stroked="f"/>
                          </w:pict>
                        </w:r>
                      </w:p>
                      <w:p w14:paraId="661716B6" w14:textId="24572AF4" w:rsidR="003223BD" w:rsidRPr="00070330" w:rsidRDefault="79361658" w:rsidP="006C0108">
                        <w:pPr>
                          <w:pStyle w:val="Body"/>
                          <w:jc w:val="right"/>
                          <w:rPr>
                            <w:rFonts w:ascii="Arial Narrow" w:hAnsi="Arial Narrow"/>
                            <w:sz w:val="40"/>
                            <w:szCs w:val="40"/>
                          </w:rPr>
                        </w:pPr>
                        <w:r w:rsidRPr="00070330">
                          <w:rPr>
                            <w:rFonts w:ascii="Arial Narrow" w:eastAsia="Arial Narrow" w:hAnsi="Arial Narrow" w:cs="Arial Narrow"/>
                            <w:sz w:val="40"/>
                            <w:szCs w:val="40"/>
                          </w:rPr>
                          <w:t>For Android SDK Version 4.3</w:t>
                        </w:r>
                        <w:r w:rsidR="000E3151">
                          <w:rPr>
                            <w:rFonts w:ascii="Arial Narrow" w:eastAsia="Arial Narrow" w:hAnsi="Arial Narrow" w:cs="Arial Narrow"/>
                            <w:sz w:val="40"/>
                            <w:szCs w:val="40"/>
                          </w:rPr>
                          <w:t>.5</w:t>
                        </w:r>
                      </w:p>
                    </w:tc>
                  </w:tr>
                  <w:tr w:rsidR="003223BD" w:rsidRPr="00070330" w14:paraId="371A71FC" w14:textId="77777777" w:rsidTr="4A5F4DD2">
                    <w:trPr>
                      <w:trHeight w:val="3705"/>
                      <w:tblCellSpacing w:w="0" w:type="dxa"/>
                    </w:trPr>
                    <w:tc>
                      <w:tcPr>
                        <w:tcW w:w="0" w:type="auto"/>
                        <w:vAlign w:val="bottom"/>
                        <w:hideMark/>
                      </w:tcPr>
                      <w:p w14:paraId="0EC50340" w14:textId="6E497F00" w:rsidR="003223BD" w:rsidRPr="00070330" w:rsidRDefault="00563D70" w:rsidP="4A5F4DD2">
                        <w:pPr>
                          <w:pStyle w:val="Body"/>
                          <w:jc w:val="right"/>
                          <w:rPr>
                            <w:rFonts w:ascii="Arial Narrow" w:eastAsia="Arial Narrow" w:hAnsi="Arial Narrow" w:cs="Arial Narrow"/>
                            <w:color w:val="006BAD"/>
                            <w:sz w:val="36"/>
                            <w:szCs w:val="36"/>
                          </w:rPr>
                        </w:pPr>
                        <w:r>
                          <w:rPr>
                            <w:rFonts w:ascii="Arial Narrow" w:eastAsia="Arial Narrow" w:hAnsi="Arial Narrow" w:cs="Arial Narrow"/>
                            <w:color w:val="006BAD"/>
                            <w:sz w:val="36"/>
                            <w:szCs w:val="36"/>
                          </w:rPr>
                          <w:t>Nov 25</w:t>
                        </w:r>
                        <w:r w:rsidR="4A5F4DD2" w:rsidRPr="00070330">
                          <w:rPr>
                            <w:rFonts w:ascii="Arial Narrow" w:eastAsia="Arial Narrow" w:hAnsi="Arial Narrow" w:cs="Arial Narrow"/>
                            <w:color w:val="006BAD"/>
                            <w:sz w:val="36"/>
                            <w:szCs w:val="36"/>
                          </w:rPr>
                          <w:t>, 2015</w:t>
                        </w:r>
                      </w:p>
                    </w:tc>
                  </w:tr>
                </w:tbl>
                <w:p w14:paraId="0C93B22F" w14:textId="77777777" w:rsidR="003223BD" w:rsidRPr="00070330" w:rsidRDefault="003223BD" w:rsidP="006C0108"/>
              </w:tc>
            </w:tr>
          </w:tbl>
          <w:p w14:paraId="1608703C" w14:textId="77777777" w:rsidR="000C42A9" w:rsidRPr="00070330" w:rsidRDefault="000C42A9" w:rsidP="0049609E">
            <w:bookmarkStart w:id="0" w:name="title_page_htm"/>
            <w:bookmarkEnd w:id="0"/>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C2068D"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footerReference w:type="default" r:id="rId11"/>
          <w:footerReference w:type="first" r:id="rId12"/>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18A0A3E8" w14:textId="77777777" w:rsidR="000E3151"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36057557" w:history="1">
            <w:r w:rsidR="000E3151" w:rsidRPr="00251AE3">
              <w:rPr>
                <w:rStyle w:val="Hyperlink"/>
              </w:rPr>
              <w:t>Overview</w:t>
            </w:r>
            <w:r w:rsidR="000E3151">
              <w:rPr>
                <w:webHidden/>
              </w:rPr>
              <w:tab/>
            </w:r>
            <w:r w:rsidR="000E3151">
              <w:rPr>
                <w:webHidden/>
              </w:rPr>
              <w:fldChar w:fldCharType="begin"/>
            </w:r>
            <w:r w:rsidR="000E3151">
              <w:rPr>
                <w:webHidden/>
              </w:rPr>
              <w:instrText xml:space="preserve"> PAGEREF _Toc436057557 \h </w:instrText>
            </w:r>
            <w:r w:rsidR="000E3151">
              <w:rPr>
                <w:webHidden/>
              </w:rPr>
            </w:r>
            <w:r w:rsidR="000E3151">
              <w:rPr>
                <w:webHidden/>
              </w:rPr>
              <w:fldChar w:fldCharType="separate"/>
            </w:r>
            <w:r w:rsidR="00604085">
              <w:rPr>
                <w:webHidden/>
              </w:rPr>
              <w:t>4</w:t>
            </w:r>
            <w:r w:rsidR="000E3151">
              <w:rPr>
                <w:webHidden/>
              </w:rPr>
              <w:fldChar w:fldCharType="end"/>
            </w:r>
          </w:hyperlink>
        </w:p>
        <w:p w14:paraId="65BCAA1C" w14:textId="77777777" w:rsidR="000E3151" w:rsidRDefault="00C2068D">
          <w:pPr>
            <w:pStyle w:val="TOC1"/>
            <w:rPr>
              <w:rFonts w:eastAsiaTheme="minorEastAsia" w:cstheme="minorBidi"/>
              <w:b w:val="0"/>
              <w:bCs w:val="0"/>
              <w:lang w:val="en-US"/>
            </w:rPr>
          </w:pPr>
          <w:hyperlink w:anchor="_Toc436057558" w:history="1">
            <w:r w:rsidR="000E3151" w:rsidRPr="00251AE3">
              <w:rPr>
                <w:rStyle w:val="Hyperlink"/>
              </w:rPr>
              <w:t>Setup</w:t>
            </w:r>
            <w:r w:rsidR="000E3151">
              <w:rPr>
                <w:webHidden/>
              </w:rPr>
              <w:tab/>
            </w:r>
            <w:r w:rsidR="000E3151">
              <w:rPr>
                <w:webHidden/>
              </w:rPr>
              <w:fldChar w:fldCharType="begin"/>
            </w:r>
            <w:r w:rsidR="000E3151">
              <w:rPr>
                <w:webHidden/>
              </w:rPr>
              <w:instrText xml:space="preserve"> PAGEREF _Toc436057558 \h </w:instrText>
            </w:r>
            <w:r w:rsidR="000E3151">
              <w:rPr>
                <w:webHidden/>
              </w:rPr>
            </w:r>
            <w:r w:rsidR="000E3151">
              <w:rPr>
                <w:webHidden/>
              </w:rPr>
              <w:fldChar w:fldCharType="separate"/>
            </w:r>
            <w:r w:rsidR="00604085">
              <w:rPr>
                <w:webHidden/>
              </w:rPr>
              <w:t>5</w:t>
            </w:r>
            <w:r w:rsidR="000E3151">
              <w:rPr>
                <w:webHidden/>
              </w:rPr>
              <w:fldChar w:fldCharType="end"/>
            </w:r>
          </w:hyperlink>
        </w:p>
        <w:p w14:paraId="11D6EDAC" w14:textId="77777777" w:rsidR="000E3151" w:rsidRDefault="00C2068D">
          <w:pPr>
            <w:pStyle w:val="TOC2"/>
            <w:rPr>
              <w:rFonts w:eastAsiaTheme="minorEastAsia" w:cstheme="minorBidi"/>
              <w:lang w:val="en-US"/>
            </w:rPr>
          </w:pPr>
          <w:hyperlink w:anchor="_Toc436057559" w:history="1">
            <w:r w:rsidR="000E3151" w:rsidRPr="00251AE3">
              <w:rPr>
                <w:rStyle w:val="Hyperlink"/>
              </w:rPr>
              <w:t>What Changed In 4.3.5</w:t>
            </w:r>
            <w:r w:rsidR="000E3151">
              <w:rPr>
                <w:webHidden/>
              </w:rPr>
              <w:tab/>
            </w:r>
            <w:r w:rsidR="000E3151">
              <w:rPr>
                <w:webHidden/>
              </w:rPr>
              <w:fldChar w:fldCharType="begin"/>
            </w:r>
            <w:r w:rsidR="000E3151">
              <w:rPr>
                <w:webHidden/>
              </w:rPr>
              <w:instrText xml:space="preserve"> PAGEREF _Toc436057559 \h </w:instrText>
            </w:r>
            <w:r w:rsidR="000E3151">
              <w:rPr>
                <w:webHidden/>
              </w:rPr>
            </w:r>
            <w:r w:rsidR="000E3151">
              <w:rPr>
                <w:webHidden/>
              </w:rPr>
              <w:fldChar w:fldCharType="separate"/>
            </w:r>
            <w:r w:rsidR="00604085">
              <w:rPr>
                <w:webHidden/>
              </w:rPr>
              <w:t>5</w:t>
            </w:r>
            <w:r w:rsidR="000E3151">
              <w:rPr>
                <w:webHidden/>
              </w:rPr>
              <w:fldChar w:fldCharType="end"/>
            </w:r>
          </w:hyperlink>
        </w:p>
        <w:p w14:paraId="7D689415" w14:textId="77777777" w:rsidR="000E3151" w:rsidRDefault="00C2068D">
          <w:pPr>
            <w:pStyle w:val="TOC2"/>
            <w:rPr>
              <w:rFonts w:eastAsiaTheme="minorEastAsia" w:cstheme="minorBidi"/>
              <w:lang w:val="en-US"/>
            </w:rPr>
          </w:pPr>
          <w:hyperlink w:anchor="_Toc436057560" w:history="1">
            <w:r w:rsidR="000E3151" w:rsidRPr="00251AE3">
              <w:rPr>
                <w:rStyle w:val="Hyperlink"/>
              </w:rPr>
              <w:t>Upgrading From 4.3</w:t>
            </w:r>
            <w:r w:rsidR="000E3151">
              <w:rPr>
                <w:webHidden/>
              </w:rPr>
              <w:tab/>
            </w:r>
            <w:r w:rsidR="000E3151">
              <w:rPr>
                <w:webHidden/>
              </w:rPr>
              <w:fldChar w:fldCharType="begin"/>
            </w:r>
            <w:r w:rsidR="000E3151">
              <w:rPr>
                <w:webHidden/>
              </w:rPr>
              <w:instrText xml:space="preserve"> PAGEREF _Toc436057560 \h </w:instrText>
            </w:r>
            <w:r w:rsidR="000E3151">
              <w:rPr>
                <w:webHidden/>
              </w:rPr>
            </w:r>
            <w:r w:rsidR="000E3151">
              <w:rPr>
                <w:webHidden/>
              </w:rPr>
              <w:fldChar w:fldCharType="separate"/>
            </w:r>
            <w:r w:rsidR="00604085">
              <w:rPr>
                <w:webHidden/>
              </w:rPr>
              <w:t>5</w:t>
            </w:r>
            <w:r w:rsidR="000E3151">
              <w:rPr>
                <w:webHidden/>
              </w:rPr>
              <w:fldChar w:fldCharType="end"/>
            </w:r>
          </w:hyperlink>
        </w:p>
        <w:p w14:paraId="3005D71A" w14:textId="77777777" w:rsidR="000E3151" w:rsidRDefault="00C2068D">
          <w:pPr>
            <w:pStyle w:val="TOC2"/>
            <w:rPr>
              <w:rFonts w:eastAsiaTheme="minorEastAsia" w:cstheme="minorBidi"/>
              <w:lang w:val="en-US"/>
            </w:rPr>
          </w:pPr>
          <w:hyperlink w:anchor="_Toc436057561" w:history="1">
            <w:r w:rsidR="000E3151" w:rsidRPr="00251AE3">
              <w:rPr>
                <w:rStyle w:val="Hyperlink"/>
              </w:rPr>
              <w:t>System Requirements</w:t>
            </w:r>
            <w:r w:rsidR="000E3151">
              <w:rPr>
                <w:webHidden/>
              </w:rPr>
              <w:tab/>
            </w:r>
            <w:r w:rsidR="000E3151">
              <w:rPr>
                <w:webHidden/>
              </w:rPr>
              <w:fldChar w:fldCharType="begin"/>
            </w:r>
            <w:r w:rsidR="000E3151">
              <w:rPr>
                <w:webHidden/>
              </w:rPr>
              <w:instrText xml:space="preserve"> PAGEREF _Toc436057561 \h </w:instrText>
            </w:r>
            <w:r w:rsidR="000E3151">
              <w:rPr>
                <w:webHidden/>
              </w:rPr>
            </w:r>
            <w:r w:rsidR="000E3151">
              <w:rPr>
                <w:webHidden/>
              </w:rPr>
              <w:fldChar w:fldCharType="separate"/>
            </w:r>
            <w:r w:rsidR="00604085">
              <w:rPr>
                <w:webHidden/>
              </w:rPr>
              <w:t>5</w:t>
            </w:r>
            <w:r w:rsidR="000E3151">
              <w:rPr>
                <w:webHidden/>
              </w:rPr>
              <w:fldChar w:fldCharType="end"/>
            </w:r>
          </w:hyperlink>
        </w:p>
        <w:p w14:paraId="6B19C274" w14:textId="77777777" w:rsidR="000E3151" w:rsidRDefault="00C2068D">
          <w:pPr>
            <w:pStyle w:val="TOC2"/>
            <w:rPr>
              <w:rFonts w:eastAsiaTheme="minorEastAsia" w:cstheme="minorBidi"/>
              <w:lang w:val="en-US"/>
            </w:rPr>
          </w:pPr>
          <w:hyperlink w:anchor="_Toc436057562" w:history="1">
            <w:r w:rsidR="000E3151" w:rsidRPr="00251AE3">
              <w:rPr>
                <w:rStyle w:val="Hyperlink"/>
              </w:rPr>
              <w:t>SDK Contents</w:t>
            </w:r>
            <w:r w:rsidR="000E3151">
              <w:rPr>
                <w:webHidden/>
              </w:rPr>
              <w:tab/>
            </w:r>
            <w:r w:rsidR="000E3151">
              <w:rPr>
                <w:webHidden/>
              </w:rPr>
              <w:fldChar w:fldCharType="begin"/>
            </w:r>
            <w:r w:rsidR="000E3151">
              <w:rPr>
                <w:webHidden/>
              </w:rPr>
              <w:instrText xml:space="preserve"> PAGEREF _Toc436057562 \h </w:instrText>
            </w:r>
            <w:r w:rsidR="000E3151">
              <w:rPr>
                <w:webHidden/>
              </w:rPr>
            </w:r>
            <w:r w:rsidR="000E3151">
              <w:rPr>
                <w:webHidden/>
              </w:rPr>
              <w:fldChar w:fldCharType="separate"/>
            </w:r>
            <w:r w:rsidR="00604085">
              <w:rPr>
                <w:webHidden/>
              </w:rPr>
              <w:t>6</w:t>
            </w:r>
            <w:r w:rsidR="000E3151">
              <w:rPr>
                <w:webHidden/>
              </w:rPr>
              <w:fldChar w:fldCharType="end"/>
            </w:r>
          </w:hyperlink>
        </w:p>
        <w:p w14:paraId="5645DD51" w14:textId="77777777" w:rsidR="000E3151" w:rsidRDefault="00C2068D">
          <w:pPr>
            <w:pStyle w:val="TOC2"/>
            <w:rPr>
              <w:rFonts w:eastAsiaTheme="minorEastAsia" w:cstheme="minorBidi"/>
              <w:lang w:val="en-US"/>
            </w:rPr>
          </w:pPr>
          <w:hyperlink w:anchor="_Toc436057563" w:history="1">
            <w:r w:rsidR="000E3151" w:rsidRPr="00251AE3">
              <w:rPr>
                <w:rStyle w:val="Hyperlink"/>
              </w:rPr>
              <w:t>Installation Guidelines</w:t>
            </w:r>
            <w:r w:rsidR="000E3151">
              <w:rPr>
                <w:webHidden/>
              </w:rPr>
              <w:tab/>
            </w:r>
            <w:r w:rsidR="000E3151">
              <w:rPr>
                <w:webHidden/>
              </w:rPr>
              <w:fldChar w:fldCharType="begin"/>
            </w:r>
            <w:r w:rsidR="000E3151">
              <w:rPr>
                <w:webHidden/>
              </w:rPr>
              <w:instrText xml:space="preserve"> PAGEREF _Toc436057563 \h </w:instrText>
            </w:r>
            <w:r w:rsidR="000E3151">
              <w:rPr>
                <w:webHidden/>
              </w:rPr>
            </w:r>
            <w:r w:rsidR="000E3151">
              <w:rPr>
                <w:webHidden/>
              </w:rPr>
              <w:fldChar w:fldCharType="separate"/>
            </w:r>
            <w:r w:rsidR="00604085">
              <w:rPr>
                <w:webHidden/>
              </w:rPr>
              <w:t>7</w:t>
            </w:r>
            <w:r w:rsidR="000E3151">
              <w:rPr>
                <w:webHidden/>
              </w:rPr>
              <w:fldChar w:fldCharType="end"/>
            </w:r>
          </w:hyperlink>
        </w:p>
        <w:p w14:paraId="51484BF5" w14:textId="77777777" w:rsidR="000E3151" w:rsidRDefault="00C2068D">
          <w:pPr>
            <w:pStyle w:val="TOC2"/>
            <w:rPr>
              <w:rFonts w:eastAsiaTheme="minorEastAsia" w:cstheme="minorBidi"/>
              <w:lang w:val="en-US"/>
            </w:rPr>
          </w:pPr>
          <w:hyperlink w:anchor="_Toc436057564" w:history="1">
            <w:r w:rsidR="000E3151" w:rsidRPr="00251AE3">
              <w:rPr>
                <w:rStyle w:val="Hyperlink"/>
              </w:rPr>
              <w:t>Installing PubMatic Android SDK</w:t>
            </w:r>
            <w:r w:rsidR="000E3151">
              <w:rPr>
                <w:webHidden/>
              </w:rPr>
              <w:tab/>
            </w:r>
            <w:r w:rsidR="000E3151">
              <w:rPr>
                <w:webHidden/>
              </w:rPr>
              <w:fldChar w:fldCharType="begin"/>
            </w:r>
            <w:r w:rsidR="000E3151">
              <w:rPr>
                <w:webHidden/>
              </w:rPr>
              <w:instrText xml:space="preserve"> PAGEREF _Toc436057564 \h </w:instrText>
            </w:r>
            <w:r w:rsidR="000E3151">
              <w:rPr>
                <w:webHidden/>
              </w:rPr>
            </w:r>
            <w:r w:rsidR="000E3151">
              <w:rPr>
                <w:webHidden/>
              </w:rPr>
              <w:fldChar w:fldCharType="separate"/>
            </w:r>
            <w:r w:rsidR="00604085">
              <w:rPr>
                <w:webHidden/>
              </w:rPr>
              <w:t>7</w:t>
            </w:r>
            <w:r w:rsidR="000E3151">
              <w:rPr>
                <w:webHidden/>
              </w:rPr>
              <w:fldChar w:fldCharType="end"/>
            </w:r>
          </w:hyperlink>
        </w:p>
        <w:p w14:paraId="5D96E68B" w14:textId="77777777" w:rsidR="000E3151" w:rsidRDefault="00C2068D">
          <w:pPr>
            <w:pStyle w:val="TOC1"/>
            <w:rPr>
              <w:rFonts w:eastAsiaTheme="minorEastAsia" w:cstheme="minorBidi"/>
              <w:b w:val="0"/>
              <w:bCs w:val="0"/>
              <w:lang w:val="en-US"/>
            </w:rPr>
          </w:pPr>
          <w:hyperlink w:anchor="_Toc436057565" w:history="1">
            <w:r w:rsidR="000E3151" w:rsidRPr="00251AE3">
              <w:rPr>
                <w:rStyle w:val="Hyperlink"/>
                <w:kern w:val="28"/>
              </w:rPr>
              <w:t>Getting Started with Development</w:t>
            </w:r>
            <w:r w:rsidR="000E3151">
              <w:rPr>
                <w:webHidden/>
              </w:rPr>
              <w:tab/>
            </w:r>
            <w:r w:rsidR="000E3151">
              <w:rPr>
                <w:webHidden/>
              </w:rPr>
              <w:fldChar w:fldCharType="begin"/>
            </w:r>
            <w:r w:rsidR="000E3151">
              <w:rPr>
                <w:webHidden/>
              </w:rPr>
              <w:instrText xml:space="preserve"> PAGEREF _Toc436057565 \h </w:instrText>
            </w:r>
            <w:r w:rsidR="000E3151">
              <w:rPr>
                <w:webHidden/>
              </w:rPr>
            </w:r>
            <w:r w:rsidR="000E3151">
              <w:rPr>
                <w:webHidden/>
              </w:rPr>
              <w:fldChar w:fldCharType="separate"/>
            </w:r>
            <w:r w:rsidR="00604085">
              <w:rPr>
                <w:webHidden/>
              </w:rPr>
              <w:t>11</w:t>
            </w:r>
            <w:r w:rsidR="000E3151">
              <w:rPr>
                <w:webHidden/>
              </w:rPr>
              <w:fldChar w:fldCharType="end"/>
            </w:r>
          </w:hyperlink>
        </w:p>
        <w:p w14:paraId="01175BF6" w14:textId="77777777" w:rsidR="000E3151" w:rsidRDefault="00C2068D">
          <w:pPr>
            <w:pStyle w:val="TOC2"/>
            <w:rPr>
              <w:rFonts w:eastAsiaTheme="minorEastAsia" w:cstheme="minorBidi"/>
              <w:lang w:val="en-US"/>
            </w:rPr>
          </w:pPr>
          <w:hyperlink w:anchor="_Toc436057566" w:history="1">
            <w:r w:rsidR="000E3151" w:rsidRPr="00251AE3">
              <w:rPr>
                <w:rStyle w:val="Hyperlink"/>
              </w:rPr>
              <w:t>User Interface / Layout (Design)</w:t>
            </w:r>
            <w:r w:rsidR="000E3151">
              <w:rPr>
                <w:webHidden/>
              </w:rPr>
              <w:tab/>
            </w:r>
            <w:r w:rsidR="000E3151">
              <w:rPr>
                <w:webHidden/>
              </w:rPr>
              <w:fldChar w:fldCharType="begin"/>
            </w:r>
            <w:r w:rsidR="000E3151">
              <w:rPr>
                <w:webHidden/>
              </w:rPr>
              <w:instrText xml:space="preserve"> PAGEREF _Toc436057566 \h </w:instrText>
            </w:r>
            <w:r w:rsidR="000E3151">
              <w:rPr>
                <w:webHidden/>
              </w:rPr>
            </w:r>
            <w:r w:rsidR="000E3151">
              <w:rPr>
                <w:webHidden/>
              </w:rPr>
              <w:fldChar w:fldCharType="separate"/>
            </w:r>
            <w:r w:rsidR="00604085">
              <w:rPr>
                <w:webHidden/>
              </w:rPr>
              <w:t>11</w:t>
            </w:r>
            <w:r w:rsidR="000E3151">
              <w:rPr>
                <w:webHidden/>
              </w:rPr>
              <w:fldChar w:fldCharType="end"/>
            </w:r>
          </w:hyperlink>
        </w:p>
        <w:p w14:paraId="782F8A56" w14:textId="77777777" w:rsidR="000E3151" w:rsidRDefault="00C2068D">
          <w:pPr>
            <w:pStyle w:val="TOC2"/>
            <w:rPr>
              <w:rFonts w:eastAsiaTheme="minorEastAsia" w:cstheme="minorBidi"/>
              <w:lang w:val="en-US"/>
            </w:rPr>
          </w:pPr>
          <w:hyperlink w:anchor="_Toc436057567" w:history="1">
            <w:r w:rsidR="000E3151" w:rsidRPr="00251AE3">
              <w:rPr>
                <w:rStyle w:val="Hyperlink"/>
              </w:rPr>
              <w:t>Creating Banner Ad View</w:t>
            </w:r>
            <w:r w:rsidR="000E3151">
              <w:rPr>
                <w:webHidden/>
              </w:rPr>
              <w:tab/>
            </w:r>
            <w:r w:rsidR="000E3151">
              <w:rPr>
                <w:webHidden/>
              </w:rPr>
              <w:fldChar w:fldCharType="begin"/>
            </w:r>
            <w:r w:rsidR="000E3151">
              <w:rPr>
                <w:webHidden/>
              </w:rPr>
              <w:instrText xml:space="preserve"> PAGEREF _Toc436057567 \h </w:instrText>
            </w:r>
            <w:r w:rsidR="000E3151">
              <w:rPr>
                <w:webHidden/>
              </w:rPr>
            </w:r>
            <w:r w:rsidR="000E3151">
              <w:rPr>
                <w:webHidden/>
              </w:rPr>
              <w:fldChar w:fldCharType="separate"/>
            </w:r>
            <w:r w:rsidR="00604085">
              <w:rPr>
                <w:webHidden/>
              </w:rPr>
              <w:t>13</w:t>
            </w:r>
            <w:r w:rsidR="000E3151">
              <w:rPr>
                <w:webHidden/>
              </w:rPr>
              <w:fldChar w:fldCharType="end"/>
            </w:r>
          </w:hyperlink>
        </w:p>
        <w:p w14:paraId="52DAF842" w14:textId="77777777" w:rsidR="000E3151" w:rsidRDefault="00C2068D">
          <w:pPr>
            <w:pStyle w:val="TOC3"/>
            <w:rPr>
              <w:rFonts w:asciiTheme="minorHAnsi" w:eastAsiaTheme="minorEastAsia" w:hAnsiTheme="minorHAnsi" w:cstheme="minorBidi"/>
              <w:bCs w:val="0"/>
              <w:i w:val="0"/>
              <w:lang w:val="en-US"/>
            </w:rPr>
          </w:pPr>
          <w:hyperlink w:anchor="_Toc436057568" w:history="1">
            <w:r w:rsidR="000E3151" w:rsidRPr="00251AE3">
              <w:rPr>
                <w:rStyle w:val="Hyperlink"/>
                <w:b/>
              </w:rPr>
              <w:t>1.</w:t>
            </w:r>
            <w:r w:rsidR="000E3151">
              <w:rPr>
                <w:rFonts w:asciiTheme="minorHAnsi" w:eastAsiaTheme="minorEastAsia" w:hAnsiTheme="minorHAnsi" w:cstheme="minorBidi"/>
                <w:bCs w:val="0"/>
                <w:i w:val="0"/>
                <w:lang w:val="en-US"/>
              </w:rPr>
              <w:tab/>
            </w:r>
            <w:r w:rsidR="000E3151" w:rsidRPr="00251AE3">
              <w:rPr>
                <w:rStyle w:val="Hyperlink"/>
                <w:b/>
              </w:rPr>
              <w:t>Layout Based Ad View Creation</w:t>
            </w:r>
            <w:r w:rsidR="000E3151">
              <w:rPr>
                <w:webHidden/>
              </w:rPr>
              <w:tab/>
            </w:r>
            <w:r w:rsidR="000E3151">
              <w:rPr>
                <w:webHidden/>
              </w:rPr>
              <w:fldChar w:fldCharType="begin"/>
            </w:r>
            <w:r w:rsidR="000E3151">
              <w:rPr>
                <w:webHidden/>
              </w:rPr>
              <w:instrText xml:space="preserve"> PAGEREF _Toc436057568 \h </w:instrText>
            </w:r>
            <w:r w:rsidR="000E3151">
              <w:rPr>
                <w:webHidden/>
              </w:rPr>
            </w:r>
            <w:r w:rsidR="000E3151">
              <w:rPr>
                <w:webHidden/>
              </w:rPr>
              <w:fldChar w:fldCharType="separate"/>
            </w:r>
            <w:r w:rsidR="00604085">
              <w:rPr>
                <w:webHidden/>
              </w:rPr>
              <w:t>13</w:t>
            </w:r>
            <w:r w:rsidR="000E3151">
              <w:rPr>
                <w:webHidden/>
              </w:rPr>
              <w:fldChar w:fldCharType="end"/>
            </w:r>
          </w:hyperlink>
        </w:p>
        <w:p w14:paraId="3572DA76" w14:textId="77777777" w:rsidR="000E3151" w:rsidRDefault="00C2068D">
          <w:pPr>
            <w:pStyle w:val="TOC3"/>
            <w:rPr>
              <w:rFonts w:asciiTheme="minorHAnsi" w:eastAsiaTheme="minorEastAsia" w:hAnsiTheme="minorHAnsi" w:cstheme="minorBidi"/>
              <w:bCs w:val="0"/>
              <w:i w:val="0"/>
              <w:lang w:val="en-US"/>
            </w:rPr>
          </w:pPr>
          <w:hyperlink w:anchor="_Toc436057569" w:history="1">
            <w:r w:rsidR="000E3151" w:rsidRPr="00251AE3">
              <w:rPr>
                <w:rStyle w:val="Hyperlink"/>
                <w:b/>
              </w:rPr>
              <w:t>2.</w:t>
            </w:r>
            <w:r w:rsidR="000E3151">
              <w:rPr>
                <w:rFonts w:asciiTheme="minorHAnsi" w:eastAsiaTheme="minorEastAsia" w:hAnsiTheme="minorHAnsi" w:cstheme="minorBidi"/>
                <w:bCs w:val="0"/>
                <w:i w:val="0"/>
                <w:lang w:val="en-US"/>
              </w:rPr>
              <w:tab/>
            </w:r>
            <w:r w:rsidR="000E3151" w:rsidRPr="00251AE3">
              <w:rPr>
                <w:rStyle w:val="Hyperlink"/>
                <w:b/>
              </w:rPr>
              <w:t>Code Based Ad View Creation</w:t>
            </w:r>
            <w:r w:rsidR="000E3151">
              <w:rPr>
                <w:webHidden/>
              </w:rPr>
              <w:tab/>
            </w:r>
            <w:r w:rsidR="000E3151">
              <w:rPr>
                <w:webHidden/>
              </w:rPr>
              <w:fldChar w:fldCharType="begin"/>
            </w:r>
            <w:r w:rsidR="000E3151">
              <w:rPr>
                <w:webHidden/>
              </w:rPr>
              <w:instrText xml:space="preserve"> PAGEREF _Toc436057569 \h </w:instrText>
            </w:r>
            <w:r w:rsidR="000E3151">
              <w:rPr>
                <w:webHidden/>
              </w:rPr>
            </w:r>
            <w:r w:rsidR="000E3151">
              <w:rPr>
                <w:webHidden/>
              </w:rPr>
              <w:fldChar w:fldCharType="separate"/>
            </w:r>
            <w:r w:rsidR="00604085">
              <w:rPr>
                <w:webHidden/>
              </w:rPr>
              <w:t>14</w:t>
            </w:r>
            <w:r w:rsidR="000E3151">
              <w:rPr>
                <w:webHidden/>
              </w:rPr>
              <w:fldChar w:fldCharType="end"/>
            </w:r>
          </w:hyperlink>
        </w:p>
        <w:p w14:paraId="1233BC95" w14:textId="77777777" w:rsidR="000E3151" w:rsidRDefault="00C2068D">
          <w:pPr>
            <w:pStyle w:val="TOC3"/>
            <w:rPr>
              <w:rFonts w:asciiTheme="minorHAnsi" w:eastAsiaTheme="minorEastAsia" w:hAnsiTheme="minorHAnsi" w:cstheme="minorBidi"/>
              <w:bCs w:val="0"/>
              <w:i w:val="0"/>
              <w:lang w:val="en-US"/>
            </w:rPr>
          </w:pPr>
          <w:hyperlink w:anchor="_Toc436057570" w:history="1">
            <w:r w:rsidR="000E3151" w:rsidRPr="00251AE3">
              <w:rPr>
                <w:rStyle w:val="Hyperlink"/>
                <w:b/>
              </w:rPr>
              <w:t>3.</w:t>
            </w:r>
            <w:r w:rsidR="000E3151">
              <w:rPr>
                <w:rFonts w:asciiTheme="minorHAnsi" w:eastAsiaTheme="minorEastAsia" w:hAnsiTheme="minorHAnsi" w:cstheme="minorBidi"/>
                <w:bCs w:val="0"/>
                <w:i w:val="0"/>
                <w:lang w:val="en-US"/>
              </w:rPr>
              <w:tab/>
            </w:r>
            <w:r w:rsidR="000E3151" w:rsidRPr="00251AE3">
              <w:rPr>
                <w:rStyle w:val="Hyperlink"/>
                <w:b/>
              </w:rPr>
              <w:t>Displaying Ad View</w:t>
            </w:r>
            <w:r w:rsidR="000E3151">
              <w:rPr>
                <w:webHidden/>
              </w:rPr>
              <w:tab/>
            </w:r>
            <w:r w:rsidR="000E3151">
              <w:rPr>
                <w:webHidden/>
              </w:rPr>
              <w:fldChar w:fldCharType="begin"/>
            </w:r>
            <w:r w:rsidR="000E3151">
              <w:rPr>
                <w:webHidden/>
              </w:rPr>
              <w:instrText xml:space="preserve"> PAGEREF _Toc436057570 \h </w:instrText>
            </w:r>
            <w:r w:rsidR="000E3151">
              <w:rPr>
                <w:webHidden/>
              </w:rPr>
            </w:r>
            <w:r w:rsidR="000E3151">
              <w:rPr>
                <w:webHidden/>
              </w:rPr>
              <w:fldChar w:fldCharType="separate"/>
            </w:r>
            <w:r w:rsidR="00604085">
              <w:rPr>
                <w:webHidden/>
              </w:rPr>
              <w:t>15</w:t>
            </w:r>
            <w:r w:rsidR="000E3151">
              <w:rPr>
                <w:webHidden/>
              </w:rPr>
              <w:fldChar w:fldCharType="end"/>
            </w:r>
          </w:hyperlink>
        </w:p>
        <w:p w14:paraId="65D66031" w14:textId="77777777" w:rsidR="000E3151" w:rsidRDefault="00C2068D">
          <w:pPr>
            <w:pStyle w:val="TOC3"/>
            <w:rPr>
              <w:rFonts w:asciiTheme="minorHAnsi" w:eastAsiaTheme="minorEastAsia" w:hAnsiTheme="minorHAnsi" w:cstheme="minorBidi"/>
              <w:bCs w:val="0"/>
              <w:i w:val="0"/>
              <w:lang w:val="en-US"/>
            </w:rPr>
          </w:pPr>
          <w:hyperlink w:anchor="_Toc436057571" w:history="1">
            <w:r w:rsidR="000E3151" w:rsidRPr="00251AE3">
              <w:rPr>
                <w:rStyle w:val="Hyperlink"/>
                <w:b/>
              </w:rPr>
              <w:t>4.</w:t>
            </w:r>
            <w:r w:rsidR="000E3151">
              <w:rPr>
                <w:rFonts w:asciiTheme="minorHAnsi" w:eastAsiaTheme="minorEastAsia" w:hAnsiTheme="minorHAnsi" w:cstheme="minorBidi"/>
                <w:bCs w:val="0"/>
                <w:i w:val="0"/>
                <w:lang w:val="en-US"/>
              </w:rPr>
              <w:tab/>
            </w:r>
            <w:r w:rsidR="000E3151" w:rsidRPr="00251AE3">
              <w:rPr>
                <w:rStyle w:val="Hyperlink"/>
                <w:b/>
              </w:rPr>
              <w:t>Getting Initial Ad View Content</w:t>
            </w:r>
            <w:r w:rsidR="000E3151">
              <w:rPr>
                <w:webHidden/>
              </w:rPr>
              <w:tab/>
            </w:r>
            <w:r w:rsidR="000E3151">
              <w:rPr>
                <w:webHidden/>
              </w:rPr>
              <w:fldChar w:fldCharType="begin"/>
            </w:r>
            <w:r w:rsidR="000E3151">
              <w:rPr>
                <w:webHidden/>
              </w:rPr>
              <w:instrText xml:space="preserve"> PAGEREF _Toc436057571 \h </w:instrText>
            </w:r>
            <w:r w:rsidR="000E3151">
              <w:rPr>
                <w:webHidden/>
              </w:rPr>
            </w:r>
            <w:r w:rsidR="000E3151">
              <w:rPr>
                <w:webHidden/>
              </w:rPr>
              <w:fldChar w:fldCharType="separate"/>
            </w:r>
            <w:r w:rsidR="00604085">
              <w:rPr>
                <w:webHidden/>
              </w:rPr>
              <w:t>15</w:t>
            </w:r>
            <w:r w:rsidR="000E3151">
              <w:rPr>
                <w:webHidden/>
              </w:rPr>
              <w:fldChar w:fldCharType="end"/>
            </w:r>
          </w:hyperlink>
        </w:p>
        <w:p w14:paraId="6C351D40" w14:textId="77777777" w:rsidR="000E3151" w:rsidRDefault="00C2068D">
          <w:pPr>
            <w:pStyle w:val="TOC2"/>
            <w:rPr>
              <w:rFonts w:eastAsiaTheme="minorEastAsia" w:cstheme="minorBidi"/>
              <w:lang w:val="en-US"/>
            </w:rPr>
          </w:pPr>
          <w:hyperlink w:anchor="_Toc436057572" w:history="1">
            <w:r w:rsidR="000E3151" w:rsidRPr="00251AE3">
              <w:rPr>
                <w:rStyle w:val="Hyperlink"/>
              </w:rPr>
              <w:t>Using Mediation for Banner ad serving</w:t>
            </w:r>
            <w:r w:rsidR="000E3151">
              <w:rPr>
                <w:webHidden/>
              </w:rPr>
              <w:tab/>
            </w:r>
            <w:r w:rsidR="000E3151">
              <w:rPr>
                <w:webHidden/>
              </w:rPr>
              <w:fldChar w:fldCharType="begin"/>
            </w:r>
            <w:r w:rsidR="000E3151">
              <w:rPr>
                <w:webHidden/>
              </w:rPr>
              <w:instrText xml:space="preserve"> PAGEREF _Toc436057572 \h </w:instrText>
            </w:r>
            <w:r w:rsidR="000E3151">
              <w:rPr>
                <w:webHidden/>
              </w:rPr>
            </w:r>
            <w:r w:rsidR="000E3151">
              <w:rPr>
                <w:webHidden/>
              </w:rPr>
              <w:fldChar w:fldCharType="separate"/>
            </w:r>
            <w:r w:rsidR="00604085">
              <w:rPr>
                <w:webHidden/>
              </w:rPr>
              <w:t>15</w:t>
            </w:r>
            <w:r w:rsidR="000E3151">
              <w:rPr>
                <w:webHidden/>
              </w:rPr>
              <w:fldChar w:fldCharType="end"/>
            </w:r>
          </w:hyperlink>
        </w:p>
        <w:p w14:paraId="4CB01E34" w14:textId="77777777" w:rsidR="000E3151" w:rsidRDefault="00C2068D">
          <w:pPr>
            <w:pStyle w:val="TOC2"/>
            <w:rPr>
              <w:rFonts w:eastAsiaTheme="minorEastAsia" w:cstheme="minorBidi"/>
              <w:lang w:val="en-US"/>
            </w:rPr>
          </w:pPr>
          <w:hyperlink w:anchor="_Toc436057573" w:history="1">
            <w:r w:rsidR="000E3151" w:rsidRPr="00251AE3">
              <w:rPr>
                <w:rStyle w:val="Hyperlink"/>
              </w:rPr>
              <w:t>Creating Interstitial Ad View</w:t>
            </w:r>
            <w:r w:rsidR="000E3151">
              <w:rPr>
                <w:webHidden/>
              </w:rPr>
              <w:tab/>
            </w:r>
            <w:r w:rsidR="000E3151">
              <w:rPr>
                <w:webHidden/>
              </w:rPr>
              <w:fldChar w:fldCharType="begin"/>
            </w:r>
            <w:r w:rsidR="000E3151">
              <w:rPr>
                <w:webHidden/>
              </w:rPr>
              <w:instrText xml:space="preserve"> PAGEREF _Toc436057573 \h </w:instrText>
            </w:r>
            <w:r w:rsidR="000E3151">
              <w:rPr>
                <w:webHidden/>
              </w:rPr>
            </w:r>
            <w:r w:rsidR="000E3151">
              <w:rPr>
                <w:webHidden/>
              </w:rPr>
              <w:fldChar w:fldCharType="separate"/>
            </w:r>
            <w:r w:rsidR="00604085">
              <w:rPr>
                <w:webHidden/>
              </w:rPr>
              <w:t>17</w:t>
            </w:r>
            <w:r w:rsidR="000E3151">
              <w:rPr>
                <w:webHidden/>
              </w:rPr>
              <w:fldChar w:fldCharType="end"/>
            </w:r>
          </w:hyperlink>
        </w:p>
        <w:p w14:paraId="1B8397C5" w14:textId="77777777" w:rsidR="000E3151" w:rsidRDefault="00C2068D">
          <w:pPr>
            <w:pStyle w:val="TOC2"/>
            <w:rPr>
              <w:rFonts w:eastAsiaTheme="minorEastAsia" w:cstheme="minorBidi"/>
              <w:lang w:val="en-US"/>
            </w:rPr>
          </w:pPr>
          <w:hyperlink w:anchor="_Toc436057574" w:history="1">
            <w:r w:rsidR="000E3151" w:rsidRPr="00251AE3">
              <w:rPr>
                <w:rStyle w:val="Hyperlink"/>
              </w:rPr>
              <w:t>Handling Rotation Changes for Banner ads</w:t>
            </w:r>
            <w:r w:rsidR="000E3151">
              <w:rPr>
                <w:webHidden/>
              </w:rPr>
              <w:tab/>
            </w:r>
            <w:r w:rsidR="000E3151">
              <w:rPr>
                <w:webHidden/>
              </w:rPr>
              <w:fldChar w:fldCharType="begin"/>
            </w:r>
            <w:r w:rsidR="000E3151">
              <w:rPr>
                <w:webHidden/>
              </w:rPr>
              <w:instrText xml:space="preserve"> PAGEREF _Toc436057574 \h </w:instrText>
            </w:r>
            <w:r w:rsidR="000E3151">
              <w:rPr>
                <w:webHidden/>
              </w:rPr>
            </w:r>
            <w:r w:rsidR="000E3151">
              <w:rPr>
                <w:webHidden/>
              </w:rPr>
              <w:fldChar w:fldCharType="separate"/>
            </w:r>
            <w:r w:rsidR="00604085">
              <w:rPr>
                <w:webHidden/>
              </w:rPr>
              <w:t>19</w:t>
            </w:r>
            <w:r w:rsidR="000E3151">
              <w:rPr>
                <w:webHidden/>
              </w:rPr>
              <w:fldChar w:fldCharType="end"/>
            </w:r>
          </w:hyperlink>
        </w:p>
        <w:p w14:paraId="2262231B" w14:textId="77777777" w:rsidR="000E3151" w:rsidRDefault="00C2068D">
          <w:pPr>
            <w:pStyle w:val="TOC2"/>
            <w:rPr>
              <w:rFonts w:eastAsiaTheme="minorEastAsia" w:cstheme="minorBidi"/>
              <w:lang w:val="en-US"/>
            </w:rPr>
          </w:pPr>
          <w:hyperlink w:anchor="_Toc436057575" w:history="1">
            <w:r w:rsidR="000E3151" w:rsidRPr="00251AE3">
              <w:rPr>
                <w:rStyle w:val="Hyperlink"/>
              </w:rPr>
              <w:t>Detecting Ad Load Failures</w:t>
            </w:r>
            <w:r w:rsidR="000E3151">
              <w:rPr>
                <w:webHidden/>
              </w:rPr>
              <w:tab/>
            </w:r>
            <w:r w:rsidR="000E3151">
              <w:rPr>
                <w:webHidden/>
              </w:rPr>
              <w:fldChar w:fldCharType="begin"/>
            </w:r>
            <w:r w:rsidR="000E3151">
              <w:rPr>
                <w:webHidden/>
              </w:rPr>
              <w:instrText xml:space="preserve"> PAGEREF _Toc436057575 \h </w:instrText>
            </w:r>
            <w:r w:rsidR="000E3151">
              <w:rPr>
                <w:webHidden/>
              </w:rPr>
            </w:r>
            <w:r w:rsidR="000E3151">
              <w:rPr>
                <w:webHidden/>
              </w:rPr>
              <w:fldChar w:fldCharType="separate"/>
            </w:r>
            <w:r w:rsidR="00604085">
              <w:rPr>
                <w:webHidden/>
              </w:rPr>
              <w:t>20</w:t>
            </w:r>
            <w:r w:rsidR="000E3151">
              <w:rPr>
                <w:webHidden/>
              </w:rPr>
              <w:fldChar w:fldCharType="end"/>
            </w:r>
          </w:hyperlink>
        </w:p>
        <w:p w14:paraId="29E981AD" w14:textId="77777777" w:rsidR="000E3151" w:rsidRDefault="00C2068D">
          <w:pPr>
            <w:pStyle w:val="TOC2"/>
            <w:rPr>
              <w:rFonts w:eastAsiaTheme="minorEastAsia" w:cstheme="minorBidi"/>
              <w:lang w:val="en-US"/>
            </w:rPr>
          </w:pPr>
          <w:hyperlink w:anchor="_Toc436057576" w:history="1">
            <w:r w:rsidR="000E3151" w:rsidRPr="00251AE3">
              <w:rPr>
                <w:rStyle w:val="Hyperlink"/>
              </w:rPr>
              <w:t>Native Ads Integration</w:t>
            </w:r>
            <w:r w:rsidR="000E3151">
              <w:rPr>
                <w:webHidden/>
              </w:rPr>
              <w:tab/>
            </w:r>
            <w:r w:rsidR="000E3151">
              <w:rPr>
                <w:webHidden/>
              </w:rPr>
              <w:fldChar w:fldCharType="begin"/>
            </w:r>
            <w:r w:rsidR="000E3151">
              <w:rPr>
                <w:webHidden/>
              </w:rPr>
              <w:instrText xml:space="preserve"> PAGEREF _Toc436057576 \h </w:instrText>
            </w:r>
            <w:r w:rsidR="000E3151">
              <w:rPr>
                <w:webHidden/>
              </w:rPr>
            </w:r>
            <w:r w:rsidR="000E3151">
              <w:rPr>
                <w:webHidden/>
              </w:rPr>
              <w:fldChar w:fldCharType="separate"/>
            </w:r>
            <w:r w:rsidR="00604085">
              <w:rPr>
                <w:webHidden/>
              </w:rPr>
              <w:t>22</w:t>
            </w:r>
            <w:r w:rsidR="000E3151">
              <w:rPr>
                <w:webHidden/>
              </w:rPr>
              <w:fldChar w:fldCharType="end"/>
            </w:r>
          </w:hyperlink>
        </w:p>
        <w:p w14:paraId="7E208C88" w14:textId="77777777" w:rsidR="000E3151" w:rsidRDefault="00C2068D">
          <w:pPr>
            <w:pStyle w:val="TOC3"/>
            <w:rPr>
              <w:rFonts w:asciiTheme="minorHAnsi" w:eastAsiaTheme="minorEastAsia" w:hAnsiTheme="minorHAnsi" w:cstheme="minorBidi"/>
              <w:bCs w:val="0"/>
              <w:i w:val="0"/>
              <w:lang w:val="en-US"/>
            </w:rPr>
          </w:pPr>
          <w:hyperlink w:anchor="_Toc436057577" w:history="1">
            <w:r w:rsidR="000E3151" w:rsidRPr="00251AE3">
              <w:rPr>
                <w:rStyle w:val="Hyperlink"/>
                <w:b/>
              </w:rPr>
              <w:t>1.</w:t>
            </w:r>
            <w:r w:rsidR="000E3151">
              <w:rPr>
                <w:rFonts w:asciiTheme="minorHAnsi" w:eastAsiaTheme="minorEastAsia" w:hAnsiTheme="minorHAnsi" w:cstheme="minorBidi"/>
                <w:bCs w:val="0"/>
                <w:i w:val="0"/>
                <w:lang w:val="en-US"/>
              </w:rPr>
              <w:tab/>
            </w:r>
            <w:r w:rsidR="000E3151" w:rsidRPr="00251AE3">
              <w:rPr>
                <w:rStyle w:val="Hyperlink"/>
                <w:b/>
              </w:rPr>
              <w:t>Initialize MASTNativeAd</w:t>
            </w:r>
            <w:r w:rsidR="000E3151">
              <w:rPr>
                <w:webHidden/>
              </w:rPr>
              <w:tab/>
            </w:r>
            <w:r w:rsidR="000E3151">
              <w:rPr>
                <w:webHidden/>
              </w:rPr>
              <w:fldChar w:fldCharType="begin"/>
            </w:r>
            <w:r w:rsidR="000E3151">
              <w:rPr>
                <w:webHidden/>
              </w:rPr>
              <w:instrText xml:space="preserve"> PAGEREF _Toc436057577 \h </w:instrText>
            </w:r>
            <w:r w:rsidR="000E3151">
              <w:rPr>
                <w:webHidden/>
              </w:rPr>
            </w:r>
            <w:r w:rsidR="000E3151">
              <w:rPr>
                <w:webHidden/>
              </w:rPr>
              <w:fldChar w:fldCharType="separate"/>
            </w:r>
            <w:r w:rsidR="00604085">
              <w:rPr>
                <w:webHidden/>
              </w:rPr>
              <w:t>22</w:t>
            </w:r>
            <w:r w:rsidR="000E3151">
              <w:rPr>
                <w:webHidden/>
              </w:rPr>
              <w:fldChar w:fldCharType="end"/>
            </w:r>
          </w:hyperlink>
        </w:p>
        <w:p w14:paraId="41BC3092" w14:textId="77777777" w:rsidR="000E3151" w:rsidRDefault="00C2068D">
          <w:pPr>
            <w:pStyle w:val="TOC3"/>
            <w:rPr>
              <w:rFonts w:asciiTheme="minorHAnsi" w:eastAsiaTheme="minorEastAsia" w:hAnsiTheme="minorHAnsi" w:cstheme="minorBidi"/>
              <w:bCs w:val="0"/>
              <w:i w:val="0"/>
              <w:lang w:val="en-US"/>
            </w:rPr>
          </w:pPr>
          <w:hyperlink w:anchor="_Toc436057578" w:history="1">
            <w:r w:rsidR="000E3151" w:rsidRPr="00251AE3">
              <w:rPr>
                <w:rStyle w:val="Hyperlink"/>
                <w:b/>
              </w:rPr>
              <w:t>2.</w:t>
            </w:r>
            <w:r w:rsidR="000E3151">
              <w:rPr>
                <w:rFonts w:asciiTheme="minorHAnsi" w:eastAsiaTheme="minorEastAsia" w:hAnsiTheme="minorHAnsi" w:cstheme="minorBidi"/>
                <w:bCs w:val="0"/>
                <w:i w:val="0"/>
                <w:lang w:val="en-US"/>
              </w:rPr>
              <w:tab/>
            </w:r>
            <w:r w:rsidR="000E3151" w:rsidRPr="00251AE3">
              <w:rPr>
                <w:rStyle w:val="Hyperlink"/>
                <w:b/>
              </w:rPr>
              <w:t>Request for native assets</w:t>
            </w:r>
            <w:r w:rsidR="000E3151">
              <w:rPr>
                <w:webHidden/>
              </w:rPr>
              <w:tab/>
            </w:r>
            <w:r w:rsidR="000E3151">
              <w:rPr>
                <w:webHidden/>
              </w:rPr>
              <w:fldChar w:fldCharType="begin"/>
            </w:r>
            <w:r w:rsidR="000E3151">
              <w:rPr>
                <w:webHidden/>
              </w:rPr>
              <w:instrText xml:space="preserve"> PAGEREF _Toc436057578 \h </w:instrText>
            </w:r>
            <w:r w:rsidR="000E3151">
              <w:rPr>
                <w:webHidden/>
              </w:rPr>
            </w:r>
            <w:r w:rsidR="000E3151">
              <w:rPr>
                <w:webHidden/>
              </w:rPr>
              <w:fldChar w:fldCharType="separate"/>
            </w:r>
            <w:r w:rsidR="00604085">
              <w:rPr>
                <w:webHidden/>
              </w:rPr>
              <w:t>22</w:t>
            </w:r>
            <w:r w:rsidR="000E3151">
              <w:rPr>
                <w:webHidden/>
              </w:rPr>
              <w:fldChar w:fldCharType="end"/>
            </w:r>
          </w:hyperlink>
        </w:p>
        <w:p w14:paraId="6BA031EB" w14:textId="77777777" w:rsidR="000E3151" w:rsidRDefault="00C2068D">
          <w:pPr>
            <w:pStyle w:val="TOC3"/>
            <w:rPr>
              <w:rFonts w:asciiTheme="minorHAnsi" w:eastAsiaTheme="minorEastAsia" w:hAnsiTheme="minorHAnsi" w:cstheme="minorBidi"/>
              <w:bCs w:val="0"/>
              <w:i w:val="0"/>
              <w:lang w:val="en-US"/>
            </w:rPr>
          </w:pPr>
          <w:hyperlink w:anchor="_Toc436057579" w:history="1">
            <w:r w:rsidR="000E3151" w:rsidRPr="00251AE3">
              <w:rPr>
                <w:rStyle w:val="Hyperlink"/>
                <w:b/>
              </w:rPr>
              <w:t>3.</w:t>
            </w:r>
            <w:r w:rsidR="000E3151">
              <w:rPr>
                <w:rFonts w:asciiTheme="minorHAnsi" w:eastAsiaTheme="minorEastAsia" w:hAnsiTheme="minorHAnsi" w:cstheme="minorBidi"/>
                <w:bCs w:val="0"/>
                <w:i w:val="0"/>
                <w:lang w:val="en-US"/>
              </w:rPr>
              <w:tab/>
            </w:r>
            <w:r w:rsidR="000E3151" w:rsidRPr="00251AE3">
              <w:rPr>
                <w:rStyle w:val="Hyperlink"/>
                <w:b/>
              </w:rPr>
              <w:t>Make the ad request</w:t>
            </w:r>
            <w:r w:rsidR="000E3151">
              <w:rPr>
                <w:webHidden/>
              </w:rPr>
              <w:tab/>
            </w:r>
            <w:r w:rsidR="000E3151">
              <w:rPr>
                <w:webHidden/>
              </w:rPr>
              <w:fldChar w:fldCharType="begin"/>
            </w:r>
            <w:r w:rsidR="000E3151">
              <w:rPr>
                <w:webHidden/>
              </w:rPr>
              <w:instrText xml:space="preserve"> PAGEREF _Toc436057579 \h </w:instrText>
            </w:r>
            <w:r w:rsidR="000E3151">
              <w:rPr>
                <w:webHidden/>
              </w:rPr>
            </w:r>
            <w:r w:rsidR="000E3151">
              <w:rPr>
                <w:webHidden/>
              </w:rPr>
              <w:fldChar w:fldCharType="separate"/>
            </w:r>
            <w:r w:rsidR="00604085">
              <w:rPr>
                <w:webHidden/>
              </w:rPr>
              <w:t>23</w:t>
            </w:r>
            <w:r w:rsidR="000E3151">
              <w:rPr>
                <w:webHidden/>
              </w:rPr>
              <w:fldChar w:fldCharType="end"/>
            </w:r>
          </w:hyperlink>
        </w:p>
        <w:p w14:paraId="7BA7FF40" w14:textId="77777777" w:rsidR="000E3151" w:rsidRDefault="00C2068D">
          <w:pPr>
            <w:pStyle w:val="TOC3"/>
            <w:rPr>
              <w:rFonts w:asciiTheme="minorHAnsi" w:eastAsiaTheme="minorEastAsia" w:hAnsiTheme="minorHAnsi" w:cstheme="minorBidi"/>
              <w:bCs w:val="0"/>
              <w:i w:val="0"/>
              <w:lang w:val="en-US"/>
            </w:rPr>
          </w:pPr>
          <w:hyperlink w:anchor="_Toc436057580" w:history="1">
            <w:r w:rsidR="000E3151" w:rsidRPr="00251AE3">
              <w:rPr>
                <w:rStyle w:val="Hyperlink"/>
                <w:b/>
              </w:rPr>
              <w:t>4.</w:t>
            </w:r>
            <w:r w:rsidR="000E3151">
              <w:rPr>
                <w:rFonts w:asciiTheme="minorHAnsi" w:eastAsiaTheme="minorEastAsia" w:hAnsiTheme="minorHAnsi" w:cstheme="minorBidi"/>
                <w:bCs w:val="0"/>
                <w:i w:val="0"/>
                <w:lang w:val="en-US"/>
              </w:rPr>
              <w:tab/>
            </w:r>
            <w:r w:rsidR="000E3151" w:rsidRPr="00251AE3">
              <w:rPr>
                <w:rStyle w:val="Hyperlink"/>
                <w:b/>
              </w:rPr>
              <w:t>Receiving Notification from MASTNativeAd</w:t>
            </w:r>
            <w:r w:rsidR="000E3151">
              <w:rPr>
                <w:webHidden/>
              </w:rPr>
              <w:tab/>
            </w:r>
            <w:r w:rsidR="000E3151">
              <w:rPr>
                <w:webHidden/>
              </w:rPr>
              <w:fldChar w:fldCharType="begin"/>
            </w:r>
            <w:r w:rsidR="000E3151">
              <w:rPr>
                <w:webHidden/>
              </w:rPr>
              <w:instrText xml:space="preserve"> PAGEREF _Toc436057580 \h </w:instrText>
            </w:r>
            <w:r w:rsidR="000E3151">
              <w:rPr>
                <w:webHidden/>
              </w:rPr>
            </w:r>
            <w:r w:rsidR="000E3151">
              <w:rPr>
                <w:webHidden/>
              </w:rPr>
              <w:fldChar w:fldCharType="separate"/>
            </w:r>
            <w:r w:rsidR="00604085">
              <w:rPr>
                <w:webHidden/>
              </w:rPr>
              <w:t>23</w:t>
            </w:r>
            <w:r w:rsidR="000E3151">
              <w:rPr>
                <w:webHidden/>
              </w:rPr>
              <w:fldChar w:fldCharType="end"/>
            </w:r>
          </w:hyperlink>
        </w:p>
        <w:p w14:paraId="76F83641" w14:textId="77777777" w:rsidR="000E3151" w:rsidRDefault="00C2068D">
          <w:pPr>
            <w:pStyle w:val="TOC3"/>
            <w:rPr>
              <w:rFonts w:asciiTheme="minorHAnsi" w:eastAsiaTheme="minorEastAsia" w:hAnsiTheme="minorHAnsi" w:cstheme="minorBidi"/>
              <w:bCs w:val="0"/>
              <w:i w:val="0"/>
              <w:lang w:val="en-US"/>
            </w:rPr>
          </w:pPr>
          <w:hyperlink w:anchor="_Toc436057581" w:history="1">
            <w:r w:rsidR="000E3151" w:rsidRPr="00251AE3">
              <w:rPr>
                <w:rStyle w:val="Hyperlink"/>
                <w:b/>
              </w:rPr>
              <w:t>5.</w:t>
            </w:r>
            <w:r w:rsidR="000E3151">
              <w:rPr>
                <w:rFonts w:asciiTheme="minorHAnsi" w:eastAsiaTheme="minorEastAsia" w:hAnsiTheme="minorHAnsi" w:cstheme="minorBidi"/>
                <w:bCs w:val="0"/>
                <w:i w:val="0"/>
                <w:lang w:val="en-US"/>
              </w:rPr>
              <w:tab/>
            </w:r>
            <w:r w:rsidR="000E3151" w:rsidRPr="00251AE3">
              <w:rPr>
                <w:rStyle w:val="Hyperlink"/>
                <w:b/>
              </w:rPr>
              <w:t>Rendering native ad response assets:</w:t>
            </w:r>
            <w:r w:rsidR="000E3151">
              <w:rPr>
                <w:webHidden/>
              </w:rPr>
              <w:tab/>
            </w:r>
            <w:r w:rsidR="000E3151">
              <w:rPr>
                <w:webHidden/>
              </w:rPr>
              <w:fldChar w:fldCharType="begin"/>
            </w:r>
            <w:r w:rsidR="000E3151">
              <w:rPr>
                <w:webHidden/>
              </w:rPr>
              <w:instrText xml:space="preserve"> PAGEREF _Toc436057581 \h </w:instrText>
            </w:r>
            <w:r w:rsidR="000E3151">
              <w:rPr>
                <w:webHidden/>
              </w:rPr>
            </w:r>
            <w:r w:rsidR="000E3151">
              <w:rPr>
                <w:webHidden/>
              </w:rPr>
              <w:fldChar w:fldCharType="separate"/>
            </w:r>
            <w:r w:rsidR="00604085">
              <w:rPr>
                <w:webHidden/>
              </w:rPr>
              <w:t>23</w:t>
            </w:r>
            <w:r w:rsidR="000E3151">
              <w:rPr>
                <w:webHidden/>
              </w:rPr>
              <w:fldChar w:fldCharType="end"/>
            </w:r>
          </w:hyperlink>
        </w:p>
        <w:p w14:paraId="2B464D22" w14:textId="77777777" w:rsidR="000E3151" w:rsidRDefault="00C2068D">
          <w:pPr>
            <w:pStyle w:val="TOC3"/>
            <w:rPr>
              <w:rFonts w:asciiTheme="minorHAnsi" w:eastAsiaTheme="minorEastAsia" w:hAnsiTheme="minorHAnsi" w:cstheme="minorBidi"/>
              <w:bCs w:val="0"/>
              <w:i w:val="0"/>
              <w:lang w:val="en-US"/>
            </w:rPr>
          </w:pPr>
          <w:hyperlink w:anchor="_Toc436057582" w:history="1">
            <w:r w:rsidR="000E3151" w:rsidRPr="00251AE3">
              <w:rPr>
                <w:rStyle w:val="Hyperlink"/>
                <w:b/>
              </w:rPr>
              <w:t>6.</w:t>
            </w:r>
            <w:r w:rsidR="000E3151">
              <w:rPr>
                <w:rFonts w:asciiTheme="minorHAnsi" w:eastAsiaTheme="minorEastAsia" w:hAnsiTheme="minorHAnsi" w:cstheme="minorBidi"/>
                <w:bCs w:val="0"/>
                <w:i w:val="0"/>
                <w:lang w:val="en-US"/>
              </w:rPr>
              <w:tab/>
            </w:r>
            <w:r w:rsidR="000E3151" w:rsidRPr="00251AE3">
              <w:rPr>
                <w:rStyle w:val="Hyperlink"/>
                <w:b/>
              </w:rPr>
              <w:t>Track view for interactions</w:t>
            </w:r>
            <w:r w:rsidR="000E3151">
              <w:rPr>
                <w:webHidden/>
              </w:rPr>
              <w:tab/>
            </w:r>
            <w:r w:rsidR="000E3151">
              <w:rPr>
                <w:webHidden/>
              </w:rPr>
              <w:fldChar w:fldCharType="begin"/>
            </w:r>
            <w:r w:rsidR="000E3151">
              <w:rPr>
                <w:webHidden/>
              </w:rPr>
              <w:instrText xml:space="preserve"> PAGEREF _Toc436057582 \h </w:instrText>
            </w:r>
            <w:r w:rsidR="000E3151">
              <w:rPr>
                <w:webHidden/>
              </w:rPr>
            </w:r>
            <w:r w:rsidR="000E3151">
              <w:rPr>
                <w:webHidden/>
              </w:rPr>
              <w:fldChar w:fldCharType="separate"/>
            </w:r>
            <w:r w:rsidR="00604085">
              <w:rPr>
                <w:webHidden/>
              </w:rPr>
              <w:t>25</w:t>
            </w:r>
            <w:r w:rsidR="000E3151">
              <w:rPr>
                <w:webHidden/>
              </w:rPr>
              <w:fldChar w:fldCharType="end"/>
            </w:r>
          </w:hyperlink>
        </w:p>
        <w:p w14:paraId="4309CC05" w14:textId="77777777" w:rsidR="000E3151" w:rsidRDefault="00C2068D">
          <w:pPr>
            <w:pStyle w:val="TOC3"/>
            <w:rPr>
              <w:rFonts w:asciiTheme="minorHAnsi" w:eastAsiaTheme="minorEastAsia" w:hAnsiTheme="minorHAnsi" w:cstheme="minorBidi"/>
              <w:bCs w:val="0"/>
              <w:i w:val="0"/>
              <w:lang w:val="en-US"/>
            </w:rPr>
          </w:pPr>
          <w:hyperlink w:anchor="_Toc436057583" w:history="1">
            <w:r w:rsidR="000E3151" w:rsidRPr="00251AE3">
              <w:rPr>
                <w:rStyle w:val="Hyperlink"/>
                <w:b/>
              </w:rPr>
              <w:t>7.</w:t>
            </w:r>
            <w:r w:rsidR="000E3151">
              <w:rPr>
                <w:rFonts w:asciiTheme="minorHAnsi" w:eastAsiaTheme="minorEastAsia" w:hAnsiTheme="minorHAnsi" w:cstheme="minorBidi"/>
                <w:bCs w:val="0"/>
                <w:i w:val="0"/>
                <w:lang w:val="en-US"/>
              </w:rPr>
              <w:tab/>
            </w:r>
            <w:r w:rsidR="000E3151" w:rsidRPr="00251AE3">
              <w:rPr>
                <w:rStyle w:val="Hyperlink"/>
                <w:b/>
              </w:rPr>
              <w:t>Using Js tracker</w:t>
            </w:r>
            <w:r w:rsidR="000E3151">
              <w:rPr>
                <w:webHidden/>
              </w:rPr>
              <w:tab/>
            </w:r>
            <w:r w:rsidR="000E3151">
              <w:rPr>
                <w:webHidden/>
              </w:rPr>
              <w:fldChar w:fldCharType="begin"/>
            </w:r>
            <w:r w:rsidR="000E3151">
              <w:rPr>
                <w:webHidden/>
              </w:rPr>
              <w:instrText xml:space="preserve"> PAGEREF _Toc436057583 \h </w:instrText>
            </w:r>
            <w:r w:rsidR="000E3151">
              <w:rPr>
                <w:webHidden/>
              </w:rPr>
            </w:r>
            <w:r w:rsidR="000E3151">
              <w:rPr>
                <w:webHidden/>
              </w:rPr>
              <w:fldChar w:fldCharType="separate"/>
            </w:r>
            <w:r w:rsidR="00604085">
              <w:rPr>
                <w:webHidden/>
              </w:rPr>
              <w:t>26</w:t>
            </w:r>
            <w:r w:rsidR="000E3151">
              <w:rPr>
                <w:webHidden/>
              </w:rPr>
              <w:fldChar w:fldCharType="end"/>
            </w:r>
          </w:hyperlink>
        </w:p>
        <w:p w14:paraId="69E4BE45" w14:textId="77777777" w:rsidR="000E3151" w:rsidRDefault="00C2068D">
          <w:pPr>
            <w:pStyle w:val="TOC3"/>
            <w:rPr>
              <w:rFonts w:asciiTheme="minorHAnsi" w:eastAsiaTheme="minorEastAsia" w:hAnsiTheme="minorHAnsi" w:cstheme="minorBidi"/>
              <w:bCs w:val="0"/>
              <w:i w:val="0"/>
              <w:lang w:val="en-US"/>
            </w:rPr>
          </w:pPr>
          <w:hyperlink w:anchor="_Toc436057584" w:history="1">
            <w:r w:rsidR="000E3151" w:rsidRPr="00251AE3">
              <w:rPr>
                <w:rStyle w:val="Hyperlink"/>
                <w:b/>
              </w:rPr>
              <w:t>8.</w:t>
            </w:r>
            <w:r w:rsidR="000E3151">
              <w:rPr>
                <w:rFonts w:asciiTheme="minorHAnsi" w:eastAsiaTheme="minorEastAsia" w:hAnsiTheme="minorHAnsi" w:cstheme="minorBidi"/>
                <w:bCs w:val="0"/>
                <w:i w:val="0"/>
                <w:lang w:val="en-US"/>
              </w:rPr>
              <w:tab/>
            </w:r>
            <w:r w:rsidR="000E3151" w:rsidRPr="00251AE3">
              <w:rPr>
                <w:rStyle w:val="Hyperlink"/>
                <w:b/>
              </w:rPr>
              <w:t>Deallocating MASTNativeAd</w:t>
            </w:r>
            <w:r w:rsidR="000E3151">
              <w:rPr>
                <w:webHidden/>
              </w:rPr>
              <w:tab/>
            </w:r>
            <w:r w:rsidR="000E3151">
              <w:rPr>
                <w:webHidden/>
              </w:rPr>
              <w:fldChar w:fldCharType="begin"/>
            </w:r>
            <w:r w:rsidR="000E3151">
              <w:rPr>
                <w:webHidden/>
              </w:rPr>
              <w:instrText xml:space="preserve"> PAGEREF _Toc436057584 \h </w:instrText>
            </w:r>
            <w:r w:rsidR="000E3151">
              <w:rPr>
                <w:webHidden/>
              </w:rPr>
            </w:r>
            <w:r w:rsidR="000E3151">
              <w:rPr>
                <w:webHidden/>
              </w:rPr>
              <w:fldChar w:fldCharType="separate"/>
            </w:r>
            <w:r w:rsidR="00604085">
              <w:rPr>
                <w:webHidden/>
              </w:rPr>
              <w:t>26</w:t>
            </w:r>
            <w:r w:rsidR="000E3151">
              <w:rPr>
                <w:webHidden/>
              </w:rPr>
              <w:fldChar w:fldCharType="end"/>
            </w:r>
          </w:hyperlink>
        </w:p>
        <w:p w14:paraId="076450D6" w14:textId="77777777" w:rsidR="000E3151" w:rsidRDefault="00C2068D">
          <w:pPr>
            <w:pStyle w:val="TOC2"/>
            <w:rPr>
              <w:rFonts w:eastAsiaTheme="minorEastAsia" w:cstheme="minorBidi"/>
              <w:lang w:val="en-US"/>
            </w:rPr>
          </w:pPr>
          <w:hyperlink w:anchor="_Toc436057585" w:history="1">
            <w:r w:rsidR="000E3151" w:rsidRPr="00251AE3">
              <w:rPr>
                <w:rStyle w:val="Hyperlink"/>
              </w:rPr>
              <w:t>Using Mediation for Native ad serving</w:t>
            </w:r>
            <w:r w:rsidR="000E3151">
              <w:rPr>
                <w:webHidden/>
              </w:rPr>
              <w:tab/>
            </w:r>
            <w:r w:rsidR="000E3151">
              <w:rPr>
                <w:webHidden/>
              </w:rPr>
              <w:fldChar w:fldCharType="begin"/>
            </w:r>
            <w:r w:rsidR="000E3151">
              <w:rPr>
                <w:webHidden/>
              </w:rPr>
              <w:instrText xml:space="preserve"> PAGEREF _Toc436057585 \h </w:instrText>
            </w:r>
            <w:r w:rsidR="000E3151">
              <w:rPr>
                <w:webHidden/>
              </w:rPr>
            </w:r>
            <w:r w:rsidR="000E3151">
              <w:rPr>
                <w:webHidden/>
              </w:rPr>
              <w:fldChar w:fldCharType="separate"/>
            </w:r>
            <w:r w:rsidR="00604085">
              <w:rPr>
                <w:webHidden/>
              </w:rPr>
              <w:t>26</w:t>
            </w:r>
            <w:r w:rsidR="000E3151">
              <w:rPr>
                <w:webHidden/>
              </w:rPr>
              <w:fldChar w:fldCharType="end"/>
            </w:r>
          </w:hyperlink>
        </w:p>
        <w:p w14:paraId="2E7DC735" w14:textId="77777777" w:rsidR="000E3151" w:rsidRDefault="00C2068D">
          <w:pPr>
            <w:pStyle w:val="TOC1"/>
            <w:rPr>
              <w:rFonts w:eastAsiaTheme="minorEastAsia" w:cstheme="minorBidi"/>
              <w:b w:val="0"/>
              <w:bCs w:val="0"/>
              <w:lang w:val="en-US"/>
            </w:rPr>
          </w:pPr>
          <w:hyperlink w:anchor="_Toc436057586" w:history="1">
            <w:r w:rsidR="000E3151" w:rsidRPr="00251AE3">
              <w:rPr>
                <w:rStyle w:val="Hyperlink"/>
              </w:rPr>
              <w:t>Where To Go Next</w:t>
            </w:r>
            <w:r w:rsidR="000E3151">
              <w:rPr>
                <w:webHidden/>
              </w:rPr>
              <w:tab/>
            </w:r>
            <w:r w:rsidR="000E3151">
              <w:rPr>
                <w:webHidden/>
              </w:rPr>
              <w:fldChar w:fldCharType="begin"/>
            </w:r>
            <w:r w:rsidR="000E3151">
              <w:rPr>
                <w:webHidden/>
              </w:rPr>
              <w:instrText xml:space="preserve"> PAGEREF _Toc436057586 \h </w:instrText>
            </w:r>
            <w:r w:rsidR="000E3151">
              <w:rPr>
                <w:webHidden/>
              </w:rPr>
            </w:r>
            <w:r w:rsidR="000E3151">
              <w:rPr>
                <w:webHidden/>
              </w:rPr>
              <w:fldChar w:fldCharType="separate"/>
            </w:r>
            <w:r w:rsidR="00604085">
              <w:rPr>
                <w:webHidden/>
              </w:rPr>
              <w:t>28</w:t>
            </w:r>
            <w:r w:rsidR="000E3151">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2C897CEF" w14:textId="77777777" w:rsidR="0049609E" w:rsidRPr="000042A7" w:rsidRDefault="0049609E" w:rsidP="0049609E">
      <w:pPr>
        <w:pStyle w:val="Heading1"/>
        <w:rPr>
          <w:b w:val="0"/>
          <w:bCs/>
          <w:i/>
          <w:sz w:val="26"/>
          <w:szCs w:val="26"/>
        </w:rPr>
      </w:pPr>
      <w:bookmarkStart w:id="1" w:name="_Toc418595850"/>
      <w:bookmarkStart w:id="2" w:name="_Toc418604220"/>
      <w:bookmarkStart w:id="3" w:name="_Toc418607382"/>
      <w:bookmarkStart w:id="4" w:name="_Toc436057557"/>
      <w:bookmarkStart w:id="5" w:name="RH_PD_TOC_BK"/>
      <w:bookmarkStart w:id="6" w:name="_GoBack"/>
      <w:bookmarkEnd w:id="6"/>
      <w:r w:rsidRPr="00961505">
        <w:rPr>
          <w:bCs/>
        </w:rPr>
        <w:t>Overview</w:t>
      </w:r>
      <w:bookmarkEnd w:id="1"/>
      <w:bookmarkEnd w:id="2"/>
      <w:bookmarkEnd w:id="3"/>
      <w:bookmarkEnd w:id="4"/>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7" w:name="_Toc418595851"/>
      <w:bookmarkStart w:id="8" w:name="_Toc418604221"/>
      <w:bookmarkStart w:id="9" w:name="_Toc418607383"/>
      <w:bookmarkStart w:id="10" w:name="_Toc436057558"/>
      <w:r w:rsidRPr="000C0C56">
        <w:rPr>
          <w:bCs/>
        </w:rPr>
        <w:t>Setup</w:t>
      </w:r>
      <w:bookmarkEnd w:id="7"/>
      <w:bookmarkEnd w:id="8"/>
      <w:bookmarkEnd w:id="9"/>
      <w:bookmarkEnd w:id="10"/>
    </w:p>
    <w:p w14:paraId="709C7635" w14:textId="46CC59EC" w:rsidR="003D3503" w:rsidRPr="00070330" w:rsidRDefault="003D3503" w:rsidP="003D3503">
      <w:pPr>
        <w:pStyle w:val="Heading2"/>
      </w:pPr>
      <w:bookmarkStart w:id="11" w:name="_Toc436057559"/>
      <w:r>
        <w:t xml:space="preserve">What Changed In </w:t>
      </w:r>
      <w:r w:rsidRPr="00070330">
        <w:t>4.3</w:t>
      </w:r>
      <w:r w:rsidR="000E3151">
        <w:t>.5</w:t>
      </w:r>
      <w:bookmarkEnd w:id="11"/>
    </w:p>
    <w:p w14:paraId="0535DC35" w14:textId="1593BB1F" w:rsidR="79361658" w:rsidRPr="000E3151" w:rsidRDefault="000E3151" w:rsidP="79361658">
      <w:pPr>
        <w:pStyle w:val="listmapping"/>
        <w:numPr>
          <w:ilvl w:val="0"/>
          <w:numId w:val="40"/>
        </w:numPr>
        <w:rPr>
          <w:rFonts w:ascii="Palatino Linotype" w:hAnsi="Palatino Linotype"/>
          <w:sz w:val="22"/>
          <w:szCs w:val="22"/>
        </w:rPr>
      </w:pPr>
      <w:r w:rsidRPr="000E3151">
        <w:rPr>
          <w:rFonts w:ascii="Palatino Linotype" w:hAnsi="Palatino Linotype"/>
          <w:sz w:val="22"/>
          <w:szCs w:val="22"/>
        </w:rPr>
        <w:t xml:space="preserve">Added support for latest Android Marshmallow (Platform version 6.0, API level 23). </w:t>
      </w:r>
      <w:r w:rsidR="4A5F4DD2" w:rsidRPr="000E3151">
        <w:rPr>
          <w:rFonts w:ascii="Palatino Linotype" w:hAnsi="Palatino Linotype"/>
          <w:sz w:val="22"/>
          <w:szCs w:val="22"/>
        </w:rPr>
        <w:t xml:space="preserve"> </w:t>
      </w:r>
    </w:p>
    <w:p w14:paraId="6C0DEC54" w14:textId="5F7E5885" w:rsidR="79361658" w:rsidRPr="000E3151" w:rsidRDefault="000E3151" w:rsidP="79361658">
      <w:pPr>
        <w:pStyle w:val="listmapping"/>
        <w:numPr>
          <w:ilvl w:val="0"/>
          <w:numId w:val="40"/>
        </w:numPr>
        <w:rPr>
          <w:rFonts w:ascii="Palatino Linotype" w:hAnsi="Palatino Linotype"/>
          <w:sz w:val="22"/>
          <w:szCs w:val="22"/>
        </w:rPr>
      </w:pPr>
      <w:r w:rsidRPr="000E3151">
        <w:rPr>
          <w:rFonts w:ascii="Palatino Linotype" w:hAnsi="Palatino Linotype"/>
          <w:sz w:val="22"/>
          <w:szCs w:val="22"/>
        </w:rPr>
        <w:t xml:space="preserve">Removed depreciated Apache HttpClient dependency. Changes in </w:t>
      </w:r>
      <w:r>
        <w:rPr>
          <w:rFonts w:ascii="Palatino Linotype" w:hAnsi="Palatino Linotype"/>
          <w:sz w:val="22"/>
          <w:szCs w:val="22"/>
        </w:rPr>
        <w:t xml:space="preserve">SDK </w:t>
      </w:r>
      <w:r w:rsidRPr="000E3151">
        <w:rPr>
          <w:rFonts w:ascii="Palatino Linotype" w:hAnsi="Palatino Linotype"/>
          <w:sz w:val="22"/>
          <w:szCs w:val="22"/>
        </w:rPr>
        <w:t>network layer to use HttpURLConnection instead of Apache HttpClient.</w:t>
      </w:r>
    </w:p>
    <w:p w14:paraId="26BD8B17" w14:textId="582B058D" w:rsidR="000E3151" w:rsidRPr="000E3151" w:rsidRDefault="000E3151" w:rsidP="79361658">
      <w:pPr>
        <w:pStyle w:val="listmapping"/>
        <w:numPr>
          <w:ilvl w:val="0"/>
          <w:numId w:val="40"/>
        </w:numPr>
        <w:rPr>
          <w:rFonts w:ascii="Palatino Linotype" w:hAnsi="Palatino Linotype"/>
          <w:sz w:val="22"/>
          <w:szCs w:val="22"/>
        </w:rPr>
      </w:pPr>
      <w:r w:rsidRPr="000E3151">
        <w:rPr>
          <w:rFonts w:ascii="Palatino Linotype" w:hAnsi="Palatino Linotype"/>
          <w:sz w:val="22"/>
          <w:szCs w:val="22"/>
        </w:rPr>
        <w:t xml:space="preserve">Updated Android minimum SDK version to API level 9 from API level 8. </w:t>
      </w:r>
      <w:r w:rsidRPr="000E3151">
        <w:rPr>
          <w:rFonts w:ascii="Palatino Linotype" w:hAnsi="Palatino Linotype"/>
          <w:sz w:val="22"/>
          <w:szCs w:val="22"/>
        </w:rPr>
        <w:br/>
      </w:r>
      <w:r w:rsidRPr="000E3151">
        <w:rPr>
          <w:rFonts w:ascii="Consolas" w:hAnsi="Consolas" w:cs="Consolas"/>
          <w:sz w:val="20"/>
          <w:szCs w:val="22"/>
        </w:rPr>
        <w:t>&lt;uses-sdk android:minSdkVersion="9"/&gt;</w:t>
      </w:r>
    </w:p>
    <w:p w14:paraId="5469D37A" w14:textId="380F2E00" w:rsidR="003D3503" w:rsidRDefault="000E3151" w:rsidP="003D3503">
      <w:pPr>
        <w:pStyle w:val="listmapping"/>
        <w:numPr>
          <w:ilvl w:val="0"/>
          <w:numId w:val="40"/>
        </w:numPr>
        <w:rPr>
          <w:rFonts w:ascii="Palatino Linotype" w:hAnsi="Palatino Linotype"/>
          <w:sz w:val="22"/>
          <w:szCs w:val="22"/>
        </w:rPr>
      </w:pPr>
      <w:r w:rsidRPr="000E3151">
        <w:rPr>
          <w:rFonts w:ascii="Palatino Linotype" w:hAnsi="Palatino Linotype"/>
          <w:sz w:val="22"/>
          <w:szCs w:val="22"/>
        </w:rPr>
        <w:t>Minor bug-fixes and UI improvements for InApp browser.</w:t>
      </w:r>
      <w:r>
        <w:rPr>
          <w:rFonts w:ascii="Palatino Linotype" w:hAnsi="Palatino Linotype"/>
          <w:sz w:val="22"/>
          <w:szCs w:val="22"/>
        </w:rPr>
        <w:tab/>
      </w:r>
    </w:p>
    <w:p w14:paraId="149A0A54" w14:textId="418FB997" w:rsidR="00563D70" w:rsidRPr="000E3151" w:rsidRDefault="00563D70" w:rsidP="00563D70">
      <w:pPr>
        <w:pStyle w:val="listmapping"/>
        <w:numPr>
          <w:ilvl w:val="0"/>
          <w:numId w:val="40"/>
        </w:numPr>
        <w:rPr>
          <w:rFonts w:ascii="Palatino Linotype" w:hAnsi="Palatino Linotype"/>
          <w:sz w:val="22"/>
          <w:szCs w:val="22"/>
        </w:rPr>
      </w:pPr>
      <w:r w:rsidRPr="00563D70">
        <w:rPr>
          <w:rFonts w:ascii="Palatino Linotype" w:hAnsi="Palatino Linotype"/>
          <w:sz w:val="22"/>
          <w:szCs w:val="22"/>
        </w:rPr>
        <w:t>Supported DNT (Do Not Track) parameter. SDK internally reads this information from device settings and send it to PubMatic.</w:t>
      </w:r>
    </w:p>
    <w:p w14:paraId="7AE2C722" w14:textId="77777777" w:rsidR="003D3503" w:rsidRPr="000E3151" w:rsidRDefault="003D3503" w:rsidP="003D3503">
      <w:pPr>
        <w:pStyle w:val="Note"/>
        <w:rPr>
          <w:color w:val="auto"/>
          <w:szCs w:val="22"/>
        </w:rPr>
      </w:pPr>
      <w:r w:rsidRPr="000E3151">
        <w:rPr>
          <w:color w:val="auto"/>
          <w:szCs w:val="22"/>
        </w:rPr>
        <w:t>Note: See Sources/MASTAdView/ReadMe.txt document for latest build release notes.</w:t>
      </w:r>
    </w:p>
    <w:p w14:paraId="68FE5F0E" w14:textId="5E03C9E9" w:rsidR="003D3503" w:rsidRPr="00070330" w:rsidRDefault="003D3503" w:rsidP="003D3503">
      <w:pPr>
        <w:pStyle w:val="Heading2"/>
      </w:pPr>
      <w:bookmarkStart w:id="12" w:name="_Toc436057560"/>
      <w:r>
        <w:t xml:space="preserve">Upgrading From </w:t>
      </w:r>
      <w:r w:rsidRPr="00070330">
        <w:t>4.</w:t>
      </w:r>
      <w:r w:rsidR="000E3151">
        <w:t>3</w:t>
      </w:r>
      <w:bookmarkEnd w:id="12"/>
    </w:p>
    <w:p w14:paraId="21450B39" w14:textId="77777777" w:rsidR="000E3151" w:rsidRDefault="000E3151" w:rsidP="000E3151">
      <w:pPr>
        <w:pStyle w:val="Body"/>
        <w:numPr>
          <w:ilvl w:val="0"/>
          <w:numId w:val="40"/>
        </w:numPr>
      </w:pPr>
      <w:r>
        <w:t>While upgrading, remove older 4.3 SDK library project and import new 4.3.5 SDK library project.</w:t>
      </w:r>
    </w:p>
    <w:p w14:paraId="70CC608C" w14:textId="77777777" w:rsidR="000E3151" w:rsidRDefault="000E3151" w:rsidP="000E3151">
      <w:pPr>
        <w:pStyle w:val="Body"/>
        <w:numPr>
          <w:ilvl w:val="0"/>
          <w:numId w:val="40"/>
        </w:numPr>
      </w:pPr>
      <w:r>
        <w:t>If application is using minimum Android SDK version as 8, then update the minimum SDK version to 9 in project's AndroidManifest.xml file.</w:t>
      </w:r>
    </w:p>
    <w:p w14:paraId="6BA0C8B4" w14:textId="0D2808F1" w:rsidR="000E3151" w:rsidRPr="000E3151" w:rsidRDefault="000E3151" w:rsidP="000E3151">
      <w:pPr>
        <w:pStyle w:val="Body"/>
        <w:ind w:left="720"/>
        <w:rPr>
          <w:rFonts w:ascii="Consolas" w:hAnsi="Consolas" w:cs="Consolas"/>
          <w:sz w:val="20"/>
        </w:rPr>
      </w:pPr>
      <w:r w:rsidRPr="000E3151">
        <w:rPr>
          <w:rFonts w:ascii="Consolas" w:hAnsi="Consolas" w:cs="Consolas"/>
          <w:sz w:val="20"/>
        </w:rPr>
        <w:t>&lt;use</w:t>
      </w:r>
      <w:r>
        <w:rPr>
          <w:rFonts w:ascii="Consolas" w:hAnsi="Consolas" w:cs="Consolas"/>
          <w:sz w:val="20"/>
        </w:rPr>
        <w:t>s-sdk android:minSdkVersion="9"</w:t>
      </w:r>
      <w:r w:rsidRPr="000E3151">
        <w:rPr>
          <w:rFonts w:ascii="Consolas" w:hAnsi="Consolas" w:cs="Consolas"/>
          <w:sz w:val="20"/>
        </w:rPr>
        <w:t>/&gt;</w:t>
      </w:r>
    </w:p>
    <w:p w14:paraId="12408652" w14:textId="77777777" w:rsidR="000E3151" w:rsidRDefault="000E3151" w:rsidP="000E3151">
      <w:pPr>
        <w:pStyle w:val="Body"/>
        <w:numPr>
          <w:ilvl w:val="0"/>
          <w:numId w:val="40"/>
        </w:numPr>
      </w:pPr>
      <w:r>
        <w:t>(Optionally) If you wish to target latest Android SDK version, then set target SDK version to API level 23 in project's AndroidManifest.xml file.</w:t>
      </w:r>
    </w:p>
    <w:p w14:paraId="506DC50A" w14:textId="6C8FAFD6" w:rsidR="000E3151" w:rsidRPr="000E3151" w:rsidRDefault="000E3151" w:rsidP="000E3151">
      <w:pPr>
        <w:pStyle w:val="Body"/>
        <w:ind w:left="720"/>
        <w:rPr>
          <w:rFonts w:ascii="Consolas" w:hAnsi="Consolas" w:cs="Consolas"/>
          <w:sz w:val="20"/>
        </w:rPr>
      </w:pPr>
      <w:r w:rsidRPr="000E3151">
        <w:rPr>
          <w:rFonts w:ascii="Consolas" w:hAnsi="Consolas" w:cs="Consolas"/>
          <w:sz w:val="20"/>
        </w:rPr>
        <w:t xml:space="preserve"> &lt;uses-sd</w:t>
      </w:r>
      <w:r>
        <w:rPr>
          <w:rFonts w:ascii="Consolas" w:hAnsi="Consolas" w:cs="Consolas"/>
          <w:sz w:val="20"/>
        </w:rPr>
        <w:t>k android:targetSdkVersion="23"</w:t>
      </w:r>
      <w:r w:rsidRPr="000E3151">
        <w:rPr>
          <w:rFonts w:ascii="Consolas" w:hAnsi="Consolas" w:cs="Consolas"/>
          <w:sz w:val="20"/>
        </w:rPr>
        <w:t>/&gt;</w:t>
      </w:r>
    </w:p>
    <w:p w14:paraId="663A3AB3" w14:textId="6DF93316" w:rsidR="0049609E" w:rsidRPr="000042A7" w:rsidRDefault="0049609E" w:rsidP="004C1667">
      <w:pPr>
        <w:pStyle w:val="Heading2"/>
      </w:pPr>
      <w:bookmarkStart w:id="13" w:name="_Toc291762388"/>
      <w:bookmarkStart w:id="14" w:name="_Toc291762539"/>
      <w:bookmarkStart w:id="15" w:name="_Toc291762868"/>
      <w:bookmarkStart w:id="16" w:name="_Toc418595854"/>
      <w:bookmarkStart w:id="17" w:name="_Toc418604175"/>
      <w:bookmarkStart w:id="18" w:name="_Toc418604224"/>
      <w:bookmarkStart w:id="19" w:name="_Toc418607386"/>
      <w:bookmarkStart w:id="20" w:name="_Toc436057561"/>
      <w:r w:rsidRPr="000042A7">
        <w:t>System Requirements</w:t>
      </w:r>
      <w:bookmarkEnd w:id="13"/>
      <w:bookmarkEnd w:id="14"/>
      <w:bookmarkEnd w:id="15"/>
      <w:bookmarkEnd w:id="16"/>
      <w:bookmarkEnd w:id="17"/>
      <w:bookmarkEnd w:id="18"/>
      <w:bookmarkEnd w:id="19"/>
      <w:bookmarkEnd w:id="20"/>
    </w:p>
    <w:p w14:paraId="0233E8D7" w14:textId="77777777" w:rsidR="000E3151" w:rsidRPr="000E3151" w:rsidRDefault="000E3151" w:rsidP="000E3151">
      <w:pPr>
        <w:pStyle w:val="Body"/>
        <w:numPr>
          <w:ilvl w:val="0"/>
          <w:numId w:val="30"/>
        </w:numPr>
        <w:tabs>
          <w:tab w:val="left" w:pos="720"/>
        </w:tabs>
        <w:spacing w:before="40" w:after="0"/>
        <w:rPr>
          <w:szCs w:val="24"/>
        </w:rPr>
      </w:pPr>
      <w:r w:rsidRPr="000E3151">
        <w:t>Android SDK (Minimum API level 9, platform version 2.3 or later)</w:t>
      </w:r>
      <w:r>
        <w:t xml:space="preserve"> </w:t>
      </w:r>
    </w:p>
    <w:p w14:paraId="79634C0F" w14:textId="1C782C64" w:rsidR="000E3151" w:rsidRDefault="000E3151" w:rsidP="000E3151">
      <w:pPr>
        <w:pStyle w:val="Body"/>
        <w:numPr>
          <w:ilvl w:val="0"/>
          <w:numId w:val="30"/>
        </w:numPr>
        <w:tabs>
          <w:tab w:val="left" w:pos="720"/>
        </w:tabs>
        <w:spacing w:before="40" w:after="0"/>
        <w:rPr>
          <w:szCs w:val="24"/>
        </w:rPr>
      </w:pPr>
      <w:r w:rsidRPr="000E3151">
        <w:rPr>
          <w:szCs w:val="24"/>
        </w:rPr>
        <w:t>Android SDK (Compile with API level 18 or later)</w:t>
      </w:r>
    </w:p>
    <w:p w14:paraId="685A7AC0" w14:textId="30F9190D" w:rsidR="0049609E" w:rsidRPr="00D8684A" w:rsidRDefault="000E3151" w:rsidP="0049609E">
      <w:pPr>
        <w:pStyle w:val="Body"/>
        <w:numPr>
          <w:ilvl w:val="0"/>
          <w:numId w:val="30"/>
        </w:numPr>
        <w:tabs>
          <w:tab w:val="left" w:pos="720"/>
        </w:tabs>
        <w:spacing w:before="40" w:after="0"/>
        <w:rPr>
          <w:szCs w:val="24"/>
        </w:rPr>
      </w:pPr>
      <w:r>
        <w:rPr>
          <w:szCs w:val="24"/>
        </w:rPr>
        <w:t>Eclipse 4.4</w:t>
      </w:r>
      <w:r w:rsidR="0049609E" w:rsidRPr="00D8684A">
        <w:rPr>
          <w:szCs w:val="24"/>
        </w:rPr>
        <w:t xml:space="preserve"> (</w:t>
      </w:r>
      <w:r>
        <w:rPr>
          <w:szCs w:val="24"/>
        </w:rPr>
        <w:t>Luna</w:t>
      </w:r>
      <w:r w:rsidR="0049609E" w:rsidRPr="00D8684A">
        <w:rPr>
          <w:szCs w:val="24"/>
        </w:rPr>
        <w:t>)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1" w:name="_Toc276729690"/>
      <w:bookmarkEnd w:id="21"/>
    </w:p>
    <w:p w14:paraId="0D16D25E" w14:textId="77777777" w:rsidR="000E3151" w:rsidRDefault="000E3151" w:rsidP="004C1667">
      <w:pPr>
        <w:pStyle w:val="Heading2"/>
      </w:pPr>
      <w:bookmarkStart w:id="22" w:name="_Toc291762389"/>
      <w:bookmarkStart w:id="23" w:name="_Toc291762540"/>
      <w:bookmarkStart w:id="24" w:name="_Toc291762869"/>
      <w:bookmarkStart w:id="25" w:name="_Toc418595855"/>
      <w:bookmarkStart w:id="26" w:name="_Toc418604176"/>
      <w:bookmarkStart w:id="27" w:name="_Toc418604225"/>
      <w:bookmarkStart w:id="28" w:name="_Toc418607387"/>
    </w:p>
    <w:p w14:paraId="6AFD3CBD" w14:textId="0C29CB08" w:rsidR="0049609E" w:rsidRPr="000C0C56" w:rsidRDefault="0049609E" w:rsidP="004C1667">
      <w:pPr>
        <w:pStyle w:val="Heading2"/>
      </w:pPr>
      <w:bookmarkStart w:id="29" w:name="_Toc436057562"/>
      <w:r w:rsidRPr="000C0C56">
        <w:t>SDK Contents</w:t>
      </w:r>
      <w:bookmarkEnd w:id="22"/>
      <w:bookmarkEnd w:id="23"/>
      <w:bookmarkEnd w:id="24"/>
      <w:bookmarkEnd w:id="25"/>
      <w:bookmarkEnd w:id="26"/>
      <w:bookmarkEnd w:id="27"/>
      <w:bookmarkEnd w:id="28"/>
      <w:bookmarkEnd w:id="29"/>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03748DBF" w:rsidR="0049609E" w:rsidRPr="00D8684A" w:rsidRDefault="003A18B2" w:rsidP="79361658">
      <w:pPr>
        <w:pStyle w:val="Body"/>
        <w:numPr>
          <w:ilvl w:val="0"/>
          <w:numId w:val="30"/>
        </w:numPr>
        <w:tabs>
          <w:tab w:val="left" w:pos="720"/>
        </w:tabs>
        <w:spacing w:before="40" w:after="0"/>
      </w:pPr>
      <w:r>
        <w:t>Documentation -</w:t>
      </w:r>
      <w:r w:rsidR="79361658">
        <w:t xml:space="preserve"> Developer guide document</w:t>
      </w:r>
    </w:p>
    <w:p w14:paraId="4C62B5AF" w14:textId="4F2B9904" w:rsidR="79361658" w:rsidRPr="003A18B2" w:rsidRDefault="003A18B2" w:rsidP="79361658">
      <w:pPr>
        <w:pStyle w:val="Body"/>
        <w:numPr>
          <w:ilvl w:val="0"/>
          <w:numId w:val="30"/>
        </w:numPr>
        <w:spacing w:before="40" w:after="0"/>
      </w:pPr>
      <w:r>
        <w:t>Adapters -</w:t>
      </w:r>
      <w:r w:rsidR="79361658" w:rsidRPr="003A18B2">
        <w:t xml:space="preserve"> Mocean Adapter for other SDKs</w:t>
      </w:r>
    </w:p>
    <w:p w14:paraId="05C78043" w14:textId="77777777" w:rsidR="00C25CDE" w:rsidRPr="00D8684A" w:rsidRDefault="00C25CDE" w:rsidP="00C25CDE">
      <w:pPr>
        <w:pStyle w:val="Body"/>
        <w:tabs>
          <w:tab w:val="left" w:pos="720"/>
        </w:tabs>
        <w:spacing w:before="40" w:after="0"/>
        <w:ind w:left="720"/>
        <w:rPr>
          <w:szCs w:val="24"/>
        </w:rPr>
      </w:pPr>
      <w:bookmarkStart w:id="30" w:name="_Toc276729691"/>
    </w:p>
    <w:p w14:paraId="691F6968" w14:textId="77777777" w:rsidR="00FE07C4" w:rsidRDefault="00FE07C4">
      <w:pPr>
        <w:keepLines w:val="0"/>
        <w:spacing w:before="0" w:after="0"/>
        <w:ind w:left="0"/>
        <w:rPr>
          <w:b/>
          <w:color w:val="0070C0"/>
          <w:kern w:val="28"/>
          <w:sz w:val="36"/>
          <w:szCs w:val="32"/>
        </w:rPr>
      </w:pPr>
      <w:bookmarkStart w:id="31" w:name="_Toc291762390"/>
      <w:bookmarkStart w:id="32" w:name="_Toc291762541"/>
      <w:bookmarkStart w:id="33" w:name="_Toc291762870"/>
      <w:bookmarkStart w:id="34" w:name="_Toc418595856"/>
      <w:bookmarkStart w:id="35" w:name="_Toc418604177"/>
      <w:bookmarkStart w:id="36" w:name="_Toc418604226"/>
      <w:bookmarkStart w:id="37" w:name="_Toc418607388"/>
      <w:r>
        <w:br w:type="page"/>
      </w:r>
    </w:p>
    <w:p w14:paraId="77706661" w14:textId="3A5EA515" w:rsidR="0049609E" w:rsidRPr="000C0C56" w:rsidRDefault="0049609E" w:rsidP="004C1667">
      <w:pPr>
        <w:pStyle w:val="Heading2"/>
      </w:pPr>
      <w:bookmarkStart w:id="38" w:name="_Toc436057563"/>
      <w:r w:rsidRPr="000C0C56">
        <w:t>Installation Guidelines</w:t>
      </w:r>
      <w:bookmarkEnd w:id="30"/>
      <w:bookmarkEnd w:id="31"/>
      <w:bookmarkEnd w:id="32"/>
      <w:bookmarkEnd w:id="33"/>
      <w:bookmarkEnd w:id="34"/>
      <w:bookmarkEnd w:id="35"/>
      <w:bookmarkEnd w:id="36"/>
      <w:bookmarkEnd w:id="37"/>
      <w:bookmarkEnd w:id="38"/>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C2068D" w:rsidP="0049609E">
      <w:pPr>
        <w:pStyle w:val="Body"/>
        <w:rPr>
          <w:rStyle w:val="InternetLink"/>
        </w:rPr>
      </w:pPr>
      <w:hyperlink r:id="rId13">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C2068D" w:rsidP="0049609E">
      <w:pPr>
        <w:pStyle w:val="Body"/>
      </w:pPr>
      <w:hyperlink r:id="rId14">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38A30754" w:rsidR="0049609E" w:rsidRPr="000042A7" w:rsidRDefault="0049609E" w:rsidP="004C1667">
      <w:pPr>
        <w:pStyle w:val="Heading2"/>
      </w:pPr>
      <w:bookmarkStart w:id="39" w:name="_Toc291762391"/>
      <w:bookmarkStart w:id="40" w:name="_Toc291762542"/>
      <w:bookmarkStart w:id="41" w:name="_Toc291762871"/>
      <w:bookmarkStart w:id="42" w:name="_Toc418595857"/>
      <w:bookmarkStart w:id="43" w:name="_Toc418604178"/>
      <w:bookmarkStart w:id="44" w:name="_Toc418604227"/>
      <w:bookmarkStart w:id="45" w:name="_Toc418607389"/>
      <w:bookmarkStart w:id="46" w:name="_Toc436057564"/>
      <w:r w:rsidRPr="000042A7">
        <w:t xml:space="preserve">Installing </w:t>
      </w:r>
      <w:r w:rsidR="000E3151">
        <w:t>PubM</w:t>
      </w:r>
      <w:r>
        <w:t>atic</w:t>
      </w:r>
      <w:r w:rsidRPr="000042A7">
        <w:t xml:space="preserve"> Android SDK</w:t>
      </w:r>
      <w:bookmarkEnd w:id="39"/>
      <w:bookmarkEnd w:id="40"/>
      <w:bookmarkEnd w:id="41"/>
      <w:bookmarkEnd w:id="42"/>
      <w:bookmarkEnd w:id="43"/>
      <w:bookmarkEnd w:id="44"/>
      <w:bookmarkEnd w:id="45"/>
      <w:bookmarkEnd w:id="46"/>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232DD88" w14:textId="49318652" w:rsidR="0049609E" w:rsidRPr="008937D6" w:rsidRDefault="272E92D9" w:rsidP="272E92D9">
      <w:pPr>
        <w:pStyle w:val="Body"/>
        <w:numPr>
          <w:ilvl w:val="1"/>
          <w:numId w:val="29"/>
        </w:numPr>
        <w:tabs>
          <w:tab w:val="left" w:pos="720"/>
        </w:tabs>
        <w:spacing w:before="40" w:after="0"/>
        <w:ind w:left="1080"/>
      </w:pPr>
      <w:r>
        <w:t>IMPORTANT: If using release 18 or later of the Android SDK tools, and if you are susing android SDK as jar library, choose the Order and Export tab of the project, and check the box to export the SDK mastadview.jar (if present)</w:t>
      </w:r>
      <w:r w:rsidR="00485ED4">
        <w:t>.</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79361658" w:rsidP="0049609E">
      <w:pPr>
        <w:pStyle w:val="Body"/>
        <w:ind w:left="1080"/>
      </w:pPr>
      <w:r>
        <w:t>Add “minSdkVersion” parameter in project manifest file - AndroidManifest.xml</w:t>
      </w:r>
    </w:p>
    <w:p w14:paraId="284F06E1" w14:textId="77777777" w:rsidR="00C25CDE" w:rsidRDefault="00C25CDE" w:rsidP="0049609E">
      <w:pPr>
        <w:pStyle w:val="TableNormalText"/>
        <w:ind w:left="1080"/>
        <w:rPr>
          <w:rStyle w:val="screentext"/>
        </w:rPr>
      </w:pPr>
    </w:p>
    <w:p w14:paraId="13E0A92A" w14:textId="1B2BDF71" w:rsidR="0049609E" w:rsidRDefault="79361658" w:rsidP="79361658">
      <w:pPr>
        <w:pStyle w:val="TableNormalText"/>
        <w:ind w:left="1080"/>
        <w:jc w:val="center"/>
        <w:rPr>
          <w:rStyle w:val="screentext"/>
        </w:rPr>
      </w:pPr>
      <w:r w:rsidRPr="79361658">
        <w:rPr>
          <w:rStyle w:val="screentext"/>
        </w:rPr>
        <w:t>&lt;u</w:t>
      </w:r>
      <w:r w:rsidR="000E3151">
        <w:rPr>
          <w:rStyle w:val="screentext"/>
        </w:rPr>
        <w:t>ses-sdk android:minSdkVersion="9</w:t>
      </w:r>
      <w:r w:rsidRPr="79361658">
        <w:rPr>
          <w:rStyle w:val="screentext"/>
        </w:rPr>
        <w:t xml:space="preserve">"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17"/>
          <w:type w:val="oddPage"/>
          <w:pgSz w:w="12240" w:h="15840"/>
          <w:pgMar w:top="1440" w:right="1440" w:bottom="1440" w:left="1440" w:header="720" w:footer="720" w:gutter="0"/>
          <w:cols w:space="720"/>
          <w:titlePg/>
          <w:docGrid w:linePitch="360"/>
        </w:sectPr>
      </w:pPr>
    </w:p>
    <w:p w14:paraId="6C416461" w14:textId="42A49EDB" w:rsidR="0049609E" w:rsidRPr="0049609E" w:rsidRDefault="0049609E" w:rsidP="0049609E">
      <w:pPr>
        <w:keepNext/>
        <w:pageBreakBefore/>
        <w:spacing w:after="1800"/>
        <w:jc w:val="center"/>
        <w:outlineLvl w:val="0"/>
        <w:rPr>
          <w:b/>
          <w:bCs/>
          <w:color w:val="0070C0"/>
          <w:kern w:val="28"/>
          <w:sz w:val="52"/>
        </w:rPr>
      </w:pPr>
      <w:bookmarkStart w:id="47" w:name="supported_browsers_htm"/>
      <w:bookmarkStart w:id="48" w:name="_Toc291762392"/>
      <w:bookmarkStart w:id="49" w:name="_Toc291762543"/>
      <w:bookmarkStart w:id="50" w:name="_Toc291762872"/>
      <w:bookmarkStart w:id="51" w:name="_Toc418595858"/>
      <w:bookmarkStart w:id="52" w:name="_Toc418604228"/>
      <w:bookmarkStart w:id="53" w:name="_Toc418607390"/>
      <w:bookmarkStart w:id="54" w:name="_Toc436057565"/>
      <w:bookmarkEnd w:id="47"/>
      <w:r w:rsidRPr="0049609E">
        <w:rPr>
          <w:b/>
          <w:bCs/>
          <w:color w:val="0070C0"/>
          <w:kern w:val="28"/>
          <w:sz w:val="52"/>
        </w:rPr>
        <w:t>Getting Started with Development</w:t>
      </w:r>
      <w:bookmarkEnd w:id="48"/>
      <w:bookmarkEnd w:id="49"/>
      <w:bookmarkEnd w:id="50"/>
      <w:bookmarkEnd w:id="51"/>
      <w:bookmarkEnd w:id="52"/>
      <w:bookmarkEnd w:id="53"/>
      <w:bookmarkEnd w:id="54"/>
    </w:p>
    <w:p w14:paraId="23B4CCF5" w14:textId="45CFC5B4" w:rsidR="0049609E" w:rsidRPr="004C1667" w:rsidRDefault="0049609E" w:rsidP="004C1667">
      <w:pPr>
        <w:pStyle w:val="Heading2"/>
      </w:pPr>
      <w:bookmarkStart w:id="55" w:name="_Toc328415147"/>
      <w:bookmarkStart w:id="56" w:name="_Toc276729693"/>
      <w:bookmarkStart w:id="57" w:name="_Toc291762393"/>
      <w:bookmarkStart w:id="58" w:name="_Toc291762544"/>
      <w:bookmarkStart w:id="59" w:name="_Toc291762873"/>
      <w:bookmarkStart w:id="60" w:name="_Toc418595859"/>
      <w:bookmarkStart w:id="61" w:name="_Toc418604229"/>
      <w:bookmarkStart w:id="62" w:name="_Toc418607391"/>
      <w:bookmarkStart w:id="63" w:name="_Toc436057566"/>
      <w:bookmarkEnd w:id="55"/>
      <w:bookmarkEnd w:id="56"/>
      <w:r w:rsidRPr="004C1667">
        <w:t>User Interface / Layout (Design)</w:t>
      </w:r>
      <w:bookmarkEnd w:id="57"/>
      <w:bookmarkEnd w:id="58"/>
      <w:bookmarkEnd w:id="59"/>
      <w:bookmarkEnd w:id="60"/>
      <w:bookmarkEnd w:id="61"/>
      <w:bookmarkEnd w:id="62"/>
      <w:bookmarkEnd w:id="63"/>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464CB76D" w14:textId="6173DF33" w:rsidR="00F26079" w:rsidRPr="00F26079" w:rsidRDefault="00A07B53" w:rsidP="00F26079">
      <w:pPr>
        <w:keepLines w:val="0"/>
        <w:numPr>
          <w:ilvl w:val="0"/>
          <w:numId w:val="32"/>
        </w:numPr>
        <w:tabs>
          <w:tab w:val="left" w:pos="720"/>
        </w:tabs>
        <w:suppressAutoHyphens/>
        <w:spacing w:before="120" w:after="120" w:line="276" w:lineRule="auto"/>
        <w:rPr>
          <w:rFonts w:ascii="Palatino Linotype" w:hAnsi="Palatino Linotype"/>
          <w:sz w:val="22"/>
          <w:szCs w:val="22"/>
        </w:rPr>
      </w:pPr>
      <w:r w:rsidRPr="00F26079">
        <w:rPr>
          <w:rFonts w:ascii="Palatino Linotype" w:hAnsi="Palatino Linotype"/>
          <w:sz w:val="22"/>
        </w:rPr>
        <w:t>Native ads</w:t>
      </w:r>
      <w:r w:rsidR="00F26079" w:rsidRPr="00F26079">
        <w:rPr>
          <w:rFonts w:ascii="Palatino Linotype" w:hAnsi="Palatino Linotype"/>
          <w:sz w:val="22"/>
        </w:rPr>
        <w:t xml:space="preserve"> </w:t>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Pr>
          <w:rFonts w:ascii="Palatino Linotype" w:hAnsi="Palatino Linotype"/>
          <w:sz w:val="22"/>
        </w:rPr>
        <w:br/>
      </w:r>
      <w:r w:rsidR="00F26079" w:rsidRPr="00F26079">
        <w:rPr>
          <w:rFonts w:ascii="Palatino Linotype" w:hAnsi="Palatino Linotype"/>
          <w:sz w:val="22"/>
          <w:szCs w:val="22"/>
        </w:rP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Style w:val="TableGrid"/>
        <w:tblW w:w="0" w:type="auto"/>
        <w:jc w:val="center"/>
        <w:tblInd w:w="360" w:type="dxa"/>
        <w:tblLook w:val="04A0" w:firstRow="1" w:lastRow="0" w:firstColumn="1" w:lastColumn="0" w:noHBand="0" w:noVBand="1"/>
      </w:tblPr>
      <w:tblGrid>
        <w:gridCol w:w="3966"/>
        <w:gridCol w:w="3966"/>
      </w:tblGrid>
      <w:tr w:rsidR="00F26079" w14:paraId="3A4ED18D" w14:textId="77777777" w:rsidTr="000E3151">
        <w:trPr>
          <w:jc w:val="center"/>
        </w:trPr>
        <w:tc>
          <w:tcPr>
            <w:tcW w:w="0" w:type="auto"/>
          </w:tcPr>
          <w:p w14:paraId="6200B9AC" w14:textId="2F4BF6F6"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04DFFDB" wp14:editId="5FF271A6">
                  <wp:extent cx="2380953" cy="41333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2380953" cy="4133334"/>
                          </a:xfrm>
                          <a:prstGeom prst="rect">
                            <a:avLst/>
                          </a:prstGeom>
                        </pic:spPr>
                      </pic:pic>
                    </a:graphicData>
                  </a:graphic>
                </wp:inline>
              </w:drawing>
            </w:r>
          </w:p>
        </w:tc>
        <w:tc>
          <w:tcPr>
            <w:tcW w:w="0" w:type="auto"/>
          </w:tcPr>
          <w:p w14:paraId="50DFF1DF" w14:textId="32AC2DCE" w:rsidR="00F26079" w:rsidRDefault="00F26079" w:rsidP="00F26079">
            <w:pPr>
              <w:spacing w:before="120" w:after="120"/>
              <w:ind w:left="0"/>
              <w:rPr>
                <w:rFonts w:ascii="Palatino Linotype" w:hAnsi="Palatino Linotype"/>
                <w:sz w:val="22"/>
                <w:szCs w:val="22"/>
              </w:rPr>
            </w:pPr>
            <w:r>
              <w:rPr>
                <w:rFonts w:ascii="Palatino Linotype" w:hAnsi="Palatino Linotype"/>
                <w:noProof/>
                <w:sz w:val="22"/>
                <w:szCs w:val="22"/>
              </w:rPr>
              <w:drawing>
                <wp:inline distT="0" distB="0" distL="0" distR="0" wp14:anchorId="126606E3" wp14:editId="2C7C9674">
                  <wp:extent cx="2380953" cy="40857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380953" cy="4085715"/>
                          </a:xfrm>
                          <a:prstGeom prst="rect">
                            <a:avLst/>
                          </a:prstGeom>
                        </pic:spPr>
                      </pic:pic>
                    </a:graphicData>
                  </a:graphic>
                </wp:inline>
              </w:drawing>
            </w:r>
          </w:p>
        </w:tc>
      </w:tr>
    </w:tbl>
    <w:p w14:paraId="29A48D28" w14:textId="77777777" w:rsidR="00F26079" w:rsidRDefault="00F26079" w:rsidP="00F26079">
      <w:pPr>
        <w:spacing w:before="120" w:after="120"/>
        <w:rPr>
          <w:rFonts w:ascii="Palatino Linotype" w:hAnsi="Palatino Linotype"/>
          <w:sz w:val="22"/>
          <w:szCs w:val="22"/>
        </w:rPr>
      </w:pPr>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4" w:name="_Toc418595860"/>
      <w:bookmarkStart w:id="65" w:name="_Toc418604230"/>
      <w:bookmarkStart w:id="66" w:name="_Toc418607392"/>
      <w:bookmarkStart w:id="67" w:name="_Toc436057567"/>
      <w:r w:rsidRPr="004C1667">
        <w:t>Creating Banner Ad View</w:t>
      </w:r>
      <w:bookmarkEnd w:id="64"/>
      <w:bookmarkEnd w:id="65"/>
      <w:bookmarkEnd w:id="66"/>
      <w:bookmarkEnd w:id="67"/>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68" w:name="_Toc291762394"/>
      <w:bookmarkStart w:id="69" w:name="_Toc291762545"/>
      <w:bookmarkStart w:id="70" w:name="_Toc291762874"/>
      <w:bookmarkStart w:id="71" w:name="_Toc418595861"/>
      <w:bookmarkStart w:id="72" w:name="_Toc418604231"/>
      <w:bookmarkStart w:id="73" w:name="_Toc418607393"/>
      <w:bookmarkStart w:id="74" w:name="_Toc436057568"/>
      <w:r w:rsidRPr="0049609E">
        <w:rPr>
          <w:rFonts w:ascii="Cambria" w:eastAsia="Droid Sans Fallback" w:hAnsi="Cambria" w:cs="Calibri"/>
          <w:b/>
          <w:bCs/>
          <w:color w:val="0070C0"/>
          <w:szCs w:val="22"/>
        </w:rPr>
        <w:t>Layout Based Ad View Creation</w:t>
      </w:r>
      <w:bookmarkEnd w:id="68"/>
      <w:bookmarkEnd w:id="69"/>
      <w:bookmarkEnd w:id="70"/>
      <w:bookmarkEnd w:id="71"/>
      <w:bookmarkEnd w:id="72"/>
      <w:bookmarkEnd w:id="73"/>
      <w:bookmarkEnd w:id="74"/>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5" w:name="_Toc291762395"/>
      <w:bookmarkStart w:id="76" w:name="_Toc291762546"/>
      <w:bookmarkStart w:id="77" w:name="_Toc291762875"/>
      <w:bookmarkStart w:id="78" w:name="_Toc418595862"/>
      <w:bookmarkStart w:id="79" w:name="_Toc418604232"/>
      <w:bookmarkStart w:id="80" w:name="_Toc418607394"/>
      <w:bookmarkStart w:id="81" w:name="_Toc436057569"/>
      <w:r w:rsidRPr="0049609E">
        <w:rPr>
          <w:rFonts w:ascii="Cambria" w:eastAsia="Droid Sans Fallback" w:hAnsi="Cambria" w:cs="Calibri"/>
          <w:b/>
          <w:bCs/>
          <w:color w:val="0070C0"/>
          <w:sz w:val="24"/>
          <w:szCs w:val="22"/>
        </w:rPr>
        <w:t>Code Based Ad View Creation</w:t>
      </w:r>
      <w:bookmarkEnd w:id="75"/>
      <w:bookmarkEnd w:id="76"/>
      <w:bookmarkEnd w:id="77"/>
      <w:bookmarkEnd w:id="78"/>
      <w:bookmarkEnd w:id="79"/>
      <w:bookmarkEnd w:id="80"/>
      <w:bookmarkEnd w:id="81"/>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2" w:name="_Toc291762396"/>
      <w:bookmarkStart w:id="83" w:name="_Toc291762547"/>
      <w:bookmarkStart w:id="84" w:name="_Toc291762876"/>
      <w:bookmarkStart w:id="85" w:name="_Toc418595863"/>
      <w:bookmarkStart w:id="86" w:name="_Toc418604233"/>
      <w:bookmarkStart w:id="87" w:name="_Toc418607395"/>
      <w:bookmarkStart w:id="88" w:name="_Toc436057570"/>
      <w:r w:rsidRPr="0049609E">
        <w:rPr>
          <w:rFonts w:ascii="Cambria" w:eastAsia="Droid Sans Fallback" w:hAnsi="Cambria" w:cs="Calibri"/>
          <w:b/>
          <w:bCs/>
          <w:color w:val="0070C0"/>
          <w:sz w:val="24"/>
          <w:szCs w:val="22"/>
        </w:rPr>
        <w:t>Displaying Ad View</w:t>
      </w:r>
      <w:bookmarkEnd w:id="82"/>
      <w:bookmarkEnd w:id="83"/>
      <w:bookmarkEnd w:id="84"/>
      <w:bookmarkEnd w:id="85"/>
      <w:bookmarkEnd w:id="86"/>
      <w:bookmarkEnd w:id="87"/>
      <w:bookmarkEnd w:id="88"/>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9" w:name="_Toc328415152"/>
      <w:bookmarkStart w:id="90" w:name="_Toc276729698"/>
      <w:bookmarkStart w:id="91" w:name="_Toc291762397"/>
      <w:bookmarkStart w:id="92" w:name="_Toc291762548"/>
      <w:bookmarkStart w:id="93" w:name="_Toc291762877"/>
      <w:bookmarkStart w:id="94" w:name="_Toc418595864"/>
      <w:bookmarkStart w:id="95" w:name="_Toc418604234"/>
      <w:bookmarkStart w:id="96" w:name="_Toc418607396"/>
      <w:bookmarkStart w:id="97" w:name="_Toc436057571"/>
      <w:bookmarkEnd w:id="89"/>
      <w:bookmarkEnd w:id="90"/>
      <w:r w:rsidRPr="0049609E">
        <w:rPr>
          <w:rFonts w:ascii="Cambria" w:eastAsia="Droid Sans Fallback" w:hAnsi="Cambria" w:cs="Calibri"/>
          <w:b/>
          <w:bCs/>
          <w:color w:val="0070C0"/>
          <w:sz w:val="24"/>
          <w:szCs w:val="22"/>
        </w:rPr>
        <w:t>Getting Initial Ad View Content</w:t>
      </w:r>
      <w:bookmarkEnd w:id="91"/>
      <w:bookmarkEnd w:id="92"/>
      <w:bookmarkEnd w:id="93"/>
      <w:bookmarkEnd w:id="94"/>
      <w:bookmarkEnd w:id="95"/>
      <w:bookmarkEnd w:id="96"/>
      <w:bookmarkEnd w:id="97"/>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98" w:name="_Toc436057572"/>
      <w:r>
        <w:t>Using Mediation for Banner ad serving</w:t>
      </w:r>
      <w:bookmarkEnd w:id="98"/>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99" w:name="_Toc328415153"/>
      <w:bookmarkStart w:id="100" w:name="_Toc276729699"/>
      <w:bookmarkStart w:id="101" w:name="_Toc291762398"/>
      <w:bookmarkStart w:id="102" w:name="_Toc291762549"/>
      <w:bookmarkStart w:id="103" w:name="_Toc291762878"/>
      <w:bookmarkStart w:id="104" w:name="_Toc418595865"/>
      <w:bookmarkStart w:id="105" w:name="_Toc418604235"/>
      <w:bookmarkStart w:id="106" w:name="_Toc418607397"/>
      <w:bookmarkEnd w:id="99"/>
      <w:bookmarkEnd w:id="100"/>
      <w:r>
        <w:br w:type="page"/>
      </w:r>
    </w:p>
    <w:p w14:paraId="6A224F5F" w14:textId="5B1FAECF" w:rsidR="0049609E" w:rsidRPr="004C1667" w:rsidRDefault="0049609E" w:rsidP="004C1667">
      <w:pPr>
        <w:pStyle w:val="Heading2"/>
      </w:pPr>
      <w:bookmarkStart w:id="107" w:name="_Toc436057573"/>
      <w:r w:rsidRPr="00B46424">
        <w:t>Creating Interstitial Ad Vi</w:t>
      </w:r>
      <w:r w:rsidRPr="004C1667">
        <w:t>ew</w:t>
      </w:r>
      <w:bookmarkEnd w:id="101"/>
      <w:bookmarkEnd w:id="102"/>
      <w:bookmarkEnd w:id="103"/>
      <w:bookmarkEnd w:id="104"/>
      <w:bookmarkEnd w:id="105"/>
      <w:bookmarkEnd w:id="106"/>
      <w:bookmarkEnd w:id="107"/>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0E3151">
              <w:rPr>
                <w:rFonts w:ascii="Calibri" w:eastAsia="Droid Sans Fallback" w:hAnsi="Calibri" w:cs="Courier New"/>
                <w:color w:val="000000"/>
                <w:sz w:val="20"/>
                <w:szCs w:val="20"/>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0"/>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08" w:name="_Toc276729701"/>
      <w:bookmarkStart w:id="109" w:name="_Toc291762399"/>
      <w:bookmarkStart w:id="110" w:name="_Toc291762550"/>
      <w:bookmarkStart w:id="111" w:name="_Toc291762879"/>
      <w:bookmarkStart w:id="112" w:name="_Toc418595866"/>
      <w:bookmarkStart w:id="113" w:name="_Toc418604236"/>
      <w:bookmarkStart w:id="114" w:name="_Toc418607398"/>
      <w:bookmarkStart w:id="115" w:name="_Toc436057574"/>
      <w:r w:rsidRPr="004C1667">
        <w:t>Handling Rotation Changes</w:t>
      </w:r>
      <w:bookmarkEnd w:id="108"/>
      <w:r w:rsidRPr="004C1667">
        <w:t xml:space="preserve"> for Banner ads</w:t>
      </w:r>
      <w:bookmarkEnd w:id="109"/>
      <w:bookmarkEnd w:id="110"/>
      <w:bookmarkEnd w:id="111"/>
      <w:bookmarkEnd w:id="112"/>
      <w:bookmarkEnd w:id="113"/>
      <w:bookmarkEnd w:id="114"/>
      <w:bookmarkEnd w:id="115"/>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C2068D" w:rsidP="0049609E">
      <w:pPr>
        <w:spacing w:before="120" w:after="120"/>
        <w:rPr>
          <w:rFonts w:ascii="Palatino Linotype" w:hAnsi="Palatino Linotype"/>
          <w:sz w:val="22"/>
          <w:szCs w:val="22"/>
        </w:rPr>
      </w:pPr>
      <w:hyperlink r:id="rId21">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2"/>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3"/>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6" w:name="_Toc328415156"/>
      <w:bookmarkStart w:id="117" w:name="_Toc276729702"/>
      <w:bookmarkStart w:id="118" w:name="_Toc291762400"/>
      <w:bookmarkStart w:id="119" w:name="_Toc291762551"/>
      <w:bookmarkStart w:id="120" w:name="_Toc291762880"/>
      <w:bookmarkStart w:id="121" w:name="_Toc418595867"/>
      <w:bookmarkStart w:id="122" w:name="_Toc418604237"/>
      <w:bookmarkStart w:id="123" w:name="_Toc418607399"/>
      <w:bookmarkStart w:id="124" w:name="_Toc436057575"/>
      <w:bookmarkEnd w:id="116"/>
      <w:bookmarkEnd w:id="117"/>
      <w:r w:rsidRPr="004C1667">
        <w:t>Detecting Ad Load Failures</w:t>
      </w:r>
      <w:bookmarkEnd w:id="118"/>
      <w:bookmarkEnd w:id="119"/>
      <w:bookmarkEnd w:id="120"/>
      <w:bookmarkEnd w:id="121"/>
      <w:bookmarkEnd w:id="122"/>
      <w:bookmarkEnd w:id="123"/>
      <w:bookmarkEnd w:id="124"/>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onFailedToReceiveAd()</w:t>
      </w:r>
      <w:r w:rsidRPr="0049609E">
        <w:rPr>
          <w:rFonts w:ascii="Palatino Linotype" w:hAnsi="Palatino Linotype"/>
          <w:sz w:val="22"/>
        </w:rPr>
        <w:t xml:space="preserve"> which is invoked if downloading ad content fails for any reason.</w:t>
      </w:r>
      <w:bookmarkStart w:id="125"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6" w:name="_Toc291762401"/>
      <w:bookmarkStart w:id="127" w:name="_Toc291762552"/>
      <w:bookmarkStart w:id="128" w:name="_Toc291762881"/>
      <w:bookmarkStart w:id="129" w:name="_Toc418595868"/>
      <w:bookmarkStart w:id="130" w:name="_Toc418604238"/>
      <w:bookmarkStart w:id="131" w:name="_Toc418607400"/>
    </w:p>
    <w:p w14:paraId="707D489B" w14:textId="77777777" w:rsidR="004A7231" w:rsidRDefault="004A7231">
      <w:pPr>
        <w:keepLines w:val="0"/>
        <w:spacing w:before="0" w:after="0"/>
        <w:ind w:left="0"/>
        <w:rPr>
          <w:b/>
          <w:color w:val="0070C0"/>
          <w:kern w:val="28"/>
          <w:sz w:val="36"/>
          <w:szCs w:val="32"/>
        </w:rPr>
      </w:pPr>
      <w:r>
        <w:br w:type="page"/>
      </w:r>
    </w:p>
    <w:p w14:paraId="1D655173" w14:textId="5EBC14F8" w:rsidR="0049609E" w:rsidRPr="004C1667" w:rsidRDefault="0049609E" w:rsidP="004C1667">
      <w:pPr>
        <w:pStyle w:val="Heading2"/>
      </w:pPr>
      <w:bookmarkStart w:id="132" w:name="_Toc436057576"/>
      <w:r w:rsidRPr="004C1667">
        <w:t>Native Ads</w:t>
      </w:r>
      <w:bookmarkEnd w:id="125"/>
      <w:r w:rsidRPr="004C1667">
        <w:t xml:space="preserve"> Integration</w:t>
      </w:r>
      <w:bookmarkEnd w:id="126"/>
      <w:bookmarkEnd w:id="127"/>
      <w:bookmarkEnd w:id="128"/>
      <w:bookmarkEnd w:id="129"/>
      <w:bookmarkEnd w:id="130"/>
      <w:bookmarkEnd w:id="131"/>
      <w:bookmarkEnd w:id="132"/>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3" w:name="_Toc436057577"/>
      <w:r w:rsidRPr="00706AAE">
        <w:rPr>
          <w:rFonts w:ascii="Cambria" w:eastAsia="Droid Sans Fallback" w:hAnsi="Cambria" w:cs="Calibri"/>
          <w:b/>
          <w:bCs/>
          <w:color w:val="0070C0"/>
          <w:szCs w:val="22"/>
          <w:lang w:val="ru-RU"/>
        </w:rPr>
        <w:t>Initialize MASTNativeAd</w:t>
      </w:r>
      <w:bookmarkEnd w:id="133"/>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4" w:name="_Toc436057578"/>
      <w:r w:rsidRPr="00706AAE">
        <w:rPr>
          <w:rFonts w:ascii="Cambria" w:eastAsia="Droid Sans Fallback" w:hAnsi="Cambria" w:cs="Calibri"/>
          <w:b/>
          <w:bCs/>
          <w:color w:val="0070C0"/>
          <w:szCs w:val="22"/>
          <w:lang w:val="ru-RU"/>
        </w:rPr>
        <w:t>Request for native assets</w:t>
      </w:r>
      <w:bookmarkEnd w:id="134"/>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5" w:name="_Toc436057579"/>
      <w:r w:rsidRPr="00706AAE">
        <w:rPr>
          <w:rFonts w:ascii="Cambria" w:eastAsia="Droid Sans Fallback" w:hAnsi="Cambria" w:cs="Calibri"/>
          <w:b/>
          <w:bCs/>
          <w:color w:val="0070C0"/>
          <w:szCs w:val="22"/>
          <w:lang w:val="ru-RU"/>
        </w:rPr>
        <w:t>Make the ad request</w:t>
      </w:r>
      <w:bookmarkEnd w:id="135"/>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6" w:name="_Toc436057580"/>
      <w:r w:rsidRPr="00706AAE">
        <w:rPr>
          <w:rFonts w:ascii="Cambria" w:eastAsia="Droid Sans Fallback" w:hAnsi="Cambria" w:cs="Calibri"/>
          <w:b/>
          <w:bCs/>
          <w:color w:val="0070C0"/>
          <w:szCs w:val="22"/>
          <w:lang w:val="ru-RU"/>
        </w:rPr>
        <w:t>Receiving Notification from MASTNativeAd</w:t>
      </w:r>
      <w:bookmarkEnd w:id="136"/>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7" w:name="_Toc436057581"/>
      <w:r w:rsidRPr="00706AAE">
        <w:rPr>
          <w:rFonts w:ascii="Cambria" w:eastAsia="Droid Sans Fallback" w:hAnsi="Cambria" w:cs="Calibri"/>
          <w:b/>
          <w:bCs/>
          <w:color w:val="0070C0"/>
          <w:szCs w:val="22"/>
          <w:lang w:val="ru-RU"/>
        </w:rPr>
        <w:t>Rendering native ad response assets:</w:t>
      </w:r>
      <w:bookmarkEnd w:id="137"/>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8" w:name="_Toc436057582"/>
      <w:r w:rsidRPr="00706AAE">
        <w:rPr>
          <w:rFonts w:ascii="Cambria" w:eastAsia="Droid Sans Fallback" w:hAnsi="Cambria" w:cs="Calibri"/>
          <w:b/>
          <w:bCs/>
          <w:color w:val="0070C0"/>
          <w:szCs w:val="22"/>
          <w:lang w:val="ru-RU"/>
        </w:rPr>
        <w:t>Track view for interactions</w:t>
      </w:r>
      <w:bookmarkEnd w:id="138"/>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9" w:name="_Toc436057583"/>
      <w:r w:rsidRPr="00706AAE">
        <w:rPr>
          <w:rFonts w:ascii="Cambria" w:eastAsia="Droid Sans Fallback" w:hAnsi="Cambria" w:cs="Calibri"/>
          <w:b/>
          <w:bCs/>
          <w:color w:val="0070C0"/>
          <w:szCs w:val="22"/>
          <w:lang w:val="ru-RU"/>
        </w:rPr>
        <w:t>Using Js tracker</w:t>
      </w:r>
      <w:bookmarkEnd w:id="139"/>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0" w:name="_Toc436057584"/>
      <w:r w:rsidRPr="00706AAE">
        <w:rPr>
          <w:rFonts w:ascii="Cambria" w:eastAsia="Droid Sans Fallback" w:hAnsi="Cambria" w:cs="Calibri"/>
          <w:b/>
          <w:bCs/>
          <w:color w:val="0070C0"/>
          <w:szCs w:val="22"/>
          <w:lang w:val="ru-RU"/>
        </w:rPr>
        <w:t>Deallocating MASTNativeAd</w:t>
      </w:r>
      <w:bookmarkEnd w:id="140"/>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41" w:name="_Toc436057585"/>
      <w:bookmarkStart w:id="142" w:name="_Toc291762402"/>
      <w:bookmarkStart w:id="143" w:name="_Toc291762553"/>
      <w:bookmarkStart w:id="144" w:name="_Toc291762882"/>
      <w:bookmarkStart w:id="145" w:name="_Toc418595869"/>
      <w:bookmarkStart w:id="146" w:name="_Toc418604239"/>
      <w:bookmarkStart w:id="147" w:name="_Toc418607401"/>
      <w:r>
        <w:t>Using Mediation for Native ad serving</w:t>
      </w:r>
      <w:bookmarkEnd w:id="141"/>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42"/>
      <w:bookmarkEnd w:id="143"/>
      <w:bookmarkEnd w:id="144"/>
      <w:bookmarkEnd w:id="145"/>
      <w:bookmarkEnd w:id="146"/>
      <w:bookmarkEnd w:id="147"/>
    </w:tbl>
    <w:p w14:paraId="11574C56" w14:textId="77777777" w:rsidR="004A7231" w:rsidRDefault="004A7231" w:rsidP="0049609E">
      <w:pPr>
        <w:spacing w:before="120" w:after="120"/>
        <w:rPr>
          <w:rFonts w:ascii="Palatino Linotype" w:hAnsi="Palatino Linotype"/>
          <w:sz w:val="22"/>
          <w:szCs w:val="22"/>
        </w:rPr>
      </w:pPr>
    </w:p>
    <w:p w14:paraId="0484B33A" w14:textId="77777777" w:rsidR="002D7980" w:rsidRDefault="002D7980">
      <w:pPr>
        <w:keepLines w:val="0"/>
        <w:spacing w:before="0" w:after="0"/>
        <w:ind w:left="0"/>
        <w:rPr>
          <w:b/>
          <w:color w:val="0070C0"/>
          <w:kern w:val="28"/>
          <w:sz w:val="52"/>
        </w:rPr>
      </w:pPr>
      <w:bookmarkStart w:id="148" w:name="_Toc291762404"/>
      <w:bookmarkStart w:id="149" w:name="_Toc291762557"/>
      <w:bookmarkStart w:id="150" w:name="_Toc291762884"/>
      <w:bookmarkStart w:id="151" w:name="_Toc418595873"/>
      <w:bookmarkStart w:id="152" w:name="_Toc418604243"/>
      <w:bookmarkStart w:id="153" w:name="_Toc418607405"/>
      <w:bookmarkEnd w:id="5"/>
      <w:r>
        <w:br w:type="page"/>
      </w:r>
    </w:p>
    <w:p w14:paraId="05CDE7C6" w14:textId="19AFB378" w:rsidR="004C1667" w:rsidRPr="000C0C56" w:rsidRDefault="004C1667" w:rsidP="004C1667">
      <w:pPr>
        <w:pStyle w:val="Heading1"/>
      </w:pPr>
      <w:bookmarkStart w:id="154" w:name="_Toc436057586"/>
      <w:r w:rsidRPr="000C0C56">
        <w:t>Where To Go Next</w:t>
      </w:r>
      <w:bookmarkEnd w:id="148"/>
      <w:bookmarkEnd w:id="149"/>
      <w:bookmarkEnd w:id="150"/>
      <w:bookmarkEnd w:id="151"/>
      <w:bookmarkEnd w:id="152"/>
      <w:bookmarkEnd w:id="153"/>
      <w:bookmarkEnd w:id="154"/>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4"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25"/>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BD0C41" w14:textId="77777777" w:rsidR="00C2068D" w:rsidRDefault="00C2068D">
      <w:pPr>
        <w:spacing w:before="0" w:after="0"/>
      </w:pPr>
      <w:r>
        <w:separator/>
      </w:r>
    </w:p>
  </w:endnote>
  <w:endnote w:type="continuationSeparator" w:id="0">
    <w:p w14:paraId="3C9D8D9F" w14:textId="77777777" w:rsidR="00C2068D" w:rsidRDefault="00C2068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Arial Unicode MS"/>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488512"/>
      <w:docPartObj>
        <w:docPartGallery w:val="Page Numbers (Bottom of Page)"/>
        <w:docPartUnique/>
      </w:docPartObj>
    </w:sdtPr>
    <w:sdtEndPr>
      <w:rPr>
        <w:noProof/>
      </w:rPr>
    </w:sdtEndPr>
    <w:sdtContent>
      <w:p w14:paraId="7FE274CD" w14:textId="1D64B82E" w:rsidR="000E3151" w:rsidRDefault="000E3151">
        <w:pPr>
          <w:pStyle w:val="Footer"/>
          <w:jc w:val="right"/>
        </w:pPr>
        <w:r>
          <w:fldChar w:fldCharType="begin"/>
        </w:r>
        <w:r>
          <w:instrText xml:space="preserve"> PAGE   \* MERGEFORMAT </w:instrText>
        </w:r>
        <w:r>
          <w:fldChar w:fldCharType="separate"/>
        </w:r>
        <w:r w:rsidR="00604085">
          <w:rPr>
            <w:noProof/>
          </w:rPr>
          <w:t>10</w:t>
        </w:r>
        <w:r>
          <w:rPr>
            <w:noProof/>
          </w:rPr>
          <w:fldChar w:fldCharType="end"/>
        </w:r>
      </w:p>
    </w:sdtContent>
  </w:sdt>
  <w:p w14:paraId="706C88F2" w14:textId="77777777" w:rsidR="000E3151" w:rsidRDefault="000E31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301140"/>
      <w:docPartObj>
        <w:docPartGallery w:val="Page Numbers (Bottom of Page)"/>
        <w:docPartUnique/>
      </w:docPartObj>
    </w:sdtPr>
    <w:sdtEndPr>
      <w:rPr>
        <w:noProof/>
      </w:rPr>
    </w:sdtEndPr>
    <w:sdtContent>
      <w:p w14:paraId="34C3D922" w14:textId="034F1935" w:rsidR="000E3151" w:rsidRDefault="000E3151">
        <w:pPr>
          <w:pStyle w:val="Footer"/>
          <w:jc w:val="right"/>
        </w:pPr>
        <w:r>
          <w:fldChar w:fldCharType="begin"/>
        </w:r>
        <w:r>
          <w:instrText xml:space="preserve"> PAGE   \* MERGEFORMAT </w:instrText>
        </w:r>
        <w:r>
          <w:fldChar w:fldCharType="separate"/>
        </w:r>
        <w:r w:rsidR="00C2068D">
          <w:rPr>
            <w:noProof/>
          </w:rPr>
          <w:t>1</w:t>
        </w:r>
        <w:r>
          <w:rPr>
            <w:noProof/>
          </w:rPr>
          <w:fldChar w:fldCharType="end"/>
        </w:r>
      </w:p>
    </w:sdtContent>
  </w:sdt>
  <w:p w14:paraId="321ED6B2" w14:textId="77777777" w:rsidR="000E3151" w:rsidRDefault="000E31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057688"/>
      <w:docPartObj>
        <w:docPartGallery w:val="Page Numbers (Bottom of Page)"/>
        <w:docPartUnique/>
      </w:docPartObj>
    </w:sdtPr>
    <w:sdtEndPr>
      <w:rPr>
        <w:noProof/>
      </w:rPr>
    </w:sdtEndPr>
    <w:sdtContent>
      <w:p w14:paraId="3949CEE7" w14:textId="2E7BAB4F" w:rsidR="000E3151" w:rsidRDefault="000E3151">
        <w:pPr>
          <w:pStyle w:val="Footer"/>
          <w:jc w:val="right"/>
        </w:pPr>
        <w:r>
          <w:fldChar w:fldCharType="begin"/>
        </w:r>
        <w:r>
          <w:instrText xml:space="preserve"> PAGE   \* MERGEFORMAT </w:instrText>
        </w:r>
        <w:r>
          <w:fldChar w:fldCharType="separate"/>
        </w:r>
        <w:r w:rsidR="00604085">
          <w:rPr>
            <w:noProof/>
          </w:rPr>
          <w:t>28</w:t>
        </w:r>
        <w:r>
          <w:rPr>
            <w:noProof/>
          </w:rPr>
          <w:fldChar w:fldCharType="end"/>
        </w:r>
      </w:p>
    </w:sdtContent>
  </w:sdt>
  <w:p w14:paraId="321AEF2C" w14:textId="5A766297" w:rsidR="000E3151" w:rsidRPr="00D40DD1" w:rsidRDefault="000E3151" w:rsidP="00D40DD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4D228D" w14:textId="77777777" w:rsidR="00C2068D" w:rsidRDefault="00C2068D">
      <w:pPr>
        <w:spacing w:before="0" w:after="0"/>
      </w:pPr>
      <w:r>
        <w:separator/>
      </w:r>
    </w:p>
  </w:footnote>
  <w:footnote w:type="continuationSeparator" w:id="0">
    <w:p w14:paraId="14D67923" w14:textId="77777777" w:rsidR="00C2068D" w:rsidRDefault="00C2068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2DFB3868" w:rsidR="000E3151" w:rsidRPr="002E6E2F" w:rsidRDefault="000E3151" w:rsidP="00585BDF">
    <w:pPr>
      <w:pStyle w:val="Header"/>
      <w:jc w:val="right"/>
    </w:pPr>
    <w:r>
      <w:t xml:space="preserve">PubMatic Android SDK Developer Guide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27"/>
  </w:num>
  <w:num w:numId="4">
    <w:abstractNumId w:val="6"/>
  </w:num>
  <w:num w:numId="5">
    <w:abstractNumId w:val="35"/>
  </w:num>
  <w:num w:numId="6">
    <w:abstractNumId w:val="22"/>
  </w:num>
  <w:num w:numId="7">
    <w:abstractNumId w:val="15"/>
  </w:num>
  <w:num w:numId="8">
    <w:abstractNumId w:val="9"/>
  </w:num>
  <w:num w:numId="9">
    <w:abstractNumId w:val="2"/>
  </w:num>
  <w:num w:numId="10">
    <w:abstractNumId w:val="34"/>
  </w:num>
  <w:num w:numId="11">
    <w:abstractNumId w:val="8"/>
  </w:num>
  <w:num w:numId="12">
    <w:abstractNumId w:val="32"/>
  </w:num>
  <w:num w:numId="13">
    <w:abstractNumId w:val="11"/>
  </w:num>
  <w:num w:numId="14">
    <w:abstractNumId w:val="16"/>
  </w:num>
  <w:num w:numId="15">
    <w:abstractNumId w:val="19"/>
  </w:num>
  <w:num w:numId="16">
    <w:abstractNumId w:val="3"/>
  </w:num>
  <w:num w:numId="17">
    <w:abstractNumId w:val="21"/>
  </w:num>
  <w:num w:numId="18">
    <w:abstractNumId w:val="14"/>
  </w:num>
  <w:num w:numId="19">
    <w:abstractNumId w:val="29"/>
  </w:num>
  <w:num w:numId="20">
    <w:abstractNumId w:val="23"/>
  </w:num>
  <w:num w:numId="21">
    <w:abstractNumId w:val="10"/>
  </w:num>
  <w:num w:numId="22">
    <w:abstractNumId w:val="18"/>
  </w:num>
  <w:num w:numId="23">
    <w:abstractNumId w:val="38"/>
  </w:num>
  <w:num w:numId="24">
    <w:abstractNumId w:val="37"/>
  </w:num>
  <w:num w:numId="25">
    <w:abstractNumId w:val="28"/>
  </w:num>
  <w:num w:numId="26">
    <w:abstractNumId w:val="17"/>
  </w:num>
  <w:num w:numId="27">
    <w:abstractNumId w:val="12"/>
  </w:num>
  <w:num w:numId="28">
    <w:abstractNumId w:val="26"/>
  </w:num>
  <w:num w:numId="29">
    <w:abstractNumId w:val="36"/>
  </w:num>
  <w:num w:numId="30">
    <w:abstractNumId w:val="0"/>
  </w:num>
  <w:num w:numId="31">
    <w:abstractNumId w:val="25"/>
  </w:num>
  <w:num w:numId="32">
    <w:abstractNumId w:val="31"/>
  </w:num>
  <w:num w:numId="33">
    <w:abstractNumId w:val="24"/>
  </w:num>
  <w:num w:numId="34">
    <w:abstractNumId w:val="13"/>
  </w:num>
  <w:num w:numId="35">
    <w:abstractNumId w:val="1"/>
  </w:num>
  <w:num w:numId="36">
    <w:abstractNumId w:val="20"/>
  </w:num>
  <w:num w:numId="37">
    <w:abstractNumId w:val="20"/>
    <w:lvlOverride w:ilvl="0">
      <w:startOverride w:val="1"/>
    </w:lvlOverride>
  </w:num>
  <w:num w:numId="38">
    <w:abstractNumId w:val="20"/>
    <w:lvlOverride w:ilvl="0">
      <w:startOverride w:val="1"/>
    </w:lvlOverride>
  </w:num>
  <w:num w:numId="39">
    <w:abstractNumId w:val="33"/>
  </w:num>
  <w:num w:numId="40">
    <w:abstractNumId w:val="3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70330"/>
    <w:rsid w:val="000C42A9"/>
    <w:rsid w:val="000E3151"/>
    <w:rsid w:val="00160BE1"/>
    <w:rsid w:val="001B0548"/>
    <w:rsid w:val="001C3C23"/>
    <w:rsid w:val="001E61BB"/>
    <w:rsid w:val="00206352"/>
    <w:rsid w:val="00210879"/>
    <w:rsid w:val="00260488"/>
    <w:rsid w:val="00271338"/>
    <w:rsid w:val="002A6A5F"/>
    <w:rsid w:val="002D7980"/>
    <w:rsid w:val="002F065D"/>
    <w:rsid w:val="00312B9D"/>
    <w:rsid w:val="003203F7"/>
    <w:rsid w:val="003223BD"/>
    <w:rsid w:val="00324426"/>
    <w:rsid w:val="00357425"/>
    <w:rsid w:val="003655F9"/>
    <w:rsid w:val="00377863"/>
    <w:rsid w:val="00390D26"/>
    <w:rsid w:val="003A18B2"/>
    <w:rsid w:val="003A7FB3"/>
    <w:rsid w:val="003C1998"/>
    <w:rsid w:val="003D3503"/>
    <w:rsid w:val="004344D6"/>
    <w:rsid w:val="004811EF"/>
    <w:rsid w:val="00485ED4"/>
    <w:rsid w:val="0049609E"/>
    <w:rsid w:val="004A7231"/>
    <w:rsid w:val="004B392F"/>
    <w:rsid w:val="004C1667"/>
    <w:rsid w:val="004C43E1"/>
    <w:rsid w:val="004C7CEA"/>
    <w:rsid w:val="004E7D70"/>
    <w:rsid w:val="004F5C63"/>
    <w:rsid w:val="00501174"/>
    <w:rsid w:val="00501D48"/>
    <w:rsid w:val="00520F83"/>
    <w:rsid w:val="00563D70"/>
    <w:rsid w:val="005838F5"/>
    <w:rsid w:val="00585BDF"/>
    <w:rsid w:val="00596AFD"/>
    <w:rsid w:val="00604085"/>
    <w:rsid w:val="006358CB"/>
    <w:rsid w:val="006501FA"/>
    <w:rsid w:val="006665FA"/>
    <w:rsid w:val="00666EEA"/>
    <w:rsid w:val="006A1958"/>
    <w:rsid w:val="006B2D09"/>
    <w:rsid w:val="006C0108"/>
    <w:rsid w:val="006E582F"/>
    <w:rsid w:val="00706AAE"/>
    <w:rsid w:val="0074045C"/>
    <w:rsid w:val="00751763"/>
    <w:rsid w:val="00777642"/>
    <w:rsid w:val="007A364F"/>
    <w:rsid w:val="007D115F"/>
    <w:rsid w:val="007D249E"/>
    <w:rsid w:val="00846022"/>
    <w:rsid w:val="008A168F"/>
    <w:rsid w:val="008E37E9"/>
    <w:rsid w:val="00911BD6"/>
    <w:rsid w:val="00942C31"/>
    <w:rsid w:val="009558B0"/>
    <w:rsid w:val="00975A1C"/>
    <w:rsid w:val="00996CE6"/>
    <w:rsid w:val="00A07B53"/>
    <w:rsid w:val="00A21478"/>
    <w:rsid w:val="00A3152E"/>
    <w:rsid w:val="00A35D89"/>
    <w:rsid w:val="00A60BDB"/>
    <w:rsid w:val="00A63A79"/>
    <w:rsid w:val="00A71CE9"/>
    <w:rsid w:val="00AD2BD7"/>
    <w:rsid w:val="00B029E0"/>
    <w:rsid w:val="00B4024E"/>
    <w:rsid w:val="00B46424"/>
    <w:rsid w:val="00B53607"/>
    <w:rsid w:val="00B832F8"/>
    <w:rsid w:val="00BB09CC"/>
    <w:rsid w:val="00BD3F7B"/>
    <w:rsid w:val="00C2068D"/>
    <w:rsid w:val="00C25CDE"/>
    <w:rsid w:val="00C36BE1"/>
    <w:rsid w:val="00C53FB7"/>
    <w:rsid w:val="00CA1950"/>
    <w:rsid w:val="00CA4872"/>
    <w:rsid w:val="00CF4530"/>
    <w:rsid w:val="00D40DD1"/>
    <w:rsid w:val="00D51DD4"/>
    <w:rsid w:val="00D86431"/>
    <w:rsid w:val="00DA55EB"/>
    <w:rsid w:val="00E54B0C"/>
    <w:rsid w:val="00EB325D"/>
    <w:rsid w:val="00F10AC9"/>
    <w:rsid w:val="00F26079"/>
    <w:rsid w:val="00F765AF"/>
    <w:rsid w:val="00F83E87"/>
    <w:rsid w:val="00FE07C4"/>
    <w:rsid w:val="272E92D9"/>
    <w:rsid w:val="4A5F4DD2"/>
    <w:rsid w:val="793616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315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 w:type="table" w:styleId="TableGrid">
    <w:name w:val="Table Grid"/>
    <w:basedOn w:val="TableNormal"/>
    <w:uiPriority w:val="59"/>
    <w:rsid w:val="00A35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3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sdk/installing/installing-adt.html"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developer.android.com/guide/topics/resources/runtime-changes.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developer.moceanmobile.com/SDKs"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10" Type="http://schemas.openxmlformats.org/officeDocument/2006/relationships/hyperlink" Target="http://www.pubmatic.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guide/index.html" TargetMode="Externa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ima\Desktop\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B2953-E7F2-461F-A059-D81944A12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Template>
  <TotalTime>4</TotalTime>
  <Pages>1</Pages>
  <Words>5154</Words>
  <Characters>29378</Characters>
  <Application>Microsoft Office Word</Application>
  <DocSecurity>0</DocSecurity>
  <Lines>244</Lines>
  <Paragraphs>68</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Overview</vt:lpstr>
      <vt:lpstr>Setup</vt:lpstr>
      <vt:lpstr>    What Changed In 4.3.5</vt:lpstr>
      <vt:lpstr>    Upgrading From 4.3</vt:lpstr>
      <vt:lpstr>    System Requirements</vt:lpstr>
      <vt:lpstr>    </vt:lpstr>
      <vt:lpstr>    SDK Contents</vt:lpstr>
      <vt:lpstr>    Installation Guidelines</vt:lpstr>
      <vt:lpstr>    Installing PubMatic Android SDK</vt:lpstr>
      <vt:lpstr>Getting Started with Development</vt:lpstr>
      <vt:lpstr>    User Interface / Layout (Design)</vt:lpstr>
      <vt:lpstr>    Creating Banner Ad View</vt:lpstr>
      <vt:lpstr>        Layout Based Ad View Creation</vt:lpstr>
      <vt:lpstr>        Code Based Ad View Creation</vt:lpstr>
      <vt:lpstr>        Displaying Ad View</vt:lpstr>
      <vt:lpstr>        Getting Initial Ad View Content</vt:lpstr>
      <vt:lpstr>    Using Mediation for Banner ad serving</vt:lpstr>
      <vt:lpstr>    Creating Interstitial Ad View</vt:lpstr>
      <vt:lpstr>    Handling Rotation Changes for Banner ads</vt:lpstr>
      <vt:lpstr>    Detecting Ad Load Failures</vt:lpstr>
      <vt:lpstr>    Native Ads Integration</vt:lpstr>
      <vt:lpstr>        Initialize MASTNativeAd </vt:lpstr>
      <vt:lpstr>        Request for native assets</vt:lpstr>
      <vt:lpstr>        Make the ad request</vt:lpstr>
      <vt:lpstr>        Receiving Notification from MASTNativeAd</vt:lpstr>
      <vt:lpstr>        Rendering native ad response assets:</vt:lpstr>
      <vt:lpstr>        Track view for interactions</vt:lpstr>
      <vt:lpstr>        Using Js tracker </vt:lpstr>
      <vt:lpstr>        Deallocating MASTNativeAd</vt:lpstr>
      <vt:lpstr>    Using Mediation for Native ad serving</vt:lpstr>
      <vt:lpstr>Where To Go Next</vt:lpstr>
    </vt:vector>
  </TitlesOfParts>
  <Company/>
  <LinksUpToDate>false</LinksUpToDate>
  <CharactersWithSpaces>34464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PubMatic</dc:creator>
  <cp:lastModifiedBy>Sachin</cp:lastModifiedBy>
  <cp:revision>6</cp:revision>
  <cp:lastPrinted>2015-11-26T06:27:00Z</cp:lastPrinted>
  <dcterms:created xsi:type="dcterms:W3CDTF">2015-11-26T06:24:00Z</dcterms:created>
  <dcterms:modified xsi:type="dcterms:W3CDTF">2015-11-26T06:28:00Z</dcterms:modified>
</cp:coreProperties>
</file>